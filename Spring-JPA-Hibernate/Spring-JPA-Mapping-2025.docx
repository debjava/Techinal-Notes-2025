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42B6" w14:textId="1F9B3D2F" w:rsidR="00C31770" w:rsidRDefault="00472BF2" w:rsidP="00BD72D1">
      <w:pPr>
        <w:pStyle w:val="Title"/>
        <w:ind w:left="1440" w:firstLine="720"/>
        <w:rPr>
          <w:b/>
          <w:bCs/>
          <w:u w:val="single"/>
        </w:rPr>
      </w:pPr>
      <w:r w:rsidRPr="00E4554A">
        <w:rPr>
          <w:b/>
          <w:bCs/>
          <w:u w:val="single"/>
        </w:rPr>
        <w:t>Spring JPA Mapping-</w:t>
      </w:r>
      <w:r w:rsidR="00F2259B" w:rsidRPr="00E4554A">
        <w:rPr>
          <w:b/>
          <w:bCs/>
          <w:u w:val="single"/>
        </w:rPr>
        <w:t xml:space="preserve"> </w:t>
      </w:r>
      <w:r w:rsidRPr="00E4554A">
        <w:rPr>
          <w:b/>
          <w:bCs/>
          <w:u w:val="single"/>
        </w:rPr>
        <w:t>202</w:t>
      </w:r>
      <w:r w:rsidR="00F2259B">
        <w:rPr>
          <w:b/>
          <w:bCs/>
          <w:u w:val="single"/>
        </w:rPr>
        <w:t>5</w:t>
      </w:r>
    </w:p>
    <w:p w14:paraId="484E0B01" w14:textId="7CA42BD3" w:rsidR="00E4554A" w:rsidRDefault="000D7906" w:rsidP="00BB6A1B">
      <w:pPr>
        <w:ind w:left="1440" w:firstLine="720"/>
        <w:rPr>
          <w:b/>
          <w:bCs/>
          <w:sz w:val="34"/>
          <w:szCs w:val="34"/>
          <w:u w:val="single"/>
        </w:rPr>
      </w:pPr>
      <w:r w:rsidRPr="00A028FA">
        <w:rPr>
          <w:rFonts w:ascii="Consolas" w:hAnsi="Consolas"/>
          <w:noProof/>
          <w:color w:val="646464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CEFA67D" wp14:editId="5763DD09">
                <wp:simplePos x="0" y="0"/>
                <wp:positionH relativeFrom="column">
                  <wp:posOffset>3765550</wp:posOffset>
                </wp:positionH>
                <wp:positionV relativeFrom="paragraph">
                  <wp:posOffset>359410</wp:posOffset>
                </wp:positionV>
                <wp:extent cx="2360930" cy="2254250"/>
                <wp:effectExtent l="0" t="0" r="20320" b="12700"/>
                <wp:wrapSquare wrapText="bothSides"/>
                <wp:docPr id="10580242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254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1C931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@Entity @Table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(name = </w:t>
                            </w:r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"employee"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3477FDF" w14:textId="1FF6ED5F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@Getter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@Setter</w:t>
                            </w:r>
                            <w:r w:rsidR="003C4C3C"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@ToString</w:t>
                            </w:r>
                          </w:p>
                          <w:p w14:paraId="290161A2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class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Employee {</w:t>
                            </w:r>
                          </w:p>
                          <w:p w14:paraId="350B529A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E6CB41E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@Id @GeneratedValue</w:t>
                            </w:r>
                          </w:p>
                          <w:p w14:paraId="7B469206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Long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D5CFA0C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2F18097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5DEFFB8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2704E7AC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Employee(String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238834F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D122EA9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842A64E" w14:textId="4D94F5BE" w:rsidR="00A028FA" w:rsidRDefault="00A028FA" w:rsidP="00A028FA"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EFA6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6.5pt;margin-top:28.3pt;width:185.9pt;height:177.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">
                <v:textbox>
                  <w:txbxContent>
                    <w:p w14:paraId="4AF1C931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@Entity @Table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(name = </w:t>
                      </w:r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"employee"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43477FDF" w14:textId="1FF6ED5F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@Getter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@Setter</w:t>
                      </w:r>
                      <w:r w:rsidR="003C4C3C"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@ToString</w:t>
                      </w:r>
                    </w:p>
                    <w:p w14:paraId="290161A2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class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Employee {</w:t>
                      </w:r>
                    </w:p>
                    <w:p w14:paraId="350B529A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</w:p>
                    <w:p w14:paraId="0E6CB41E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@Id @GeneratedValue</w:t>
                      </w:r>
                    </w:p>
                    <w:p w14:paraId="7B469206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Long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id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5D5CFA0C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</w:p>
                    <w:p w14:paraId="52F18097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String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15DEFFB8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2704E7AC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Employee(String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 {</w:t>
                      </w:r>
                    </w:p>
                    <w:p w14:paraId="0238834F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4D122EA9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842A64E" w14:textId="4D94F5BE" w:rsidR="00A028FA" w:rsidRDefault="00A028FA" w:rsidP="00A028FA"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B18" w:rsidRPr="00A028FA">
        <w:rPr>
          <w:rFonts w:ascii="Consolas" w:hAnsi="Consolas"/>
          <w:noProof/>
          <w:color w:val="646464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3C0DB92" wp14:editId="0A1B6395">
                <wp:simplePos x="0" y="0"/>
                <wp:positionH relativeFrom="column">
                  <wp:posOffset>304800</wp:posOffset>
                </wp:positionH>
                <wp:positionV relativeFrom="paragraph">
                  <wp:posOffset>365760</wp:posOffset>
                </wp:positionV>
                <wp:extent cx="3086100" cy="26289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262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D126D5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@Entity @Table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(name = </w:t>
                            </w:r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"department"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CCB6849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@Getter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@Setter</w:t>
                            </w:r>
                          </w:p>
                          <w:p w14:paraId="126C8720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class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Department {</w:t>
                            </w:r>
                          </w:p>
                          <w:p w14:paraId="68888F7E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9F5CFCE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@GeneratedValue</w:t>
                            </w:r>
                          </w:p>
                          <w:p w14:paraId="4631F56A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Long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5A0CCB6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4DA167F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D9DB857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66B5AFE7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@OneToOne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(cascade =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CascadeType.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</w:rPr>
                              <w:t>ALL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32A2A00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Employee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emp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39A3038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2D38B59A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Department(String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39BA5F1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539F5F4" w14:textId="77777777" w:rsidR="00A028FA" w:rsidRDefault="00A028FA" w:rsidP="00A028FA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127F7E9" w14:textId="0B9D5E98" w:rsidR="00A028FA" w:rsidRDefault="00A028FA" w:rsidP="00A028FA"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0DB92" id="_x0000_s1027" type="#_x0000_t202" style="position:absolute;left:0;text-align:left;margin-left:24pt;margin-top:28.8pt;width:243pt;height:20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">
                <v:textbox>
                  <w:txbxContent>
                    <w:p w14:paraId="02D126D5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@Entity @Table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(name = </w:t>
                      </w:r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"department"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2CCB6849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@Getter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@Setter</w:t>
                      </w:r>
                    </w:p>
                    <w:p w14:paraId="126C8720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class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Department {</w:t>
                      </w:r>
                    </w:p>
                    <w:p w14:paraId="68888F7E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</w:p>
                    <w:p w14:paraId="59F5CFCE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@Id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@GeneratedValue</w:t>
                      </w:r>
                    </w:p>
                    <w:p w14:paraId="4631F56A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Long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id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05A0CCB6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</w:p>
                    <w:p w14:paraId="04DA167F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String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3D9DB857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66B5AFE7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@OneToOne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(cascade = </w:t>
                      </w:r>
                      <w:proofErr w:type="spellStart"/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CascadeType.</w:t>
                      </w:r>
                      <w:r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</w:rPr>
                        <w:t>ALL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632A2A00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Employee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emp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639A3038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2D38B59A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Department(String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 {</w:t>
                      </w:r>
                    </w:p>
                    <w:p w14:paraId="739BA5F1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3539F5F4" w14:textId="77777777" w:rsidR="00A028FA" w:rsidRDefault="00A028FA" w:rsidP="00A028FA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127F7E9" w14:textId="0B9D5E98" w:rsidR="00A028FA" w:rsidRDefault="00A028FA" w:rsidP="00A028FA"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4918" w:rsidRPr="00DD1EEE">
        <w:rPr>
          <w:b/>
          <w:bCs/>
          <w:sz w:val="34"/>
          <w:szCs w:val="34"/>
          <w:u w:val="single"/>
        </w:rPr>
        <w:t>One To One Unidirectional</w:t>
      </w:r>
    </w:p>
    <w:p w14:paraId="4E489D29" w14:textId="4B23C895" w:rsidR="00430FED" w:rsidRDefault="00430FED" w:rsidP="00896E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7BBD65CA" w14:textId="358AE52A" w:rsidR="00430FED" w:rsidRDefault="00430FED" w:rsidP="00896E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3B0B7980" w14:textId="77777777" w:rsidR="00430FED" w:rsidRDefault="00430FED" w:rsidP="00896E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5160AE7E" w14:textId="0E97025A" w:rsidR="00430FED" w:rsidRDefault="00430FED" w:rsidP="00896E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45866648" w14:textId="77777777" w:rsidR="00430FED" w:rsidRDefault="00430FED" w:rsidP="00896E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5E25BCF0" w14:textId="77777777" w:rsidR="00430FED" w:rsidRDefault="00430FED" w:rsidP="00896E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481C719E" w14:textId="77777777" w:rsidR="00430FED" w:rsidRDefault="00430FED" w:rsidP="00896E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506E9699" w14:textId="77777777" w:rsidR="00430FED" w:rsidRDefault="00430FED" w:rsidP="00896E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7DF59DDB" w14:textId="77777777" w:rsidR="00430FED" w:rsidRDefault="00430FED" w:rsidP="00896E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27878624" w14:textId="77777777" w:rsidR="00430FED" w:rsidRDefault="00430FED" w:rsidP="00896E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33EE0C7D" w14:textId="77777777" w:rsidR="00430FED" w:rsidRDefault="00430FED" w:rsidP="00896E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1D03E659" w14:textId="77777777" w:rsidR="00430FED" w:rsidRDefault="00430FED" w:rsidP="00896E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10C36229" w14:textId="0E8E43F1" w:rsidR="00896E8D" w:rsidRDefault="00896E8D" w:rsidP="00896E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996E53" w14:textId="77777777" w:rsidR="00896E8D" w:rsidRDefault="00896E8D" w:rsidP="00896E8D"/>
    <w:p w14:paraId="12AFE4C4" w14:textId="031B5753" w:rsidR="00896E8D" w:rsidRDefault="00896E8D" w:rsidP="00896E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F6C163" w14:textId="77777777" w:rsidR="00B42BF0" w:rsidRDefault="00B42BF0" w:rsidP="00B42BF0">
      <w:pPr>
        <w:rPr>
          <w:sz w:val="34"/>
          <w:szCs w:val="34"/>
        </w:rPr>
      </w:pPr>
    </w:p>
    <w:p w14:paraId="73D3572A" w14:textId="4B8519C4" w:rsidR="009D36DF" w:rsidRDefault="009D36DF" w:rsidP="009D36DF">
      <w:r>
        <w:t>Database Tables – Spring JPA Creates the following tables.</w:t>
      </w:r>
    </w:p>
    <w:p w14:paraId="0DC3E33E" w14:textId="071EF0FE" w:rsidR="009D36DF" w:rsidRDefault="009D36DF" w:rsidP="002C46B0">
      <w:pPr>
        <w:ind w:firstLine="720"/>
      </w:pPr>
      <w:r w:rsidRPr="00F47BCA">
        <w:rPr>
          <w:noProof/>
        </w:rPr>
        <w:drawing>
          <wp:inline distT="0" distB="0" distL="0" distR="0" wp14:anchorId="2BB8C23E" wp14:editId="52F7F156">
            <wp:extent cx="2006703" cy="876345"/>
            <wp:effectExtent l="0" t="0" r="0" b="0"/>
            <wp:docPr id="611542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421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2C46B0">
        <w:tab/>
      </w:r>
      <w:r w:rsidRPr="00DE1836">
        <w:rPr>
          <w:noProof/>
        </w:rPr>
        <w:drawing>
          <wp:inline distT="0" distB="0" distL="0" distR="0" wp14:anchorId="344C8D05" wp14:editId="77CAC397">
            <wp:extent cx="1549480" cy="914447"/>
            <wp:effectExtent l="0" t="0" r="0" b="0"/>
            <wp:docPr id="503455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550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741A" w14:textId="77777777" w:rsidR="009D36DF" w:rsidRDefault="009D36DF" w:rsidP="009D36DF"/>
    <w:p w14:paraId="7FFFD438" w14:textId="02F7149B" w:rsidR="009D36DF" w:rsidRDefault="00D25A2C" w:rsidP="009D36DF">
      <w:r>
        <w:t xml:space="preserve">Note: </w:t>
      </w:r>
      <w:r w:rsidR="005121D3" w:rsidRPr="00A73831">
        <w:rPr>
          <w:rFonts w:ascii="Consolas" w:hAnsi="Consolas"/>
          <w:b/>
          <w:bCs/>
          <w:color w:val="646464"/>
        </w:rPr>
        <w:t>@GeneratedValue</w:t>
      </w:r>
      <w:r w:rsidR="005121D3" w:rsidRPr="00A73831">
        <w:rPr>
          <w:rFonts w:ascii="Consolas" w:hAnsi="Consolas"/>
          <w:b/>
          <w:bCs/>
          <w:color w:val="000000"/>
        </w:rPr>
        <w:t xml:space="preserve">(strategy = </w:t>
      </w:r>
      <w:proofErr w:type="spellStart"/>
      <w:r w:rsidR="005121D3" w:rsidRPr="00A73831">
        <w:rPr>
          <w:rFonts w:ascii="Consolas" w:hAnsi="Consolas"/>
          <w:b/>
          <w:bCs/>
          <w:color w:val="000000"/>
        </w:rPr>
        <w:t>GenerationType.</w:t>
      </w:r>
      <w:r w:rsidR="005121D3" w:rsidRPr="00A73831">
        <w:rPr>
          <w:rFonts w:ascii="Consolas" w:hAnsi="Consolas"/>
          <w:b/>
          <w:bCs/>
          <w:i/>
          <w:iCs/>
          <w:color w:val="0000C0"/>
        </w:rPr>
        <w:t>IDENTITY</w:t>
      </w:r>
      <w:proofErr w:type="spellEnd"/>
      <w:r w:rsidR="005121D3" w:rsidRPr="00A73831">
        <w:rPr>
          <w:rFonts w:ascii="Consolas" w:hAnsi="Consolas"/>
          <w:b/>
          <w:bCs/>
          <w:color w:val="000000"/>
        </w:rPr>
        <w:t>)</w:t>
      </w:r>
      <w:r w:rsidR="005121D3">
        <w:rPr>
          <w:rFonts w:ascii="Consolas" w:hAnsi="Consolas"/>
          <w:color w:val="000000"/>
          <w:sz w:val="20"/>
          <w:szCs w:val="20"/>
        </w:rPr>
        <w:t xml:space="preserve"> – Always use like this in entity.</w:t>
      </w:r>
    </w:p>
    <w:p w14:paraId="17ACD6C4" w14:textId="528F06E7" w:rsidR="001045D9" w:rsidRDefault="001045D9">
      <w:r>
        <w:br w:type="page"/>
      </w:r>
    </w:p>
    <w:p w14:paraId="147D7330" w14:textId="77777777" w:rsidR="009D36DF" w:rsidRDefault="009D36DF" w:rsidP="004322BB">
      <w:pPr>
        <w:ind w:left="1440" w:firstLine="720"/>
        <w:rPr>
          <w:b/>
          <w:bCs/>
          <w:sz w:val="34"/>
          <w:szCs w:val="34"/>
          <w:u w:val="single"/>
        </w:rPr>
      </w:pPr>
      <w:r w:rsidRPr="004322BB">
        <w:rPr>
          <w:b/>
          <w:bCs/>
          <w:sz w:val="34"/>
          <w:szCs w:val="34"/>
          <w:u w:val="single"/>
        </w:rPr>
        <w:lastRenderedPageBreak/>
        <w:t xml:space="preserve">One To One – </w:t>
      </w:r>
      <w:proofErr w:type="spellStart"/>
      <w:r w:rsidRPr="004322BB">
        <w:rPr>
          <w:b/>
          <w:bCs/>
          <w:sz w:val="34"/>
          <w:szCs w:val="34"/>
          <w:u w:val="single"/>
        </w:rPr>
        <w:t>UniDirectional</w:t>
      </w:r>
      <w:proofErr w:type="spellEnd"/>
      <w:r w:rsidRPr="004322BB">
        <w:rPr>
          <w:b/>
          <w:bCs/>
          <w:sz w:val="34"/>
          <w:szCs w:val="34"/>
          <w:u w:val="single"/>
        </w:rPr>
        <w:t xml:space="preserve"> - @JoinTable</w:t>
      </w:r>
    </w:p>
    <w:p w14:paraId="668A5EC0" w14:textId="12EAE113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@Entity</w:t>
      </w:r>
      <w:r w:rsidR="00DF4E05"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"department"</w:t>
      </w:r>
      <w:r>
        <w:rPr>
          <w:rFonts w:ascii="Consolas" w:hAnsi="Consolas"/>
          <w:color w:val="000000"/>
          <w:sz w:val="20"/>
          <w:szCs w:val="20"/>
        </w:rPr>
        <w:t>)</w:t>
      </w:r>
      <w:r w:rsidR="00EA591E">
        <w:rPr>
          <w:rFonts w:ascii="Consolas" w:hAnsi="Consolas"/>
          <w:color w:val="000000"/>
          <w:sz w:val="20"/>
          <w:szCs w:val="20"/>
        </w:rPr>
        <w:t xml:space="preserve"> </w:t>
      </w:r>
      <w:r w:rsidR="00EA591E">
        <w:rPr>
          <w:rFonts w:ascii="Consolas" w:hAnsi="Consolas"/>
          <w:color w:val="646464"/>
          <w:sz w:val="20"/>
          <w:szCs w:val="20"/>
        </w:rPr>
        <w:t>@Getter</w:t>
      </w:r>
      <w:r w:rsidR="00EA591E">
        <w:rPr>
          <w:rFonts w:ascii="Consolas" w:hAnsi="Consolas"/>
          <w:color w:val="000000"/>
          <w:sz w:val="20"/>
          <w:szCs w:val="20"/>
        </w:rPr>
        <w:t xml:space="preserve"> </w:t>
      </w:r>
      <w:r w:rsidR="00EA591E">
        <w:rPr>
          <w:rFonts w:ascii="Consolas" w:hAnsi="Consolas"/>
          <w:color w:val="646464"/>
          <w:sz w:val="20"/>
          <w:szCs w:val="20"/>
        </w:rPr>
        <w:t>@Setter</w:t>
      </w:r>
    </w:p>
    <w:p w14:paraId="74980FFF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Department {</w:t>
      </w:r>
    </w:p>
    <w:p w14:paraId="08AAA0ED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4EC5E2C" w14:textId="2F5E997C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@GeneratedValue</w:t>
      </w:r>
    </w:p>
    <w:p w14:paraId="4AE568B1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DEE3CAB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79A5B51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7ADFB2F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0889FBDD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@OneToOne</w:t>
      </w:r>
      <w:r>
        <w:rPr>
          <w:rFonts w:ascii="Consolas" w:hAnsi="Consolas"/>
          <w:color w:val="000000"/>
          <w:sz w:val="20"/>
          <w:szCs w:val="20"/>
        </w:rPr>
        <w:t xml:space="preserve">(cascade = </w:t>
      </w:r>
      <w:proofErr w:type="spellStart"/>
      <w:r>
        <w:rPr>
          <w:rFonts w:ascii="Consolas" w:hAnsi="Consolas"/>
          <w:color w:val="000000"/>
          <w:sz w:val="20"/>
          <w:szCs w:val="20"/>
        </w:rPr>
        <w:t>CascadeType.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ALL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30901332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@JoinTable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223D2AB3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dept_emp_mapping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</w:p>
    <w:p w14:paraId="1F9BDE16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joinColumns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46464"/>
          <w:sz w:val="20"/>
          <w:szCs w:val="20"/>
        </w:rPr>
        <w:t>@JoinColumn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dept_id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  <w:r>
        <w:rPr>
          <w:rFonts w:ascii="Consolas" w:hAnsi="Consolas"/>
          <w:color w:val="3F7F5F"/>
          <w:sz w:val="20"/>
          <w:szCs w:val="20"/>
        </w:rPr>
        <w:t>// owning side - Department</w:t>
      </w:r>
    </w:p>
    <w:p w14:paraId="39A3A94A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inverseJoinColumns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46464"/>
          <w:sz w:val="20"/>
          <w:szCs w:val="20"/>
        </w:rPr>
        <w:t>@JoinColumn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emp_id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3F7F5F"/>
          <w:sz w:val="20"/>
          <w:szCs w:val="20"/>
        </w:rPr>
        <w:t>// target side - Employee</w:t>
      </w:r>
    </w:p>
    <w:p w14:paraId="56A257AB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</w:p>
    <w:p w14:paraId="2D0A2885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Employee </w:t>
      </w:r>
      <w:r>
        <w:rPr>
          <w:rFonts w:ascii="Consolas" w:hAnsi="Consolas"/>
          <w:color w:val="0000C0"/>
          <w:sz w:val="20"/>
          <w:szCs w:val="20"/>
        </w:rPr>
        <w:t>emp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38C957D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434F997A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Department(String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FBFB895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1657CFD" w14:textId="327E63CE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D78CB42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E1A522F" w14:textId="77777777" w:rsidR="0070353F" w:rsidRDefault="0070353F" w:rsidP="0070353F"/>
    <w:p w14:paraId="41347E2F" w14:textId="40263CE6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@Entity</w:t>
      </w:r>
      <w:r w:rsidR="00FE23C5"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>)</w:t>
      </w:r>
      <w:r w:rsidR="0005597F">
        <w:rPr>
          <w:rFonts w:ascii="Consolas" w:hAnsi="Consolas"/>
          <w:color w:val="000000"/>
          <w:sz w:val="20"/>
          <w:szCs w:val="20"/>
        </w:rPr>
        <w:t xml:space="preserve"> </w:t>
      </w:r>
      <w:r w:rsidR="0005597F">
        <w:rPr>
          <w:rFonts w:ascii="Consolas" w:hAnsi="Consolas"/>
          <w:color w:val="646464"/>
          <w:sz w:val="20"/>
          <w:szCs w:val="20"/>
        </w:rPr>
        <w:t>@Getter</w:t>
      </w:r>
      <w:r w:rsidR="0005597F">
        <w:rPr>
          <w:rFonts w:ascii="Consolas" w:hAnsi="Consolas"/>
          <w:color w:val="000000"/>
          <w:sz w:val="20"/>
          <w:szCs w:val="20"/>
        </w:rPr>
        <w:t xml:space="preserve"> </w:t>
      </w:r>
      <w:r w:rsidR="0005597F">
        <w:rPr>
          <w:rFonts w:ascii="Consolas" w:hAnsi="Consolas"/>
          <w:color w:val="646464"/>
          <w:sz w:val="20"/>
          <w:szCs w:val="20"/>
        </w:rPr>
        <w:t>@Setter</w:t>
      </w:r>
    </w:p>
    <w:p w14:paraId="5B4D9B5E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@ToString</w:t>
      </w:r>
    </w:p>
    <w:p w14:paraId="4B4E48BA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Employee {</w:t>
      </w:r>
    </w:p>
    <w:p w14:paraId="1548F0C6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6331D8E6" w14:textId="1E95859B" w:rsidR="0070353F" w:rsidRDefault="00AF5D30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 w:rsidR="0070353F">
        <w:rPr>
          <w:rFonts w:ascii="Consolas" w:hAnsi="Consolas"/>
          <w:color w:val="646464"/>
          <w:sz w:val="20"/>
          <w:szCs w:val="20"/>
        </w:rPr>
        <w:t>@Id</w:t>
      </w:r>
      <w:r>
        <w:rPr>
          <w:rFonts w:ascii="Consolas" w:hAnsi="Consolas"/>
          <w:color w:val="646464"/>
          <w:sz w:val="20"/>
          <w:szCs w:val="20"/>
        </w:rPr>
        <w:t xml:space="preserve"> </w:t>
      </w:r>
      <w:r w:rsidR="0070353F">
        <w:rPr>
          <w:rFonts w:ascii="Consolas" w:hAnsi="Consolas"/>
          <w:color w:val="646464"/>
          <w:sz w:val="20"/>
          <w:szCs w:val="20"/>
        </w:rPr>
        <w:t>@GeneratedValue</w:t>
      </w:r>
    </w:p>
    <w:p w14:paraId="0A5AE439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BF20B10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9F5308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B5D4E30" w14:textId="1AB16FCF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158D5092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Employee(String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958AF4D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7FABCC5" w14:textId="3D33E5F6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928AF60" w14:textId="77777777" w:rsidR="0070353F" w:rsidRDefault="0070353F" w:rsidP="007035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C7AD5BD" w14:textId="77777777" w:rsidR="0070353F" w:rsidRDefault="0070353F" w:rsidP="0070353F">
      <w:r>
        <w:t>In this case three tables will be created.</w:t>
      </w:r>
    </w:p>
    <w:p w14:paraId="5F666F60" w14:textId="77777777" w:rsidR="0070353F" w:rsidRDefault="0070353F" w:rsidP="00C04544">
      <w:pPr>
        <w:ind w:left="1440" w:firstLine="720"/>
      </w:pPr>
      <w:r w:rsidRPr="00EE0811">
        <w:rPr>
          <w:noProof/>
        </w:rPr>
        <w:drawing>
          <wp:inline distT="0" distB="0" distL="0" distR="0" wp14:anchorId="1A5E54ED" wp14:editId="2FECD833">
            <wp:extent cx="2311519" cy="901746"/>
            <wp:effectExtent l="0" t="0" r="0" b="0"/>
            <wp:docPr id="37488360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83601" name="Picture 1" descr="A close-up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A82B" w14:textId="77777777" w:rsidR="00FE23C5" w:rsidRDefault="00FE23C5" w:rsidP="00F82AB6">
      <w:pPr>
        <w:ind w:firstLine="720"/>
      </w:pPr>
      <w:r w:rsidRPr="008B0BD7">
        <w:rPr>
          <w:noProof/>
        </w:rPr>
        <w:drawing>
          <wp:inline distT="0" distB="0" distL="0" distR="0" wp14:anchorId="1DE8520A" wp14:editId="74A009FE">
            <wp:extent cx="1543129" cy="920797"/>
            <wp:effectExtent l="0" t="0" r="0" b="0"/>
            <wp:docPr id="888835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3583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12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8853DF">
        <w:rPr>
          <w:noProof/>
        </w:rPr>
        <w:drawing>
          <wp:inline distT="0" distB="0" distL="0" distR="0" wp14:anchorId="3AAC569A" wp14:editId="00831935">
            <wp:extent cx="1511378" cy="914447"/>
            <wp:effectExtent l="0" t="0" r="0" b="0"/>
            <wp:docPr id="1783353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5386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924181">
        <w:rPr>
          <w:noProof/>
        </w:rPr>
        <w:drawing>
          <wp:inline distT="0" distB="0" distL="0" distR="0" wp14:anchorId="406AAFC4" wp14:editId="57E5BDCE">
            <wp:extent cx="1905098" cy="920797"/>
            <wp:effectExtent l="0" t="0" r="0" b="0"/>
            <wp:docPr id="949045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4557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066E" w14:textId="408413E9" w:rsidR="00902A4B" w:rsidRDefault="002A243B" w:rsidP="0070353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1C1CA72" wp14:editId="5A154443">
                <wp:simplePos x="0" y="0"/>
                <wp:positionH relativeFrom="column">
                  <wp:posOffset>4483100</wp:posOffset>
                </wp:positionH>
                <wp:positionV relativeFrom="paragraph">
                  <wp:posOffset>622300</wp:posOffset>
                </wp:positionV>
                <wp:extent cx="2406650" cy="850900"/>
                <wp:effectExtent l="0" t="0" r="12700" b="25400"/>
                <wp:wrapSquare wrapText="bothSides"/>
                <wp:docPr id="421569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6650" cy="850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5B9AF" w14:textId="77777777" w:rsidR="00717D58" w:rsidRPr="00717D58" w:rsidRDefault="00717D58" w:rsidP="00717D5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CREATE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TABLE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dept_emp_mapping</w:t>
                            </w:r>
                            <w:proofErr w:type="spellEnd"/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(</w:t>
                            </w:r>
                          </w:p>
                          <w:p w14:paraId="10D13349" w14:textId="77777777" w:rsidR="00717D58" w:rsidRPr="00717D58" w:rsidRDefault="00717D58" w:rsidP="00717D5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dept_id</w:t>
                            </w:r>
                            <w:proofErr w:type="spellEnd"/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BIGINT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NOT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4000C8"/>
                                <w:sz w:val="18"/>
                                <w:szCs w:val="18"/>
                              </w:rPr>
                              <w:t>NULL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44A940A6" w14:textId="77777777" w:rsidR="00717D58" w:rsidRPr="00717D58" w:rsidRDefault="00717D58" w:rsidP="00717D5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emp_id</w:t>
                            </w:r>
                            <w:proofErr w:type="spellEnd"/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BIGINT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NOT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4000C8"/>
                                <w:sz w:val="18"/>
                                <w:szCs w:val="18"/>
                              </w:rPr>
                              <w:t>NULL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2C2204EF" w14:textId="77777777" w:rsidR="00717D58" w:rsidRPr="00717D58" w:rsidRDefault="00717D58" w:rsidP="00717D5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PRIMARY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KEY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dept_id</w:t>
                            </w:r>
                            <w:proofErr w:type="spellEnd"/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emp_id</w:t>
                            </w:r>
                            <w:proofErr w:type="spellEnd"/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61540520" w14:textId="30241C7E" w:rsidR="00717D58" w:rsidRDefault="00717D58" w:rsidP="00717D58"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1CA72" id="_x0000_s1028" type="#_x0000_t202" style="position:absolute;margin-left:353pt;margin-top:49pt;width:189.5pt;height:6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">
                <v:textbox>
                  <w:txbxContent>
                    <w:p w14:paraId="20A5B9AF" w14:textId="77777777" w:rsidR="00717D58" w:rsidRPr="00717D58" w:rsidRDefault="00717D58" w:rsidP="00717D5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717D5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CREATE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TABLE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dept_emp_mapping</w:t>
                      </w:r>
                      <w:proofErr w:type="spellEnd"/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(</w:t>
                      </w:r>
                    </w:p>
                    <w:p w14:paraId="10D13349" w14:textId="77777777" w:rsidR="00717D58" w:rsidRPr="00717D58" w:rsidRDefault="00717D58" w:rsidP="00717D5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dept_id</w:t>
                      </w:r>
                      <w:proofErr w:type="spellEnd"/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BIGINT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NOT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4000C8"/>
                          <w:sz w:val="18"/>
                          <w:szCs w:val="18"/>
                        </w:rPr>
                        <w:t>NULL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,</w:t>
                      </w:r>
                    </w:p>
                    <w:p w14:paraId="44A940A6" w14:textId="77777777" w:rsidR="00717D58" w:rsidRPr="00717D58" w:rsidRDefault="00717D58" w:rsidP="00717D5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emp_id</w:t>
                      </w:r>
                      <w:proofErr w:type="spellEnd"/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BIGINT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NOT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4000C8"/>
                          <w:sz w:val="18"/>
                          <w:szCs w:val="18"/>
                        </w:rPr>
                        <w:t>NULL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,</w:t>
                      </w:r>
                    </w:p>
                    <w:p w14:paraId="2C2204EF" w14:textId="77777777" w:rsidR="00717D58" w:rsidRPr="00717D58" w:rsidRDefault="00717D58" w:rsidP="00717D5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PRIMARY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KEY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dept_id</w:t>
                      </w:r>
                      <w:proofErr w:type="spellEnd"/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emp_id</w:t>
                      </w:r>
                      <w:proofErr w:type="spellEnd"/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)</w:t>
                      </w:r>
                    </w:p>
                    <w:p w14:paraId="61540520" w14:textId="30241C7E" w:rsidR="00717D58" w:rsidRDefault="00717D58" w:rsidP="00717D58"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6A46">
        <w:t>Note: However, if you don’t want to execute the script, Spring JPA will automatically create the tables, sequences and constraints.</w:t>
      </w:r>
      <w:r w:rsidR="002326B6">
        <w:t xml:space="preserve"> Table creation script is given below. </w:t>
      </w:r>
    </w:p>
    <w:p w14:paraId="77CBAD28" w14:textId="1F8EB35F" w:rsidR="0070353F" w:rsidRDefault="002A243B" w:rsidP="0070353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C82E5C2" wp14:editId="16524247">
                <wp:simplePos x="0" y="0"/>
                <wp:positionH relativeFrom="column">
                  <wp:posOffset>2197100</wp:posOffset>
                </wp:positionH>
                <wp:positionV relativeFrom="paragraph">
                  <wp:posOffset>151765</wp:posOffset>
                </wp:positionV>
                <wp:extent cx="2146300" cy="723900"/>
                <wp:effectExtent l="0" t="0" r="25400" b="19050"/>
                <wp:wrapSquare wrapText="bothSides"/>
                <wp:docPr id="298303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BDDEE" w14:textId="1BAFB370" w:rsidR="00717D58" w:rsidRPr="00717D58" w:rsidRDefault="00717D58" w:rsidP="00717D5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CREATE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TABLE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employee (</w:t>
                            </w:r>
                          </w:p>
                          <w:p w14:paraId="4DADC415" w14:textId="77777777" w:rsidR="00717D58" w:rsidRPr="00717D58" w:rsidRDefault="00717D58" w:rsidP="00717D5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id SERIAL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PRIMARY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KEY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1E48448E" w14:textId="77777777" w:rsidR="00717D58" w:rsidRPr="00717D58" w:rsidRDefault="00717D58" w:rsidP="00717D5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name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VARCHAR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(100)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NOT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4000C8"/>
                                <w:sz w:val="18"/>
                                <w:szCs w:val="18"/>
                              </w:rPr>
                              <w:t>NULL</w:t>
                            </w:r>
                          </w:p>
                          <w:p w14:paraId="1C22720C" w14:textId="47798352" w:rsidR="00717D58" w:rsidRDefault="00717D58" w:rsidP="00717D58"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2E5C2" id="_x0000_s1029" type="#_x0000_t202" style="position:absolute;margin-left:173pt;margin-top:11.95pt;width:169pt;height:5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">
                <v:textbox>
                  <w:txbxContent>
                    <w:p w14:paraId="22EBDDEE" w14:textId="1BAFB370" w:rsidR="00717D58" w:rsidRPr="00717D58" w:rsidRDefault="00717D58" w:rsidP="00717D5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717D5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CREATE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TABLE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employee (</w:t>
                      </w:r>
                    </w:p>
                    <w:p w14:paraId="4DADC415" w14:textId="77777777" w:rsidR="00717D58" w:rsidRPr="00717D58" w:rsidRDefault="00717D58" w:rsidP="00717D5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id SERIAL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PRIMARY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KEY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,</w:t>
                      </w:r>
                    </w:p>
                    <w:p w14:paraId="1E48448E" w14:textId="77777777" w:rsidR="00717D58" w:rsidRPr="00717D58" w:rsidRDefault="00717D58" w:rsidP="00717D5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name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VARCHAR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(100)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NOT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4000C8"/>
                          <w:sz w:val="18"/>
                          <w:szCs w:val="18"/>
                        </w:rPr>
                        <w:t>NULL</w:t>
                      </w:r>
                    </w:p>
                    <w:p w14:paraId="1C22720C" w14:textId="47798352" w:rsidR="00717D58" w:rsidRDefault="00717D58" w:rsidP="00717D58"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7FCC3AB" wp14:editId="5B8AF2CB">
                <wp:simplePos x="0" y="0"/>
                <wp:positionH relativeFrom="column">
                  <wp:posOffset>-31750</wp:posOffset>
                </wp:positionH>
                <wp:positionV relativeFrom="paragraph">
                  <wp:posOffset>152400</wp:posOffset>
                </wp:positionV>
                <wp:extent cx="2114550" cy="723900"/>
                <wp:effectExtent l="0" t="0" r="19050" b="19050"/>
                <wp:wrapSquare wrapText="bothSides"/>
                <wp:docPr id="710502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7B490" w14:textId="77777777" w:rsidR="00717D58" w:rsidRPr="00717D58" w:rsidRDefault="00717D58" w:rsidP="00717D5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CREATE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TABLE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department (</w:t>
                            </w:r>
                          </w:p>
                          <w:p w14:paraId="22B6DC92" w14:textId="77777777" w:rsidR="00717D58" w:rsidRPr="00717D58" w:rsidRDefault="00717D58" w:rsidP="00717D5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id SERIAL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PRIMARY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KEY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5C3881DD" w14:textId="77777777" w:rsidR="00717D58" w:rsidRPr="00717D58" w:rsidRDefault="00717D58" w:rsidP="00717D5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name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VARCHAR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(255)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NOT</w:t>
                            </w: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17D58">
                              <w:rPr>
                                <w:rFonts w:ascii="Consolas" w:hAnsi="Consolas"/>
                                <w:b/>
                                <w:bCs/>
                                <w:color w:val="4000C8"/>
                                <w:sz w:val="18"/>
                                <w:szCs w:val="18"/>
                              </w:rPr>
                              <w:t>NULL</w:t>
                            </w:r>
                          </w:p>
                          <w:p w14:paraId="7EDAD74B" w14:textId="77777777" w:rsidR="00717D58" w:rsidRPr="00717D58" w:rsidRDefault="00717D58" w:rsidP="00717D5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717D5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5110C4C2" w14:textId="70E2EB98" w:rsidR="00717D58" w:rsidRDefault="00717D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CC3AB" id="_x0000_s1030" type="#_x0000_t202" style="position:absolute;margin-left:-2.5pt;margin-top:12pt;width:166.5pt;height:5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">
                <v:textbox>
                  <w:txbxContent>
                    <w:p w14:paraId="3F57B490" w14:textId="77777777" w:rsidR="00717D58" w:rsidRPr="00717D58" w:rsidRDefault="00717D58" w:rsidP="00717D5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717D5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CREATE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TABLE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department (</w:t>
                      </w:r>
                    </w:p>
                    <w:p w14:paraId="22B6DC92" w14:textId="77777777" w:rsidR="00717D58" w:rsidRPr="00717D58" w:rsidRDefault="00717D58" w:rsidP="00717D5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id SERIAL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PRIMARY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KEY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,</w:t>
                      </w:r>
                    </w:p>
                    <w:p w14:paraId="5C3881DD" w14:textId="77777777" w:rsidR="00717D58" w:rsidRPr="00717D58" w:rsidRDefault="00717D58" w:rsidP="00717D5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name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VARCHAR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(255)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NOT</w:t>
                      </w: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717D58">
                        <w:rPr>
                          <w:rFonts w:ascii="Consolas" w:hAnsi="Consolas"/>
                          <w:b/>
                          <w:bCs/>
                          <w:color w:val="4000C8"/>
                          <w:sz w:val="18"/>
                          <w:szCs w:val="18"/>
                        </w:rPr>
                        <w:t>NULL</w:t>
                      </w:r>
                    </w:p>
                    <w:p w14:paraId="7EDAD74B" w14:textId="77777777" w:rsidR="00717D58" w:rsidRPr="00717D58" w:rsidRDefault="00717D58" w:rsidP="00717D5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717D5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);</w:t>
                      </w:r>
                    </w:p>
                    <w:p w14:paraId="5110C4C2" w14:textId="70E2EB98" w:rsidR="00717D58" w:rsidRDefault="00717D58"/>
                  </w:txbxContent>
                </v:textbox>
                <w10:wrap type="square"/>
              </v:shape>
            </w:pict>
          </mc:Fallback>
        </mc:AlternateContent>
      </w:r>
    </w:p>
    <w:p w14:paraId="49F30991" w14:textId="77777777" w:rsidR="0077647F" w:rsidRDefault="0077647F" w:rsidP="002A243B">
      <w:pPr>
        <w:rPr>
          <w:b/>
          <w:bCs/>
          <w:sz w:val="34"/>
          <w:szCs w:val="34"/>
          <w:u w:val="single"/>
        </w:rPr>
      </w:pPr>
    </w:p>
    <w:p w14:paraId="75A8281F" w14:textId="245E1FB4" w:rsidR="008B27EA" w:rsidRDefault="008B27EA" w:rsidP="008B27EA">
      <w:pPr>
        <w:ind w:left="1440" w:firstLine="720"/>
        <w:rPr>
          <w:b/>
          <w:bCs/>
          <w:sz w:val="34"/>
          <w:szCs w:val="34"/>
          <w:u w:val="single"/>
        </w:rPr>
      </w:pPr>
      <w:r w:rsidRPr="008B27EA">
        <w:rPr>
          <w:b/>
          <w:bCs/>
          <w:sz w:val="34"/>
          <w:szCs w:val="34"/>
          <w:u w:val="single"/>
        </w:rPr>
        <w:lastRenderedPageBreak/>
        <w:t xml:space="preserve">One To One – </w:t>
      </w:r>
      <w:proofErr w:type="spellStart"/>
      <w:r w:rsidRPr="008B27EA">
        <w:rPr>
          <w:b/>
          <w:bCs/>
          <w:sz w:val="34"/>
          <w:szCs w:val="34"/>
          <w:u w:val="single"/>
        </w:rPr>
        <w:t>BiDirectional</w:t>
      </w:r>
      <w:proofErr w:type="spellEnd"/>
    </w:p>
    <w:p w14:paraId="7528C616" w14:textId="6B9DB796" w:rsidR="00BD0685" w:rsidRDefault="0066585F" w:rsidP="00BD0685">
      <w:pPr>
        <w:rPr>
          <w:b/>
          <w:bCs/>
          <w:sz w:val="34"/>
          <w:szCs w:val="34"/>
          <w:u w:val="single"/>
        </w:rPr>
      </w:pPr>
      <w:r w:rsidRPr="0066585F">
        <w:rPr>
          <w:b/>
          <w:bCs/>
          <w:noProof/>
          <w:sz w:val="34"/>
          <w:szCs w:val="34"/>
          <w:u w:val="singl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99CA165" wp14:editId="2E530696">
                <wp:simplePos x="0" y="0"/>
                <wp:positionH relativeFrom="column">
                  <wp:posOffset>3721100</wp:posOffset>
                </wp:positionH>
                <wp:positionV relativeFrom="paragraph">
                  <wp:posOffset>63500</wp:posOffset>
                </wp:positionV>
                <wp:extent cx="2360930" cy="2567305"/>
                <wp:effectExtent l="0" t="0" r="11430" b="23495"/>
                <wp:wrapSquare wrapText="bothSides"/>
                <wp:docPr id="3388929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567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6C5BC" w14:textId="024E373B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@Entity @Table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(name = </w:t>
                            </w:r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"employee"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1967122" w14:textId="1574ABE9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@Getter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@Setter</w:t>
                            </w:r>
                            <w:r w:rsidR="00BA439A"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@ToString</w:t>
                            </w:r>
                          </w:p>
                          <w:p w14:paraId="137F062A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class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Employee {</w:t>
                            </w:r>
                          </w:p>
                          <w:p w14:paraId="0B1C3774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4880779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@Id @GeneratedValue</w:t>
                            </w:r>
                          </w:p>
                          <w:p w14:paraId="01939EDA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Long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741C845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1ACC5F3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C32DA2C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75E8B8E0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@OneToOne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(mappedBy = </w:t>
                            </w:r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"emp"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C0962FB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Department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dept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F272FE5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6D652FA4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Employee(String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DE1A368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8FF4A92" w14:textId="2FEC6835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}   </w:t>
                            </w:r>
                          </w:p>
                          <w:p w14:paraId="14DC782B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5273398" w14:textId="7D2EAA75" w:rsidR="0066585F" w:rsidRDefault="0066585F" w:rsidP="0066585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CA165" id="_x0000_s1031" type="#_x0000_t202" style="position:absolute;margin-left:293pt;margin-top:5pt;width:185.9pt;height:202.15pt;z-index:25167155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">
                <v:textbox>
                  <w:txbxContent>
                    <w:p w14:paraId="5A36C5BC" w14:textId="024E373B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@Entity @Table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(name = </w:t>
                      </w:r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"employee"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51967122" w14:textId="1574ABE9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@Getter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@Setter</w:t>
                      </w:r>
                      <w:r w:rsidR="00BA439A"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@ToString</w:t>
                      </w:r>
                    </w:p>
                    <w:p w14:paraId="137F062A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class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Employee {</w:t>
                      </w:r>
                    </w:p>
                    <w:p w14:paraId="0B1C3774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</w:p>
                    <w:p w14:paraId="54880779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@Id @GeneratedValue</w:t>
                      </w:r>
                    </w:p>
                    <w:p w14:paraId="01939EDA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Long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id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1741C845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</w:p>
                    <w:p w14:paraId="51ACC5F3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String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6C32DA2C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75E8B8E0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@OneToOne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(mappedBy = </w:t>
                      </w:r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"emp"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7C0962FB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Department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dept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0F272FE5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6D652FA4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Employee(String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 {</w:t>
                      </w:r>
                    </w:p>
                    <w:p w14:paraId="5DE1A368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18FF4A92" w14:textId="2FEC6835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}   </w:t>
                      </w:r>
                    </w:p>
                    <w:p w14:paraId="14DC782B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}</w:t>
                      </w:r>
                    </w:p>
                    <w:p w14:paraId="25273398" w14:textId="7D2EAA75" w:rsidR="0066585F" w:rsidRDefault="0066585F" w:rsidP="0066585F"/>
                  </w:txbxContent>
                </v:textbox>
                <w10:wrap type="square"/>
              </v:shape>
            </w:pict>
          </mc:Fallback>
        </mc:AlternateContent>
      </w:r>
      <w:r w:rsidRPr="0066585F">
        <w:rPr>
          <w:b/>
          <w:bCs/>
          <w:noProof/>
          <w:sz w:val="34"/>
          <w:szCs w:val="34"/>
          <w:u w:val="single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5646C04" wp14:editId="1B1A6771">
                <wp:simplePos x="0" y="0"/>
                <wp:positionH relativeFrom="column">
                  <wp:posOffset>63500</wp:posOffset>
                </wp:positionH>
                <wp:positionV relativeFrom="paragraph">
                  <wp:posOffset>38100</wp:posOffset>
                </wp:positionV>
                <wp:extent cx="3213100" cy="1404620"/>
                <wp:effectExtent l="0" t="0" r="25400" b="20320"/>
                <wp:wrapSquare wrapText="bothSides"/>
                <wp:docPr id="649794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3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0454B" w14:textId="63606004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@Entity @Table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(name = </w:t>
                            </w:r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"department"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CFF3D36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  <w:shd w:val="clear" w:color="auto" w:fill="D4D4D4"/>
                              </w:rPr>
                              <w:t>@Getter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  <w:shd w:val="clear" w:color="auto" w:fill="F0D8A8"/>
                              </w:rPr>
                              <w:t>@Setter</w:t>
                            </w:r>
                          </w:p>
                          <w:p w14:paraId="16DC4132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class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Department {</w:t>
                            </w:r>
                          </w:p>
                          <w:p w14:paraId="1ABDE951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2AC8D37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@GeneratedValue</w:t>
                            </w:r>
                          </w:p>
                          <w:p w14:paraId="30B220B7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Long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C9DECFE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119994F5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BF435D2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72C1A9AE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@OneToOne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(cascade =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CascadeType.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</w:rPr>
                              <w:t>ALL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A9763BD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Employee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  <w:shd w:val="clear" w:color="auto" w:fill="F0D8A8"/>
                              </w:rPr>
                              <w:t>emp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CD9EFF2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7FD71025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Department(String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89357BF" w14:textId="77777777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F00B00D" w14:textId="0DBE5915" w:rsidR="0066585F" w:rsidRDefault="0066585F" w:rsidP="0066585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017F7C9" w14:textId="3D75984C" w:rsidR="0066585F" w:rsidRDefault="0066585F" w:rsidP="0066585F"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646C04" id="_x0000_s1032" type="#_x0000_t202" style="position:absolute;margin-left:5pt;margin-top:3pt;width:253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">
                <v:textbox style="mso-fit-shape-to-text:t">
                  <w:txbxContent>
                    <w:p w14:paraId="4CD0454B" w14:textId="63606004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@Entity @Table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(name = </w:t>
                      </w:r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"department"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6CFF3D36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  <w:shd w:val="clear" w:color="auto" w:fill="D4D4D4"/>
                        </w:rPr>
                        <w:t>@Getter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  <w:shd w:val="clear" w:color="auto" w:fill="F0D8A8"/>
                        </w:rPr>
                        <w:t>@Setter</w:t>
                      </w:r>
                    </w:p>
                    <w:p w14:paraId="16DC4132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class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Department {</w:t>
                      </w:r>
                    </w:p>
                    <w:p w14:paraId="1ABDE951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</w:p>
                    <w:p w14:paraId="02AC8D37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@Id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@GeneratedValue</w:t>
                      </w:r>
                    </w:p>
                    <w:p w14:paraId="30B220B7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Long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id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3C9DECFE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</w:p>
                    <w:p w14:paraId="119994F5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String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4BF435D2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72C1A9AE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@OneToOne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(cascade = </w:t>
                      </w:r>
                      <w:proofErr w:type="spellStart"/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CascadeType.</w:t>
                      </w:r>
                      <w:r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</w:rPr>
                        <w:t>ALL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0A9763BD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Employee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  <w:shd w:val="clear" w:color="auto" w:fill="F0D8A8"/>
                        </w:rPr>
                        <w:t>emp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6CD9EFF2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7FD71025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Department(String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 {</w:t>
                      </w:r>
                    </w:p>
                    <w:p w14:paraId="789357BF" w14:textId="77777777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7F00B00D" w14:textId="0DBE5915" w:rsidR="0066585F" w:rsidRDefault="0066585F" w:rsidP="0066585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017F7C9" w14:textId="3D75984C" w:rsidR="0066585F" w:rsidRDefault="0066585F" w:rsidP="0066585F"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97F583" w14:textId="77777777" w:rsidR="0066585F" w:rsidRDefault="0066585F" w:rsidP="00BD0685">
      <w:pPr>
        <w:rPr>
          <w:b/>
          <w:bCs/>
          <w:sz w:val="34"/>
          <w:szCs w:val="34"/>
          <w:u w:val="single"/>
        </w:rPr>
      </w:pPr>
    </w:p>
    <w:p w14:paraId="79D28B59" w14:textId="77777777" w:rsidR="0066585F" w:rsidRDefault="0066585F" w:rsidP="00BD0685">
      <w:pPr>
        <w:rPr>
          <w:b/>
          <w:bCs/>
          <w:sz w:val="34"/>
          <w:szCs w:val="34"/>
          <w:u w:val="single"/>
        </w:rPr>
      </w:pPr>
    </w:p>
    <w:p w14:paraId="26B2ADF9" w14:textId="77777777" w:rsidR="0066585F" w:rsidRDefault="0066585F" w:rsidP="00BD0685">
      <w:pPr>
        <w:rPr>
          <w:b/>
          <w:bCs/>
          <w:sz w:val="34"/>
          <w:szCs w:val="34"/>
          <w:u w:val="single"/>
        </w:rPr>
      </w:pPr>
    </w:p>
    <w:p w14:paraId="490420A8" w14:textId="77777777" w:rsidR="0066585F" w:rsidRDefault="0066585F" w:rsidP="00BD0685">
      <w:pPr>
        <w:rPr>
          <w:b/>
          <w:bCs/>
          <w:sz w:val="34"/>
          <w:szCs w:val="34"/>
          <w:u w:val="single"/>
        </w:rPr>
      </w:pPr>
    </w:p>
    <w:p w14:paraId="5F96C9F6" w14:textId="77777777" w:rsidR="0066585F" w:rsidRDefault="0066585F" w:rsidP="00BD0685">
      <w:pPr>
        <w:rPr>
          <w:b/>
          <w:bCs/>
          <w:sz w:val="34"/>
          <w:szCs w:val="34"/>
          <w:u w:val="single"/>
        </w:rPr>
      </w:pPr>
    </w:p>
    <w:p w14:paraId="38BFF942" w14:textId="77777777" w:rsidR="0066585F" w:rsidRDefault="0066585F" w:rsidP="00BD0685">
      <w:pPr>
        <w:rPr>
          <w:b/>
          <w:bCs/>
          <w:sz w:val="34"/>
          <w:szCs w:val="34"/>
          <w:u w:val="single"/>
        </w:rPr>
      </w:pPr>
    </w:p>
    <w:p w14:paraId="4BB17047" w14:textId="77777777" w:rsidR="00D65DD0" w:rsidRDefault="00D65DD0" w:rsidP="008B27EA"/>
    <w:p w14:paraId="1927BF76" w14:textId="11EB4E65" w:rsidR="008B27EA" w:rsidRDefault="00164B06" w:rsidP="008B27EA">
      <w:r>
        <w:t>Following</w:t>
      </w:r>
      <w:r w:rsidR="008B27EA">
        <w:t xml:space="preserve"> tables will be created.</w:t>
      </w:r>
    </w:p>
    <w:p w14:paraId="39FED5BD" w14:textId="77777777" w:rsidR="008B27EA" w:rsidRDefault="008B27EA" w:rsidP="004710A2">
      <w:pPr>
        <w:ind w:firstLine="720"/>
      </w:pPr>
      <w:r w:rsidRPr="00F47BCA">
        <w:rPr>
          <w:noProof/>
        </w:rPr>
        <w:drawing>
          <wp:inline distT="0" distB="0" distL="0" distR="0" wp14:anchorId="297C711C" wp14:editId="65A3DA40">
            <wp:extent cx="2006703" cy="876345"/>
            <wp:effectExtent l="0" t="0" r="0" b="0"/>
            <wp:docPr id="1772016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160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DE1836">
        <w:rPr>
          <w:noProof/>
        </w:rPr>
        <w:drawing>
          <wp:inline distT="0" distB="0" distL="0" distR="0" wp14:anchorId="34AA9BE1" wp14:editId="102ADA23">
            <wp:extent cx="1549480" cy="914447"/>
            <wp:effectExtent l="0" t="0" r="0" b="0"/>
            <wp:docPr id="1634192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550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DC4B" w14:textId="77777777" w:rsidR="0070353F" w:rsidRDefault="0070353F" w:rsidP="00AB6EA0">
      <w:pPr>
        <w:rPr>
          <w:b/>
          <w:bCs/>
          <w:sz w:val="34"/>
          <w:szCs w:val="34"/>
          <w:u w:val="single"/>
        </w:rPr>
      </w:pPr>
    </w:p>
    <w:p w14:paraId="7176A67E" w14:textId="77777777" w:rsidR="00376961" w:rsidRDefault="00376961" w:rsidP="00AB6EA0">
      <w:pPr>
        <w:rPr>
          <w:b/>
          <w:bCs/>
          <w:sz w:val="34"/>
          <w:szCs w:val="34"/>
          <w:u w:val="single"/>
        </w:rPr>
      </w:pPr>
    </w:p>
    <w:p w14:paraId="38598D5C" w14:textId="77777777" w:rsidR="00376961" w:rsidRDefault="00376961" w:rsidP="00AB6EA0">
      <w:pPr>
        <w:rPr>
          <w:b/>
          <w:bCs/>
          <w:sz w:val="34"/>
          <w:szCs w:val="34"/>
          <w:u w:val="single"/>
        </w:rPr>
      </w:pPr>
    </w:p>
    <w:p w14:paraId="76C6435A" w14:textId="77777777" w:rsidR="00376961" w:rsidRDefault="00376961" w:rsidP="00AB6EA0">
      <w:pPr>
        <w:rPr>
          <w:b/>
          <w:bCs/>
          <w:sz w:val="34"/>
          <w:szCs w:val="34"/>
          <w:u w:val="single"/>
        </w:rPr>
      </w:pPr>
    </w:p>
    <w:p w14:paraId="010A284A" w14:textId="77777777" w:rsidR="00376961" w:rsidRDefault="00376961" w:rsidP="00AB6EA0">
      <w:pPr>
        <w:rPr>
          <w:b/>
          <w:bCs/>
          <w:sz w:val="34"/>
          <w:szCs w:val="34"/>
          <w:u w:val="single"/>
        </w:rPr>
      </w:pPr>
    </w:p>
    <w:p w14:paraId="206AE58F" w14:textId="77777777" w:rsidR="00376961" w:rsidRDefault="00376961" w:rsidP="00AB6EA0">
      <w:pPr>
        <w:rPr>
          <w:b/>
          <w:bCs/>
          <w:sz w:val="34"/>
          <w:szCs w:val="34"/>
          <w:u w:val="single"/>
        </w:rPr>
      </w:pPr>
    </w:p>
    <w:p w14:paraId="42DDA075" w14:textId="77777777" w:rsidR="00376961" w:rsidRDefault="00376961" w:rsidP="00AB6EA0">
      <w:pPr>
        <w:rPr>
          <w:b/>
          <w:bCs/>
          <w:sz w:val="34"/>
          <w:szCs w:val="34"/>
          <w:u w:val="single"/>
        </w:rPr>
      </w:pPr>
    </w:p>
    <w:p w14:paraId="76F4BA16" w14:textId="77777777" w:rsidR="00376961" w:rsidRDefault="00376961" w:rsidP="00AB6EA0">
      <w:pPr>
        <w:rPr>
          <w:b/>
          <w:bCs/>
          <w:sz w:val="34"/>
          <w:szCs w:val="34"/>
          <w:u w:val="single"/>
        </w:rPr>
      </w:pPr>
    </w:p>
    <w:p w14:paraId="330549D4" w14:textId="77777777" w:rsidR="00376961" w:rsidRPr="00AB6EA0" w:rsidRDefault="00376961" w:rsidP="00AB6EA0">
      <w:pPr>
        <w:rPr>
          <w:b/>
          <w:bCs/>
          <w:sz w:val="34"/>
          <w:szCs w:val="34"/>
          <w:u w:val="single"/>
        </w:rPr>
      </w:pPr>
    </w:p>
    <w:p w14:paraId="56290DC4" w14:textId="27806ADF" w:rsidR="004710A2" w:rsidRPr="00AB6EA0" w:rsidRDefault="00686870" w:rsidP="00AB6EA0">
      <w:pPr>
        <w:ind w:left="1440" w:firstLine="720"/>
        <w:rPr>
          <w:b/>
          <w:bCs/>
          <w:sz w:val="34"/>
          <w:szCs w:val="34"/>
          <w:u w:val="single"/>
        </w:rPr>
      </w:pPr>
      <w:r w:rsidRPr="00DE6235">
        <w:rPr>
          <w:rFonts w:ascii="Consolas" w:hAnsi="Consolas"/>
          <w:noProof/>
          <w:color w:val="646464"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5CA1EEE" wp14:editId="437F9B51">
                <wp:simplePos x="0" y="0"/>
                <wp:positionH relativeFrom="column">
                  <wp:posOffset>0</wp:posOffset>
                </wp:positionH>
                <wp:positionV relativeFrom="paragraph">
                  <wp:posOffset>374650</wp:posOffset>
                </wp:positionV>
                <wp:extent cx="6680200" cy="3327400"/>
                <wp:effectExtent l="0" t="0" r="25400" b="25400"/>
                <wp:wrapSquare wrapText="bothSides"/>
                <wp:docPr id="6822364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0200" cy="332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C0C8D8" w14:textId="24C5E289" w:rsidR="003A60AB" w:rsidRDefault="00232021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@Entity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A60AB"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@Table</w:t>
                            </w:r>
                            <w:r w:rsidR="003A60AB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(name = </w:t>
                            </w:r>
                            <w:r w:rsidR="003A60AB"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"department"</w:t>
                            </w:r>
                            <w:r w:rsidR="003A60AB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DE5C363" w14:textId="77777777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@Getter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@Setter</w:t>
                            </w:r>
                          </w:p>
                          <w:p w14:paraId="12857A4B" w14:textId="77777777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class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Department {</w:t>
                            </w:r>
                          </w:p>
                          <w:p w14:paraId="25B1541B" w14:textId="77777777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EF466E1" w14:textId="16768F3C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@GeneratedValue</w:t>
                            </w:r>
                          </w:p>
                          <w:p w14:paraId="211B7BC4" w14:textId="77777777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Long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667C042" w14:textId="77777777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45476457" w14:textId="77777777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EE13891" w14:textId="77777777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01440026" w14:textId="77777777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@OneToOne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(cascade =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CascadeType.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</w:rPr>
                              <w:t>ALL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8C673BE" w14:textId="77777777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@JoinTable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  <w:p w14:paraId="605313DE" w14:textId="77777777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        name = </w:t>
                            </w:r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dept_emp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</w:p>
                          <w:p w14:paraId="6E2E1ACD" w14:textId="77777777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joinColumns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@JoinColumn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shd w:val="clear" w:color="auto" w:fill="D4D4D4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dept_id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), </w:t>
                            </w:r>
                            <w:r>
                              <w:rPr>
                                <w:rFonts w:ascii="Consolas" w:hAnsi="Consolas"/>
                                <w:color w:val="3F7F5F"/>
                                <w:sz w:val="20"/>
                                <w:szCs w:val="20"/>
                              </w:rPr>
                              <w:t>// owning side - Department</w:t>
                            </w:r>
                          </w:p>
                          <w:p w14:paraId="79C72940" w14:textId="77777777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inverseJoinColumns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@JoinColumn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shd w:val="clear" w:color="auto" w:fill="D4D4D4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emp_id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ascii="Consolas" w:hAnsi="Consolas"/>
                                <w:color w:val="3F7F5F"/>
                                <w:sz w:val="20"/>
                                <w:szCs w:val="20"/>
                              </w:rPr>
                              <w:t>// target side - Employee</w:t>
                            </w:r>
                          </w:p>
                          <w:p w14:paraId="688662F9" w14:textId="77777777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    )</w:t>
                            </w:r>
                          </w:p>
                          <w:p w14:paraId="068FEBDD" w14:textId="77777777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Employee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emp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2902ED2" w14:textId="77777777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7060DC24" w14:textId="77777777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Department(String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EEA5793" w14:textId="77777777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915BD85" w14:textId="5FB923BB" w:rsidR="003A60AB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64F9E61" w14:textId="22145F79" w:rsidR="00DE6235" w:rsidRPr="00686870" w:rsidRDefault="003A60AB" w:rsidP="003A60A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14D5491" w14:textId="218FDF7F" w:rsidR="00DE6235" w:rsidRPr="00686870" w:rsidRDefault="00DE623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A1EEE" id="_x0000_s1033" type="#_x0000_t202" style="position:absolute;left:0;text-align:left;margin-left:0;margin-top:29.5pt;width:526pt;height:26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">
                <v:textbox>
                  <w:txbxContent>
                    <w:p w14:paraId="2BC0C8D8" w14:textId="24C5E289" w:rsidR="003A60AB" w:rsidRDefault="00232021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@Entity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 xml:space="preserve"> </w:t>
                      </w:r>
                      <w:r w:rsidR="003A60AB"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@Table</w:t>
                      </w:r>
                      <w:r w:rsidR="003A60AB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(name = </w:t>
                      </w:r>
                      <w:r w:rsidR="003A60AB"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"department"</w:t>
                      </w:r>
                      <w:r w:rsidR="003A60AB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1DE5C363" w14:textId="77777777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@Getter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@Setter</w:t>
                      </w:r>
                    </w:p>
                    <w:p w14:paraId="12857A4B" w14:textId="77777777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class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Department {</w:t>
                      </w:r>
                    </w:p>
                    <w:p w14:paraId="25B1541B" w14:textId="77777777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</w:p>
                    <w:p w14:paraId="1EF466E1" w14:textId="16768F3C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@Id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@GeneratedValue</w:t>
                      </w:r>
                    </w:p>
                    <w:p w14:paraId="211B7BC4" w14:textId="77777777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Long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id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3667C042" w14:textId="77777777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</w:p>
                    <w:p w14:paraId="45476457" w14:textId="77777777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String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5EE13891" w14:textId="77777777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01440026" w14:textId="77777777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@OneToOne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(cascade = </w:t>
                      </w:r>
                      <w:proofErr w:type="spellStart"/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CascadeType.</w:t>
                      </w:r>
                      <w:r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</w:rPr>
                        <w:t>ALL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28C673BE" w14:textId="77777777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@JoinTable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(</w:t>
                      </w:r>
                    </w:p>
                    <w:p w14:paraId="605313DE" w14:textId="77777777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        name = </w:t>
                      </w:r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"</w:t>
                      </w:r>
                      <w:proofErr w:type="spellStart"/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dept_emp</w:t>
                      </w:r>
                      <w:proofErr w:type="spellEnd"/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"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</w:p>
                    <w:p w14:paraId="6E2E1ACD" w14:textId="77777777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joinColumns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@JoinColumn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  <w:shd w:val="clear" w:color="auto" w:fill="D4D4D4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"</w:t>
                      </w:r>
                      <w:proofErr w:type="spellStart"/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dept_id</w:t>
                      </w:r>
                      <w:proofErr w:type="spellEnd"/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"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), </w:t>
                      </w:r>
                      <w:r>
                        <w:rPr>
                          <w:rFonts w:ascii="Consolas" w:hAnsi="Consolas"/>
                          <w:color w:val="3F7F5F"/>
                          <w:sz w:val="20"/>
                          <w:szCs w:val="20"/>
                        </w:rPr>
                        <w:t>// owning side - Department</w:t>
                      </w:r>
                    </w:p>
                    <w:p w14:paraId="79C72940" w14:textId="77777777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inverseJoinColumns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@JoinColumn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  <w:shd w:val="clear" w:color="auto" w:fill="D4D4D4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"</w:t>
                      </w:r>
                      <w:proofErr w:type="spellStart"/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emp_id</w:t>
                      </w:r>
                      <w:proofErr w:type="spellEnd"/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"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) </w:t>
                      </w:r>
                      <w:r>
                        <w:rPr>
                          <w:rFonts w:ascii="Consolas" w:hAnsi="Consolas"/>
                          <w:color w:val="3F7F5F"/>
                          <w:sz w:val="20"/>
                          <w:szCs w:val="20"/>
                        </w:rPr>
                        <w:t>// target side - Employee</w:t>
                      </w:r>
                    </w:p>
                    <w:p w14:paraId="688662F9" w14:textId="77777777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    )</w:t>
                      </w:r>
                    </w:p>
                    <w:p w14:paraId="068FEBDD" w14:textId="77777777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Employee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emp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02902ED2" w14:textId="77777777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7060DC24" w14:textId="77777777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Department(String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 {</w:t>
                      </w:r>
                    </w:p>
                    <w:p w14:paraId="4EEA5793" w14:textId="77777777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0915BD85" w14:textId="5FB923BB" w:rsidR="003A60AB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64F9E61" w14:textId="22145F79" w:rsidR="00DE6235" w:rsidRPr="00686870" w:rsidRDefault="003A60AB" w:rsidP="003A60AB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}</w:t>
                      </w:r>
                    </w:p>
                    <w:p w14:paraId="614D5491" w14:textId="218FDF7F" w:rsidR="00DE6235" w:rsidRPr="00686870" w:rsidRDefault="00DE6235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710A2" w:rsidRPr="00AB6EA0">
        <w:rPr>
          <w:b/>
          <w:bCs/>
          <w:sz w:val="34"/>
          <w:szCs w:val="34"/>
          <w:u w:val="single"/>
        </w:rPr>
        <w:t xml:space="preserve">One To One – </w:t>
      </w:r>
      <w:proofErr w:type="spellStart"/>
      <w:r w:rsidR="004710A2" w:rsidRPr="00AB6EA0">
        <w:rPr>
          <w:b/>
          <w:bCs/>
          <w:sz w:val="34"/>
          <w:szCs w:val="34"/>
          <w:u w:val="single"/>
        </w:rPr>
        <w:t>BiDirectional</w:t>
      </w:r>
      <w:proofErr w:type="spellEnd"/>
      <w:r w:rsidR="004710A2" w:rsidRPr="00AB6EA0">
        <w:rPr>
          <w:b/>
          <w:bCs/>
          <w:sz w:val="34"/>
          <w:szCs w:val="34"/>
          <w:u w:val="single"/>
        </w:rPr>
        <w:t xml:space="preserve"> - @JoinTable</w:t>
      </w:r>
    </w:p>
    <w:p w14:paraId="29BFBA1E" w14:textId="498F140D" w:rsidR="0083279B" w:rsidRDefault="00822B39" w:rsidP="004710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  <w:r w:rsidRPr="00DE6235">
        <w:rPr>
          <w:rFonts w:ascii="Consolas" w:hAnsi="Consolas"/>
          <w:noProof/>
          <w:color w:val="646464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C7E2F64" wp14:editId="6A44AFE6">
                <wp:simplePos x="0" y="0"/>
                <wp:positionH relativeFrom="column">
                  <wp:posOffset>635000</wp:posOffset>
                </wp:positionH>
                <wp:positionV relativeFrom="paragraph">
                  <wp:posOffset>3437890</wp:posOffset>
                </wp:positionV>
                <wp:extent cx="3403600" cy="1404620"/>
                <wp:effectExtent l="0" t="0" r="25400" b="20320"/>
                <wp:wrapSquare wrapText="bothSides"/>
                <wp:docPr id="14671726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D544B" w14:textId="7A6FA9FE" w:rsidR="00DE6235" w:rsidRDefault="00DE6235" w:rsidP="00DE623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@Entity @Table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(name = </w:t>
                            </w:r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"employee"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12F55E6" w14:textId="1BECFBCC" w:rsidR="00DE6235" w:rsidRDefault="00DE6235" w:rsidP="00DE623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@Getter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@Setter</w:t>
                            </w:r>
                            <w:r w:rsidR="00A85A76"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@ToString</w:t>
                            </w:r>
                          </w:p>
                          <w:p w14:paraId="3FFF5BE8" w14:textId="77777777" w:rsidR="00DE6235" w:rsidRDefault="00DE6235" w:rsidP="00DE623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class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Employee {</w:t>
                            </w:r>
                          </w:p>
                          <w:p w14:paraId="427596CB" w14:textId="77777777" w:rsidR="00DE6235" w:rsidRDefault="00DE6235" w:rsidP="00DE623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426B679" w14:textId="77777777" w:rsidR="00DE6235" w:rsidRDefault="00DE6235" w:rsidP="00DE623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@Id @GeneratedValue</w:t>
                            </w:r>
                          </w:p>
                          <w:p w14:paraId="4C3319CC" w14:textId="77777777" w:rsidR="00DE6235" w:rsidRDefault="00DE6235" w:rsidP="00DE623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Long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F7178C8" w14:textId="77777777" w:rsidR="00DE6235" w:rsidRDefault="00DE6235" w:rsidP="00DE623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1F336A0C" w14:textId="77777777" w:rsidR="00DE6235" w:rsidRDefault="00DE6235" w:rsidP="00DE623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2781C96" w14:textId="77777777" w:rsidR="00DE6235" w:rsidRDefault="00DE6235" w:rsidP="00DE623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24ED723F" w14:textId="77777777" w:rsidR="00DE6235" w:rsidRDefault="00DE6235" w:rsidP="00DE623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@OneToOne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(mappedBy = </w:t>
                            </w:r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"emp"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A625EE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sym w:font="Wingdings" w:char="F0E7"/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Important</w:t>
                            </w:r>
                          </w:p>
                          <w:p w14:paraId="4444A6DD" w14:textId="77777777" w:rsidR="00DE6235" w:rsidRDefault="00DE6235" w:rsidP="00DE623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Department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dept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8C24D2C" w14:textId="77777777" w:rsidR="00DE6235" w:rsidRDefault="00DE6235" w:rsidP="00DE623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71173F23" w14:textId="77777777" w:rsidR="00DE6235" w:rsidRDefault="00DE6235" w:rsidP="00DE623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Employee(String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23DE1DB9" w14:textId="77777777" w:rsidR="00DE6235" w:rsidRDefault="00DE6235" w:rsidP="00DE623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B270D5D" w14:textId="77777777" w:rsidR="00DE6235" w:rsidRDefault="00DE6235" w:rsidP="00DE623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23C1B18" w14:textId="6C2FA23B" w:rsidR="00DE6235" w:rsidRDefault="00DE6235" w:rsidP="00DE6235"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7E2F64" id="_x0000_s1034" type="#_x0000_t202" style="position:absolute;margin-left:50pt;margin-top:270.7pt;width:268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">
                <v:textbox style="mso-fit-shape-to-text:t">
                  <w:txbxContent>
                    <w:p w14:paraId="3F8D544B" w14:textId="7A6FA9FE" w:rsidR="00DE6235" w:rsidRDefault="00DE6235" w:rsidP="00DE623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@Entity @Table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(name = </w:t>
                      </w:r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"employee"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712F55E6" w14:textId="1BECFBCC" w:rsidR="00DE6235" w:rsidRDefault="00DE6235" w:rsidP="00DE623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@Getter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@Setter</w:t>
                      </w:r>
                      <w:r w:rsidR="00A85A76"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@ToString</w:t>
                      </w:r>
                    </w:p>
                    <w:p w14:paraId="3FFF5BE8" w14:textId="77777777" w:rsidR="00DE6235" w:rsidRDefault="00DE6235" w:rsidP="00DE623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class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Employee {</w:t>
                      </w:r>
                    </w:p>
                    <w:p w14:paraId="427596CB" w14:textId="77777777" w:rsidR="00DE6235" w:rsidRDefault="00DE6235" w:rsidP="00DE623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</w:p>
                    <w:p w14:paraId="3426B679" w14:textId="77777777" w:rsidR="00DE6235" w:rsidRDefault="00DE6235" w:rsidP="00DE623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@Id @GeneratedValue</w:t>
                      </w:r>
                    </w:p>
                    <w:p w14:paraId="4C3319CC" w14:textId="77777777" w:rsidR="00DE6235" w:rsidRDefault="00DE6235" w:rsidP="00DE623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Long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id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5F7178C8" w14:textId="77777777" w:rsidR="00DE6235" w:rsidRDefault="00DE6235" w:rsidP="00DE623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</w:p>
                    <w:p w14:paraId="1F336A0C" w14:textId="77777777" w:rsidR="00DE6235" w:rsidRDefault="00DE6235" w:rsidP="00DE623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String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12781C96" w14:textId="77777777" w:rsidR="00DE6235" w:rsidRDefault="00DE6235" w:rsidP="00DE623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24ED723F" w14:textId="77777777" w:rsidR="00DE6235" w:rsidRDefault="00DE6235" w:rsidP="00DE623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@OneToOne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(mappedBy = </w:t>
                      </w:r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"emp"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) </w:t>
                      </w:r>
                      <w:r w:rsidRPr="00A625EE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sym w:font="Wingdings" w:char="F0E7"/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Important</w:t>
                      </w:r>
                    </w:p>
                    <w:p w14:paraId="4444A6DD" w14:textId="77777777" w:rsidR="00DE6235" w:rsidRDefault="00DE6235" w:rsidP="00DE623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Department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dept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18C24D2C" w14:textId="77777777" w:rsidR="00DE6235" w:rsidRDefault="00DE6235" w:rsidP="00DE623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71173F23" w14:textId="77777777" w:rsidR="00DE6235" w:rsidRDefault="00DE6235" w:rsidP="00DE623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Employee(String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 {</w:t>
                      </w:r>
                    </w:p>
                    <w:p w14:paraId="23DE1DB9" w14:textId="77777777" w:rsidR="00DE6235" w:rsidRDefault="00DE6235" w:rsidP="00DE623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1B270D5D" w14:textId="77777777" w:rsidR="00DE6235" w:rsidRDefault="00DE6235" w:rsidP="00DE623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23C1B18" w14:textId="6C2FA23B" w:rsidR="00DE6235" w:rsidRDefault="00DE6235" w:rsidP="00DE6235"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BA31E6" w14:textId="77777777" w:rsidR="004710A2" w:rsidRDefault="004710A2" w:rsidP="004710A2"/>
    <w:p w14:paraId="2E9C041C" w14:textId="717C5328" w:rsidR="00686870" w:rsidRDefault="00686870" w:rsidP="004710A2"/>
    <w:p w14:paraId="20592E56" w14:textId="266F70E2" w:rsidR="00686870" w:rsidRDefault="00686870" w:rsidP="004710A2"/>
    <w:p w14:paraId="51D7F34E" w14:textId="73CC1317" w:rsidR="00686870" w:rsidRDefault="00686870" w:rsidP="004710A2"/>
    <w:p w14:paraId="194E3068" w14:textId="3165AE7C" w:rsidR="00686870" w:rsidRDefault="00686870" w:rsidP="004710A2"/>
    <w:p w14:paraId="0E9C8F70" w14:textId="04296AA9" w:rsidR="00686870" w:rsidRDefault="00686870" w:rsidP="004710A2"/>
    <w:p w14:paraId="1479D264" w14:textId="51D1265E" w:rsidR="00686870" w:rsidRDefault="00686870" w:rsidP="004710A2"/>
    <w:p w14:paraId="420F4391" w14:textId="2EBBF66B" w:rsidR="00686870" w:rsidRDefault="00686870" w:rsidP="004710A2"/>
    <w:p w14:paraId="3A45BFAA" w14:textId="5B6E164D" w:rsidR="00686870" w:rsidRDefault="00686870" w:rsidP="004710A2"/>
    <w:p w14:paraId="23269921" w14:textId="77777777" w:rsidR="00686870" w:rsidRDefault="00686870" w:rsidP="004710A2"/>
    <w:p w14:paraId="671920A4" w14:textId="2590129B" w:rsidR="004710A2" w:rsidRDefault="004710A2" w:rsidP="004710A2">
      <w:r>
        <w:t>In this case three tables will be created.</w:t>
      </w:r>
    </w:p>
    <w:p w14:paraId="4A06167C" w14:textId="77777777" w:rsidR="004710A2" w:rsidRDefault="004710A2" w:rsidP="0016485D">
      <w:pPr>
        <w:ind w:left="2160" w:firstLine="720"/>
      </w:pPr>
      <w:r w:rsidRPr="00EE0811">
        <w:rPr>
          <w:noProof/>
        </w:rPr>
        <w:drawing>
          <wp:inline distT="0" distB="0" distL="0" distR="0" wp14:anchorId="0B911BB5" wp14:editId="58E094BE">
            <wp:extent cx="2311519" cy="901746"/>
            <wp:effectExtent l="0" t="0" r="0" b="0"/>
            <wp:docPr id="72155316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83601" name="Picture 1" descr="A close-up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031C" w14:textId="1E186F05" w:rsidR="00B42BF0" w:rsidRPr="0077435E" w:rsidRDefault="004710A2" w:rsidP="0016485D">
      <w:pPr>
        <w:ind w:firstLine="720"/>
      </w:pPr>
      <w:r w:rsidRPr="008B0BD7">
        <w:rPr>
          <w:noProof/>
        </w:rPr>
        <w:drawing>
          <wp:inline distT="0" distB="0" distL="0" distR="0" wp14:anchorId="3AB71A62" wp14:editId="1D7C07E2">
            <wp:extent cx="1543129" cy="920797"/>
            <wp:effectExtent l="0" t="0" r="0" b="0"/>
            <wp:docPr id="540673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3583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12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8853DF">
        <w:rPr>
          <w:noProof/>
        </w:rPr>
        <w:drawing>
          <wp:inline distT="0" distB="0" distL="0" distR="0" wp14:anchorId="3A471A41" wp14:editId="54C70F72">
            <wp:extent cx="1511378" cy="914447"/>
            <wp:effectExtent l="0" t="0" r="0" b="0"/>
            <wp:docPr id="293068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5386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924181">
        <w:rPr>
          <w:noProof/>
        </w:rPr>
        <w:drawing>
          <wp:inline distT="0" distB="0" distL="0" distR="0" wp14:anchorId="73A86E77" wp14:editId="1FA2B435">
            <wp:extent cx="1905098" cy="920797"/>
            <wp:effectExtent l="0" t="0" r="0" b="0"/>
            <wp:docPr id="921343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4557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CB13" w14:textId="79B34C95" w:rsidR="006503C7" w:rsidRDefault="00AC0604" w:rsidP="00AC0604">
      <w:pPr>
        <w:rPr>
          <w:rFonts w:ascii="Consolas" w:hAnsi="Consolas" w:cs="Consolas"/>
          <w:color w:val="000000"/>
          <w:sz w:val="20"/>
          <w:szCs w:val="20"/>
          <w:lang w:bidi="hi-IN"/>
        </w:rPr>
      </w:pPr>
      <w:r w:rsidRPr="00447A70">
        <w:rPr>
          <w:rFonts w:ascii="Consolas" w:hAnsi="Consolas" w:cs="Consolas"/>
          <w:color w:val="000000"/>
          <w:sz w:val="20"/>
          <w:szCs w:val="20"/>
          <w:lang w:bidi="hi-IN"/>
        </w:rPr>
        <w:t>Note:</w:t>
      </w:r>
      <w:r w:rsidR="00447A70">
        <w:rPr>
          <w:rFonts w:ascii="Consolas" w:hAnsi="Consolas" w:cs="Consolas"/>
          <w:color w:val="000000"/>
          <w:sz w:val="20"/>
          <w:szCs w:val="20"/>
          <w:lang w:bidi="hi-IN"/>
        </w:rPr>
        <w:t xml:space="preserve"> </w:t>
      </w:r>
      <w:r w:rsidR="00731B1A">
        <w:rPr>
          <w:rFonts w:ascii="Consolas" w:hAnsi="Consolas" w:cs="Consolas"/>
          <w:color w:val="000000"/>
          <w:sz w:val="20"/>
          <w:szCs w:val="20"/>
          <w:lang w:bidi="hi-IN"/>
        </w:rPr>
        <w:t xml:space="preserve">If you don’t want to mention </w:t>
      </w:r>
      <w:proofErr w:type="spellStart"/>
      <w:r w:rsidR="00731B1A" w:rsidRPr="001414C5">
        <w:rPr>
          <w:rFonts w:ascii="Consolas" w:hAnsi="Consolas" w:cs="Consolas"/>
          <w:b/>
          <w:bCs/>
          <w:color w:val="000000"/>
          <w:sz w:val="20"/>
          <w:szCs w:val="20"/>
          <w:lang w:bidi="hi-IN"/>
        </w:rPr>
        <w:t>mappedBy</w:t>
      </w:r>
      <w:proofErr w:type="spellEnd"/>
      <w:r w:rsidR="00731B1A">
        <w:rPr>
          <w:rFonts w:ascii="Consolas" w:hAnsi="Consolas" w:cs="Consolas"/>
          <w:color w:val="000000"/>
          <w:sz w:val="20"/>
          <w:szCs w:val="20"/>
          <w:lang w:bidi="hi-IN"/>
        </w:rPr>
        <w:t xml:space="preserve"> in employee table </w:t>
      </w:r>
      <w:proofErr w:type="spellStart"/>
      <w:r w:rsidR="00731B1A">
        <w:rPr>
          <w:rFonts w:ascii="Consolas" w:hAnsi="Consolas" w:cs="Consolas"/>
          <w:color w:val="000000"/>
          <w:sz w:val="20"/>
          <w:szCs w:val="20"/>
          <w:lang w:bidi="hi-IN"/>
        </w:rPr>
        <w:t>ie</w:t>
      </w:r>
      <w:proofErr w:type="spellEnd"/>
      <w:r w:rsidR="00731B1A">
        <w:rPr>
          <w:rFonts w:ascii="Consolas" w:hAnsi="Consolas" w:cs="Consolas"/>
          <w:color w:val="000000"/>
          <w:sz w:val="20"/>
          <w:szCs w:val="20"/>
          <w:lang w:bidi="hi-IN"/>
        </w:rPr>
        <w:t xml:space="preserve">. </w:t>
      </w:r>
      <w:r w:rsidR="00731B1A" w:rsidRPr="001414C5">
        <w:rPr>
          <w:rFonts w:ascii="Consolas" w:hAnsi="Consolas" w:cs="Consolas"/>
          <w:b/>
          <w:bCs/>
          <w:color w:val="000000"/>
          <w:sz w:val="20"/>
          <w:szCs w:val="20"/>
          <w:lang w:bidi="hi-IN"/>
        </w:rPr>
        <w:t>@OneToOne</w:t>
      </w:r>
      <w:r w:rsidR="00731B1A" w:rsidRPr="003F1043">
        <w:rPr>
          <w:rFonts w:ascii="Consolas" w:hAnsi="Consolas" w:cs="Consolas"/>
          <w:color w:val="000000"/>
          <w:sz w:val="20"/>
          <w:szCs w:val="20"/>
          <w:lang w:bidi="hi-IN"/>
        </w:rPr>
        <w:t xml:space="preserve">, then you have to use </w:t>
      </w:r>
      <w:r w:rsidR="00731B1A" w:rsidRPr="00642D98">
        <w:rPr>
          <w:rFonts w:ascii="Consolas" w:hAnsi="Consolas" w:cs="Consolas"/>
          <w:b/>
          <w:bCs/>
          <w:color w:val="000000"/>
          <w:sz w:val="20"/>
          <w:szCs w:val="20"/>
          <w:lang w:bidi="hi-IN"/>
        </w:rPr>
        <w:t>@JoinTable</w:t>
      </w:r>
      <w:r w:rsidR="00731B1A" w:rsidRPr="003F1043">
        <w:rPr>
          <w:rFonts w:ascii="Consolas" w:hAnsi="Consolas" w:cs="Consolas"/>
          <w:color w:val="000000"/>
          <w:sz w:val="20"/>
          <w:szCs w:val="20"/>
          <w:lang w:bidi="hi-IN"/>
        </w:rPr>
        <w:t xml:space="preserve"> in emp</w:t>
      </w:r>
      <w:r w:rsidR="003F1043" w:rsidRPr="003F1043">
        <w:rPr>
          <w:rFonts w:ascii="Consolas" w:hAnsi="Consolas" w:cs="Consolas"/>
          <w:color w:val="000000"/>
          <w:sz w:val="20"/>
          <w:szCs w:val="20"/>
          <w:lang w:bidi="hi-IN"/>
        </w:rPr>
        <w:t>loyee entity class. The example is given below. It means both Department and Employee entity will have @JoinTable.</w:t>
      </w:r>
      <w:r w:rsidR="00B20E43">
        <w:rPr>
          <w:rFonts w:ascii="Consolas" w:hAnsi="Consolas" w:cs="Consolas"/>
          <w:color w:val="000000"/>
          <w:sz w:val="20"/>
          <w:szCs w:val="20"/>
          <w:lang w:bidi="hi-IN"/>
        </w:rPr>
        <w:t xml:space="preserve"> The above same tables will be created.</w:t>
      </w:r>
    </w:p>
    <w:p w14:paraId="56DAE2F8" w14:textId="77777777" w:rsidR="00016F12" w:rsidRDefault="00016F12" w:rsidP="00AC0604">
      <w:pPr>
        <w:rPr>
          <w:rFonts w:ascii="Consolas" w:hAnsi="Consolas" w:cs="Consolas"/>
          <w:color w:val="000000"/>
          <w:sz w:val="20"/>
          <w:szCs w:val="20"/>
          <w:lang w:bidi="hi-IN"/>
        </w:rPr>
      </w:pPr>
    </w:p>
    <w:p w14:paraId="098468A7" w14:textId="77777777" w:rsidR="00CC12AA" w:rsidRPr="00447A70" w:rsidRDefault="00CC12AA" w:rsidP="00AC0604">
      <w:pPr>
        <w:rPr>
          <w:rFonts w:ascii="Consolas" w:hAnsi="Consolas" w:cs="Consolas"/>
          <w:color w:val="000000"/>
          <w:sz w:val="20"/>
          <w:szCs w:val="20"/>
          <w:lang w:bidi="hi-IN"/>
        </w:rPr>
      </w:pPr>
    </w:p>
    <w:p w14:paraId="7DD67A8E" w14:textId="2A816089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lastRenderedPageBreak/>
        <w:t>@Entity</w:t>
      </w:r>
      <w:r w:rsidR="00CC12AA"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70B5E71" w14:textId="23D556BF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@Getter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@Setter</w:t>
      </w:r>
      <w:r w:rsidR="00CC12AA"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@ToString</w:t>
      </w:r>
    </w:p>
    <w:p w14:paraId="4A32DBA2" w14:textId="77777777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Employee {</w:t>
      </w:r>
    </w:p>
    <w:p w14:paraId="1C20B3BD" w14:textId="77777777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A1D81F1" w14:textId="455765F5" w:rsidR="00016F12" w:rsidRDefault="005D5597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 w:rsidR="00016F12">
        <w:rPr>
          <w:rFonts w:ascii="Consolas" w:hAnsi="Consolas"/>
          <w:color w:val="646464"/>
          <w:sz w:val="20"/>
          <w:szCs w:val="20"/>
        </w:rPr>
        <w:t>@Id</w:t>
      </w:r>
      <w:r>
        <w:rPr>
          <w:rFonts w:ascii="Consolas" w:hAnsi="Consolas"/>
          <w:color w:val="646464"/>
          <w:sz w:val="20"/>
          <w:szCs w:val="20"/>
        </w:rPr>
        <w:t xml:space="preserve"> </w:t>
      </w:r>
      <w:r w:rsidR="00016F12">
        <w:rPr>
          <w:rFonts w:ascii="Consolas" w:hAnsi="Consolas"/>
          <w:color w:val="646464"/>
          <w:sz w:val="20"/>
          <w:szCs w:val="20"/>
        </w:rPr>
        <w:t>@GeneratedValue</w:t>
      </w:r>
      <w:r w:rsidR="00016F12">
        <w:rPr>
          <w:rFonts w:ascii="Consolas" w:hAnsi="Consolas"/>
          <w:color w:val="000000"/>
          <w:sz w:val="20"/>
          <w:szCs w:val="20"/>
        </w:rPr>
        <w:t xml:space="preserve">(strategy = </w:t>
      </w:r>
      <w:proofErr w:type="spellStart"/>
      <w:r w:rsidR="00016F12">
        <w:rPr>
          <w:rFonts w:ascii="Consolas" w:hAnsi="Consolas"/>
          <w:color w:val="000000"/>
          <w:sz w:val="20"/>
          <w:szCs w:val="20"/>
        </w:rPr>
        <w:t>GenerationType.</w:t>
      </w:r>
      <w:r w:rsidR="00016F12">
        <w:rPr>
          <w:rFonts w:ascii="Consolas" w:hAnsi="Consolas"/>
          <w:b/>
          <w:bCs/>
          <w:i/>
          <w:iCs/>
          <w:color w:val="0000C0"/>
          <w:sz w:val="20"/>
          <w:szCs w:val="20"/>
        </w:rPr>
        <w:t>IDENTITY</w:t>
      </w:r>
      <w:proofErr w:type="spellEnd"/>
      <w:r w:rsidR="00016F12">
        <w:rPr>
          <w:rFonts w:ascii="Consolas" w:hAnsi="Consolas"/>
          <w:color w:val="000000"/>
          <w:sz w:val="20"/>
          <w:szCs w:val="20"/>
        </w:rPr>
        <w:t>)</w:t>
      </w:r>
    </w:p>
    <w:p w14:paraId="390EDD02" w14:textId="77777777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A416322" w14:textId="77777777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84B4D2" w14:textId="77777777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31988DF" w14:textId="77777777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0AC44F90" w14:textId="50CE75F8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@OneToOne</w:t>
      </w:r>
    </w:p>
    <w:p w14:paraId="282CF94B" w14:textId="77777777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@JoinTable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60646BA4" w14:textId="77777777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dept_emp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</w:p>
    <w:p w14:paraId="078251AA" w14:textId="77777777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joinColumns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46464"/>
          <w:sz w:val="20"/>
          <w:szCs w:val="20"/>
        </w:rPr>
        <w:t>@JoinColumn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emp_id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  <w:r>
        <w:rPr>
          <w:rFonts w:ascii="Consolas" w:hAnsi="Consolas"/>
          <w:color w:val="3F7F5F"/>
          <w:sz w:val="20"/>
          <w:szCs w:val="20"/>
        </w:rPr>
        <w:t>// owning side - Department</w:t>
      </w:r>
    </w:p>
    <w:p w14:paraId="2D83AD7E" w14:textId="77777777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inverseJoinColumns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46464"/>
          <w:sz w:val="20"/>
          <w:szCs w:val="20"/>
        </w:rPr>
        <w:t>@JoinColumn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dept_id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3F7F5F"/>
          <w:sz w:val="20"/>
          <w:szCs w:val="20"/>
        </w:rPr>
        <w:t>// target side - Employee</w:t>
      </w:r>
    </w:p>
    <w:p w14:paraId="2FA3803C" w14:textId="77777777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</w:p>
    <w:p w14:paraId="2E7B3FE3" w14:textId="77777777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Department </w:t>
      </w:r>
      <w:r>
        <w:rPr>
          <w:rFonts w:ascii="Consolas" w:hAnsi="Consolas"/>
          <w:color w:val="0000C0"/>
          <w:sz w:val="20"/>
          <w:szCs w:val="20"/>
        </w:rPr>
        <w:t>dept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94EA2E2" w14:textId="77777777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68CB9383" w14:textId="77777777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Employee(String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4E6F981" w14:textId="77777777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710F191" w14:textId="33789E93" w:rsidR="00016F12" w:rsidRDefault="00016F12" w:rsidP="00016F1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B7704D0" w14:textId="561DD756" w:rsidR="00A67779" w:rsidRPr="00AC614D" w:rsidRDefault="00016F12" w:rsidP="00AC61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0E8517D" w14:textId="5A73F0EC" w:rsidR="0027620B" w:rsidRDefault="00CE2B15" w:rsidP="00EC717B">
      <w:pPr>
        <w:ind w:left="1440" w:firstLine="720"/>
        <w:rPr>
          <w:rFonts w:ascii="Consolas" w:hAnsi="Consolas" w:cs="Consolas"/>
          <w:b/>
          <w:bCs/>
          <w:color w:val="000000"/>
          <w:sz w:val="32"/>
          <w:szCs w:val="32"/>
          <w:u w:val="single"/>
          <w:lang w:bidi="hi-IN"/>
        </w:rPr>
      </w:pPr>
      <w:r w:rsidRPr="00433297">
        <w:rPr>
          <w:rFonts w:ascii="Consolas" w:hAnsi="Consolas" w:cs="Consolas"/>
          <w:b/>
          <w:bCs/>
          <w:color w:val="000000"/>
          <w:sz w:val="32"/>
          <w:szCs w:val="32"/>
          <w:u w:val="single"/>
          <w:lang w:bidi="hi-IN"/>
        </w:rPr>
        <w:t>One To Many Unidirectional</w:t>
      </w:r>
    </w:p>
    <w:p w14:paraId="22C928DC" w14:textId="744F9D5A" w:rsidR="00A67779" w:rsidRDefault="006B60A6" w:rsidP="004619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  <w:r w:rsidRPr="006B60A6">
        <w:rPr>
          <w:rFonts w:ascii="Consolas" w:hAnsi="Consolas"/>
          <w:noProof/>
          <w:color w:val="646464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39C48CB" wp14:editId="3454F09F">
                <wp:simplePos x="0" y="0"/>
                <wp:positionH relativeFrom="column">
                  <wp:posOffset>107950</wp:posOffset>
                </wp:positionH>
                <wp:positionV relativeFrom="paragraph">
                  <wp:posOffset>3810</wp:posOffset>
                </wp:positionV>
                <wp:extent cx="3181350" cy="1404620"/>
                <wp:effectExtent l="0" t="0" r="19050" b="20320"/>
                <wp:wrapSquare wrapText="bothSides"/>
                <wp:docPr id="2005353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DA9B4" w14:textId="2BF43531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@Entity @Table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(name = </w:t>
                            </w:r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"department"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E6430BD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@Getter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@Setter</w:t>
                            </w:r>
                          </w:p>
                          <w:p w14:paraId="24AE8E0A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class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Department {</w:t>
                            </w:r>
                          </w:p>
                          <w:p w14:paraId="578BE521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CE2187A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@GeneratedValue</w:t>
                            </w:r>
                          </w:p>
                          <w:p w14:paraId="78D1D2F7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Long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49734FC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7D866B6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3E932AE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4449F987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@OneToMany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(cascade =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CascadeType.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  <w:shd w:val="clear" w:color="auto" w:fill="D4D4D4"/>
                              </w:rPr>
                              <w:t>ALL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4F69259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Set&lt;Employee&gt;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employees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2594628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15E566F8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Department(String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CABE3EE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19B1BA8" w14:textId="131111D6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B998555" w14:textId="06F97B19" w:rsidR="006B60A6" w:rsidRDefault="006B60A6" w:rsidP="006B60A6"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9C48CB" id="_x0000_s1035" type="#_x0000_t202" style="position:absolute;margin-left:8.5pt;margin-top:.3pt;width:250.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">
                <v:textbox style="mso-fit-shape-to-text:t">
                  <w:txbxContent>
                    <w:p w14:paraId="20FDA9B4" w14:textId="2BF43531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@Entity @Table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(name = </w:t>
                      </w:r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"department"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3E6430BD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@Getter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@Setter</w:t>
                      </w:r>
                    </w:p>
                    <w:p w14:paraId="24AE8E0A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class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Department {</w:t>
                      </w:r>
                    </w:p>
                    <w:p w14:paraId="578BE521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</w:p>
                    <w:p w14:paraId="2CE2187A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@Id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@GeneratedValue</w:t>
                      </w:r>
                    </w:p>
                    <w:p w14:paraId="78D1D2F7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Long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id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249734FC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</w:p>
                    <w:p w14:paraId="57D866B6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String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23E932AE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4449F987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@OneToMany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(cascade = </w:t>
                      </w:r>
                      <w:proofErr w:type="spellStart"/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CascadeType.</w:t>
                      </w:r>
                      <w:r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  <w:shd w:val="clear" w:color="auto" w:fill="D4D4D4"/>
                        </w:rPr>
                        <w:t>ALL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64F69259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Set&lt;Employee&gt;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employees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62594628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15E566F8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Department(String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 {</w:t>
                      </w:r>
                    </w:p>
                    <w:p w14:paraId="1CABE3EE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719B1BA8" w14:textId="131111D6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B998555" w14:textId="06F97B19" w:rsidR="006B60A6" w:rsidRDefault="006B60A6" w:rsidP="006B60A6"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B60A6">
        <w:rPr>
          <w:rFonts w:ascii="Consolas" w:hAnsi="Consolas"/>
          <w:noProof/>
          <w:color w:val="646464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5933FE0" wp14:editId="6F1DAA1F">
                <wp:simplePos x="0" y="0"/>
                <wp:positionH relativeFrom="column">
                  <wp:posOffset>3785235</wp:posOffset>
                </wp:positionH>
                <wp:positionV relativeFrom="paragraph">
                  <wp:posOffset>38100</wp:posOffset>
                </wp:positionV>
                <wp:extent cx="2360930" cy="1404620"/>
                <wp:effectExtent l="0" t="0" r="22860" b="11430"/>
                <wp:wrapSquare wrapText="bothSides"/>
                <wp:docPr id="18588916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3D73F" w14:textId="7B9305FF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@Entity @Table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(name = </w:t>
                            </w:r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"employee"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2158A11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@Getter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@Setter @ToString</w:t>
                            </w:r>
                          </w:p>
                          <w:p w14:paraId="7F5E8384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class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Employee {</w:t>
                            </w:r>
                          </w:p>
                          <w:p w14:paraId="67E85AE2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7F37AB9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@Id @GeneratedValue</w:t>
                            </w:r>
                          </w:p>
                          <w:p w14:paraId="32B7F741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Long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6954F9B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91BC2BA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90A361B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17CA902A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Employee(String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1095387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DD64BB0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122A37C" w14:textId="77777777" w:rsidR="006B60A6" w:rsidRDefault="006B60A6" w:rsidP="006B60A6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419DA44A" w14:textId="22BB03F1" w:rsidR="006B60A6" w:rsidRDefault="006B60A6" w:rsidP="006B60A6"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933FE0" id="_x0000_s1036" type="#_x0000_t202" style="position:absolute;margin-left:298.05pt;margin-top:3pt;width:185.9pt;height:110.6pt;z-index:2516797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0c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">
                <v:textbox style="mso-fit-shape-to-text:t">
                  <w:txbxContent>
                    <w:p w14:paraId="7773D73F" w14:textId="7B9305FF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@Entity @Table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(name = </w:t>
                      </w:r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"employee"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32158A11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@Getter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@Setter @ToString</w:t>
                      </w:r>
                    </w:p>
                    <w:p w14:paraId="7F5E8384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class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Employee {</w:t>
                      </w:r>
                    </w:p>
                    <w:p w14:paraId="67E85AE2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</w:p>
                    <w:p w14:paraId="57F37AB9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@Id @GeneratedValue</w:t>
                      </w:r>
                    </w:p>
                    <w:p w14:paraId="32B7F741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Long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id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56954F9B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</w:p>
                    <w:p w14:paraId="391BC2BA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String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790A361B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17CA902A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Employee(String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 {</w:t>
                      </w:r>
                    </w:p>
                    <w:p w14:paraId="51095387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6DD64BB0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122A37C" w14:textId="77777777" w:rsidR="006B60A6" w:rsidRDefault="006B60A6" w:rsidP="006B60A6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419DA44A" w14:textId="22BB03F1" w:rsidR="006B60A6" w:rsidRDefault="006B60A6" w:rsidP="006B60A6"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964156" w14:textId="472111A9" w:rsidR="00A67779" w:rsidRDefault="00A67779" w:rsidP="004619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7841DD33" w14:textId="1ACA456D" w:rsidR="00A67779" w:rsidRDefault="00A67779" w:rsidP="004619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6D2E3B4D" w14:textId="77777777" w:rsidR="00A67779" w:rsidRDefault="00A67779" w:rsidP="004619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7591B978" w14:textId="77777777" w:rsidR="00A67779" w:rsidRDefault="00A67779" w:rsidP="004619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7BECE593" w14:textId="77777777" w:rsidR="00A67779" w:rsidRDefault="00A67779" w:rsidP="004619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33B109D2" w14:textId="77777777" w:rsidR="00A67779" w:rsidRDefault="00A67779" w:rsidP="004619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0C535D50" w14:textId="77777777" w:rsidR="00A67779" w:rsidRDefault="00A67779" w:rsidP="004619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3BE8B731" w14:textId="77777777" w:rsidR="00A67779" w:rsidRDefault="00A67779" w:rsidP="004619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4F130999" w14:textId="77777777" w:rsidR="00A67779" w:rsidRDefault="00A67779" w:rsidP="004619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665EA9A5" w14:textId="5318D25D" w:rsidR="00461967" w:rsidRDefault="00461967" w:rsidP="004619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9F0B70" w14:textId="77777777" w:rsidR="00461967" w:rsidRDefault="00461967" w:rsidP="00461967"/>
    <w:p w14:paraId="26AAFCB7" w14:textId="624BA23B" w:rsidR="00461967" w:rsidRDefault="00461967" w:rsidP="0046196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8ADC36A" w14:textId="77777777" w:rsidR="00461967" w:rsidRDefault="00461967" w:rsidP="00461967"/>
    <w:p w14:paraId="63923D19" w14:textId="77777777" w:rsidR="006B60A6" w:rsidRDefault="006B60A6" w:rsidP="00461967"/>
    <w:p w14:paraId="0E8B4D72" w14:textId="77777777" w:rsidR="006B60A6" w:rsidRDefault="006B60A6" w:rsidP="00461967"/>
    <w:p w14:paraId="0D2E5F33" w14:textId="7C3EC151" w:rsidR="00461967" w:rsidRDefault="00461967" w:rsidP="00461967">
      <w:r>
        <w:t>In this case, Spring JPA creates 3 tables as mentioned below.</w:t>
      </w:r>
    </w:p>
    <w:p w14:paraId="4706E904" w14:textId="77777777" w:rsidR="00461967" w:rsidRDefault="00461967" w:rsidP="006B60A6">
      <w:pPr>
        <w:ind w:left="1440" w:firstLine="720"/>
      </w:pPr>
      <w:r w:rsidRPr="00E92A1C">
        <w:rPr>
          <w:noProof/>
        </w:rPr>
        <w:drawing>
          <wp:inline distT="0" distB="0" distL="0" distR="0" wp14:anchorId="2F27D385" wp14:editId="25EA5070">
            <wp:extent cx="2076557" cy="882695"/>
            <wp:effectExtent l="0" t="0" r="0" b="0"/>
            <wp:docPr id="1088576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7630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9737" w14:textId="77777777" w:rsidR="00461967" w:rsidRDefault="00461967" w:rsidP="006B60A6">
      <w:pPr>
        <w:ind w:firstLine="720"/>
      </w:pPr>
      <w:r w:rsidRPr="00691B6C">
        <w:rPr>
          <w:noProof/>
        </w:rPr>
        <w:drawing>
          <wp:inline distT="0" distB="0" distL="0" distR="0" wp14:anchorId="291C983A" wp14:editId="4908C41C">
            <wp:extent cx="1466925" cy="596931"/>
            <wp:effectExtent l="0" t="0" r="0" b="0"/>
            <wp:docPr id="1878654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5449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6925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DA7579">
        <w:rPr>
          <w:noProof/>
        </w:rPr>
        <w:drawing>
          <wp:inline distT="0" distB="0" distL="0" distR="0" wp14:anchorId="7058343F" wp14:editId="02D93912">
            <wp:extent cx="1549480" cy="958899"/>
            <wp:effectExtent l="0" t="0" r="0" b="0"/>
            <wp:docPr id="1545585583" name="Picture 1" descr="A file folder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85583" name="Picture 1" descr="A file folder with text and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753E29">
        <w:rPr>
          <w:noProof/>
        </w:rPr>
        <w:drawing>
          <wp:inline distT="0" distB="0" distL="0" distR="0" wp14:anchorId="626F1578" wp14:editId="5A9783B2">
            <wp:extent cx="2387723" cy="939848"/>
            <wp:effectExtent l="0" t="0" r="0" b="0"/>
            <wp:docPr id="1583744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4490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587C" w14:textId="77777777" w:rsidR="00765B52" w:rsidRDefault="00765B5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00C3420A" w14:textId="17BD4979" w:rsidR="00700C41" w:rsidRPr="007B6939" w:rsidRDefault="007B6939" w:rsidP="007B6939">
      <w:pPr>
        <w:ind w:left="1440" w:firstLine="720"/>
        <w:rPr>
          <w:b/>
          <w:bCs/>
          <w:sz w:val="32"/>
          <w:szCs w:val="32"/>
          <w:u w:val="single"/>
        </w:rPr>
      </w:pPr>
      <w:r w:rsidRPr="007B6939">
        <w:rPr>
          <w:b/>
          <w:bCs/>
          <w:sz w:val="32"/>
          <w:szCs w:val="32"/>
          <w:u w:val="single"/>
        </w:rPr>
        <w:lastRenderedPageBreak/>
        <w:t xml:space="preserve">One To Many – </w:t>
      </w:r>
      <w:proofErr w:type="spellStart"/>
      <w:r w:rsidRPr="007B6939">
        <w:rPr>
          <w:b/>
          <w:bCs/>
          <w:sz w:val="32"/>
          <w:szCs w:val="32"/>
          <w:u w:val="single"/>
        </w:rPr>
        <w:t>UniDirectional</w:t>
      </w:r>
      <w:proofErr w:type="spellEnd"/>
      <w:r w:rsidRPr="007B6939">
        <w:rPr>
          <w:b/>
          <w:bCs/>
          <w:sz w:val="32"/>
          <w:szCs w:val="32"/>
          <w:u w:val="single"/>
        </w:rPr>
        <w:t xml:space="preserve"> Using @JoinTable</w:t>
      </w:r>
    </w:p>
    <w:p w14:paraId="27F427D3" w14:textId="2BC640F1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@Entity @Table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"department"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5CA89D7F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@Getter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@Setter</w:t>
      </w:r>
    </w:p>
    <w:p w14:paraId="4BAEF4CA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Department {</w:t>
      </w:r>
    </w:p>
    <w:p w14:paraId="11F1D98E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633CCD8" w14:textId="6FB62E65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@GeneratedValue</w:t>
      </w:r>
    </w:p>
    <w:p w14:paraId="0C462D0D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B3AF022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F1B5332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6536EF7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79D4F6B5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@OneToMany</w:t>
      </w:r>
      <w:r>
        <w:rPr>
          <w:rFonts w:ascii="Consolas" w:hAnsi="Consolas"/>
          <w:color w:val="000000"/>
          <w:sz w:val="20"/>
          <w:szCs w:val="20"/>
        </w:rPr>
        <w:t xml:space="preserve">(cascade = </w:t>
      </w:r>
      <w:proofErr w:type="spellStart"/>
      <w:r>
        <w:rPr>
          <w:rFonts w:ascii="Consolas" w:hAnsi="Consolas"/>
          <w:color w:val="000000"/>
          <w:sz w:val="20"/>
          <w:szCs w:val="20"/>
        </w:rPr>
        <w:t>CascadeType.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ALL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7A097D0E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@JoinTable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590F734D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dept_emp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</w:p>
    <w:p w14:paraId="40C73C7F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joinColumns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46464"/>
          <w:sz w:val="20"/>
          <w:szCs w:val="20"/>
        </w:rPr>
        <w:t>@JoinColumn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dept_id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  <w:r>
        <w:rPr>
          <w:rFonts w:ascii="Consolas" w:hAnsi="Consolas"/>
          <w:color w:val="3F7F5F"/>
          <w:sz w:val="20"/>
          <w:szCs w:val="20"/>
        </w:rPr>
        <w:t>// Foreign key column for Department</w:t>
      </w:r>
    </w:p>
    <w:p w14:paraId="3668A0B7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inverseJoinColumns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46464"/>
          <w:sz w:val="20"/>
          <w:szCs w:val="20"/>
        </w:rPr>
        <w:t>@JoinColumn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emp_id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3F7F5F"/>
          <w:sz w:val="20"/>
          <w:szCs w:val="20"/>
        </w:rPr>
        <w:t>// Foreign key column for Employee</w:t>
      </w:r>
    </w:p>
    <w:p w14:paraId="66EA5861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</w:p>
    <w:p w14:paraId="474D8184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Set&lt;Employee&gt; </w:t>
      </w:r>
      <w:r>
        <w:rPr>
          <w:rFonts w:ascii="Consolas" w:hAnsi="Consolas"/>
          <w:color w:val="0000C0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36E7D99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40D5057D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Department(String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7405B03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AF04A53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F600986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5A3C6F" w14:textId="77777777" w:rsidR="00632441" w:rsidRDefault="00632441" w:rsidP="006324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ACD5799" w14:textId="77777777" w:rsidR="00632441" w:rsidRDefault="00632441" w:rsidP="00632441"/>
    <w:p w14:paraId="6B13B9CC" w14:textId="1D6EDFB2" w:rsidR="00D55D82" w:rsidRPr="008F1122" w:rsidRDefault="00D55D82" w:rsidP="00632441">
      <w:pPr>
        <w:rPr>
          <w:b/>
          <w:bCs/>
        </w:rPr>
      </w:pPr>
      <w:r w:rsidRPr="008F1122">
        <w:rPr>
          <w:b/>
          <w:bCs/>
        </w:rPr>
        <w:t>There is no change in Employee entity class.</w:t>
      </w:r>
    </w:p>
    <w:p w14:paraId="72A66A49" w14:textId="77777777" w:rsidR="00632441" w:rsidRDefault="00632441" w:rsidP="00632441">
      <w:r>
        <w:t>The following database tables will be created by you or Spring JPA.</w:t>
      </w:r>
    </w:p>
    <w:p w14:paraId="7696FE43" w14:textId="1CF04D1B" w:rsidR="00632441" w:rsidRDefault="00632441" w:rsidP="00632441">
      <w:r w:rsidRPr="00AF1483">
        <w:rPr>
          <w:noProof/>
        </w:rPr>
        <w:drawing>
          <wp:inline distT="0" distB="0" distL="0" distR="0" wp14:anchorId="269B6E22" wp14:editId="33DCC6A0">
            <wp:extent cx="2254366" cy="914447"/>
            <wp:effectExtent l="0" t="0" r="0" b="0"/>
            <wp:docPr id="29411618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16185" name="Picture 1" descr="A close-up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4CF3" w14:textId="77777777" w:rsidR="00632441" w:rsidRDefault="00632441" w:rsidP="008C2E17">
      <w:pPr>
        <w:ind w:firstLine="720"/>
      </w:pPr>
      <w:r w:rsidRPr="00C337C5">
        <w:rPr>
          <w:noProof/>
        </w:rPr>
        <w:drawing>
          <wp:inline distT="0" distB="0" distL="0" distR="0" wp14:anchorId="37BCAB69" wp14:editId="5C08B954">
            <wp:extent cx="1358970" cy="609631"/>
            <wp:effectExtent l="0" t="0" r="0" b="0"/>
            <wp:docPr id="2062066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6662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436F15">
        <w:rPr>
          <w:noProof/>
        </w:rPr>
        <w:drawing>
          <wp:inline distT="0" distB="0" distL="0" distR="0" wp14:anchorId="55BAB1B8" wp14:editId="7640B064">
            <wp:extent cx="1447874" cy="920797"/>
            <wp:effectExtent l="0" t="0" r="0" b="0"/>
            <wp:docPr id="621019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1931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7874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365B32">
        <w:rPr>
          <w:noProof/>
        </w:rPr>
        <w:drawing>
          <wp:inline distT="0" distB="0" distL="0" distR="0" wp14:anchorId="2ABBD049" wp14:editId="02323FFD">
            <wp:extent cx="1905098" cy="882695"/>
            <wp:effectExtent l="0" t="0" r="0" b="0"/>
            <wp:docPr id="1383283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8339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BC73" w14:textId="77777777" w:rsidR="00632441" w:rsidRDefault="00632441" w:rsidP="00632441"/>
    <w:p w14:paraId="54830E74" w14:textId="77777777" w:rsidR="00B06EAB" w:rsidRDefault="00B06EAB" w:rsidP="007B6939">
      <w:pPr>
        <w:rPr>
          <w:b/>
          <w:bCs/>
          <w:sz w:val="32"/>
          <w:szCs w:val="32"/>
          <w:u w:val="single"/>
        </w:rPr>
      </w:pPr>
    </w:p>
    <w:p w14:paraId="7EECCA35" w14:textId="77777777" w:rsidR="00B06EAB" w:rsidRDefault="00B06EAB" w:rsidP="000510B7">
      <w:pPr>
        <w:ind w:left="1440" w:firstLine="720"/>
        <w:rPr>
          <w:b/>
          <w:bCs/>
          <w:sz w:val="32"/>
          <w:szCs w:val="32"/>
          <w:u w:val="single"/>
        </w:rPr>
      </w:pPr>
    </w:p>
    <w:p w14:paraId="3E9A426B" w14:textId="77777777" w:rsidR="007B6939" w:rsidRDefault="007B6939" w:rsidP="000510B7">
      <w:pPr>
        <w:ind w:left="1440" w:firstLine="720"/>
        <w:rPr>
          <w:b/>
          <w:bCs/>
          <w:sz w:val="32"/>
          <w:szCs w:val="32"/>
          <w:u w:val="single"/>
        </w:rPr>
      </w:pPr>
    </w:p>
    <w:p w14:paraId="0289ABFD" w14:textId="77777777" w:rsidR="00E25340" w:rsidRDefault="00E25340" w:rsidP="000510B7">
      <w:pPr>
        <w:ind w:left="1440" w:firstLine="720"/>
        <w:rPr>
          <w:b/>
          <w:bCs/>
          <w:sz w:val="32"/>
          <w:szCs w:val="32"/>
          <w:u w:val="single"/>
        </w:rPr>
      </w:pPr>
    </w:p>
    <w:p w14:paraId="35739B87" w14:textId="77777777" w:rsidR="00E25340" w:rsidRDefault="00E25340" w:rsidP="000510B7">
      <w:pPr>
        <w:ind w:left="1440" w:firstLine="720"/>
        <w:rPr>
          <w:b/>
          <w:bCs/>
          <w:sz w:val="32"/>
          <w:szCs w:val="32"/>
          <w:u w:val="single"/>
        </w:rPr>
      </w:pPr>
    </w:p>
    <w:p w14:paraId="562D9D76" w14:textId="77777777" w:rsidR="00E25340" w:rsidRDefault="00E25340" w:rsidP="000510B7">
      <w:pPr>
        <w:ind w:left="1440" w:firstLine="720"/>
        <w:rPr>
          <w:b/>
          <w:bCs/>
          <w:sz w:val="32"/>
          <w:szCs w:val="32"/>
          <w:u w:val="single"/>
        </w:rPr>
      </w:pPr>
    </w:p>
    <w:p w14:paraId="789E4D9C" w14:textId="77777777" w:rsidR="00E25340" w:rsidRDefault="00E25340" w:rsidP="000510B7">
      <w:pPr>
        <w:ind w:left="1440" w:firstLine="720"/>
        <w:rPr>
          <w:b/>
          <w:bCs/>
          <w:sz w:val="32"/>
          <w:szCs w:val="32"/>
          <w:u w:val="single"/>
        </w:rPr>
      </w:pPr>
    </w:p>
    <w:p w14:paraId="7857709A" w14:textId="7A3430EA" w:rsidR="008C1867" w:rsidRDefault="006E283C" w:rsidP="00164FF8">
      <w:pPr>
        <w:ind w:left="2880" w:firstLine="720"/>
        <w:rPr>
          <w:b/>
          <w:bCs/>
          <w:sz w:val="32"/>
          <w:szCs w:val="32"/>
          <w:u w:val="single"/>
        </w:rPr>
      </w:pPr>
      <w:r w:rsidRPr="00DA0440">
        <w:rPr>
          <w:rFonts w:ascii="Consolas" w:hAnsi="Consolas"/>
          <w:noProof/>
          <w:color w:val="646464"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8E12965" wp14:editId="796EE67E">
                <wp:simplePos x="0" y="0"/>
                <wp:positionH relativeFrom="column">
                  <wp:posOffset>3613785</wp:posOffset>
                </wp:positionH>
                <wp:positionV relativeFrom="paragraph">
                  <wp:posOffset>347345</wp:posOffset>
                </wp:positionV>
                <wp:extent cx="2360930" cy="1404620"/>
                <wp:effectExtent l="0" t="0" r="22860" b="11430"/>
                <wp:wrapSquare wrapText="bothSides"/>
                <wp:docPr id="13768494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F7BE3" w14:textId="2BDE0D58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@Entity @Table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(name = </w:t>
                            </w:r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"employee"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D807840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@Getter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@Setter @ToString</w:t>
                            </w:r>
                          </w:p>
                          <w:p w14:paraId="0491FF5A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class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Employee {</w:t>
                            </w:r>
                          </w:p>
                          <w:p w14:paraId="6FFDD9D6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89AE525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@Id @GeneratedValue</w:t>
                            </w:r>
                          </w:p>
                          <w:p w14:paraId="6955A6C3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Long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5EB7D74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638933A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374C181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71305CDC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  <w:shd w:val="clear" w:color="auto" w:fill="D4D4D4"/>
                              </w:rPr>
                              <w:t>ManyToOne</w:t>
                            </w:r>
                          </w:p>
                          <w:p w14:paraId="67674C72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Department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dept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0EC9A3E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0FE5F46C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Employee(String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3DE9A0C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D7AA3B6" w14:textId="6CAF4EF3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C7B2E27" w14:textId="27275B15" w:rsidR="00DA0440" w:rsidRDefault="00E84318" w:rsidP="00E84318"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E12965" id="_x0000_s1037" type="#_x0000_t202" style="position:absolute;left:0;text-align:left;margin-left:284.55pt;margin-top:27.35pt;width:185.9pt;height:110.6pt;z-index:2516838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jPq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">
                <v:textbox style="mso-fit-shape-to-text:t">
                  <w:txbxContent>
                    <w:p w14:paraId="2B3F7BE3" w14:textId="2BDE0D58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@Entity @Table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(name = </w:t>
                      </w:r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"employee"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3D807840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@Getter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@Setter @ToString</w:t>
                      </w:r>
                    </w:p>
                    <w:p w14:paraId="0491FF5A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class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Employee {</w:t>
                      </w:r>
                    </w:p>
                    <w:p w14:paraId="6FFDD9D6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</w:p>
                    <w:p w14:paraId="789AE525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@Id @GeneratedValue</w:t>
                      </w:r>
                    </w:p>
                    <w:p w14:paraId="6955A6C3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Long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id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15EB7D74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</w:p>
                    <w:p w14:paraId="0638933A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String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4374C181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71305CDC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  <w:shd w:val="clear" w:color="auto" w:fill="D4D4D4"/>
                        </w:rPr>
                        <w:t>ManyToOne</w:t>
                      </w:r>
                    </w:p>
                    <w:p w14:paraId="67674C72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Department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dept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00EC9A3E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0FE5F46C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Employee(String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 {</w:t>
                      </w:r>
                    </w:p>
                    <w:p w14:paraId="03DE9A0C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5D7AA3B6" w14:textId="6CAF4EF3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C7B2E27" w14:textId="27275B15" w:rsidR="00DA0440" w:rsidRDefault="00E84318" w:rsidP="00E84318"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0440" w:rsidRPr="00DA0440">
        <w:rPr>
          <w:rFonts w:ascii="Consolas" w:hAnsi="Consolas"/>
          <w:noProof/>
          <w:color w:val="646464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07EBFF4" wp14:editId="05327A7C">
                <wp:simplePos x="0" y="0"/>
                <wp:positionH relativeFrom="column">
                  <wp:posOffset>0</wp:posOffset>
                </wp:positionH>
                <wp:positionV relativeFrom="paragraph">
                  <wp:posOffset>349250</wp:posOffset>
                </wp:positionV>
                <wp:extent cx="3162300" cy="1404620"/>
                <wp:effectExtent l="0" t="0" r="19050" b="19685"/>
                <wp:wrapSquare wrapText="bothSides"/>
                <wp:docPr id="14994867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AB23E" w14:textId="0488F2E6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@Entity @Table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(name = </w:t>
                            </w:r>
                            <w:r>
                              <w:rPr>
                                <w:rFonts w:ascii="Consolas" w:hAnsi="Consolas"/>
                                <w:color w:val="2A00FF"/>
                                <w:sz w:val="20"/>
                                <w:szCs w:val="20"/>
                              </w:rPr>
                              <w:t>"department"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F64BD95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@Getter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@Setter</w:t>
                            </w:r>
                          </w:p>
                          <w:p w14:paraId="26C9B46E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class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Department {</w:t>
                            </w:r>
                          </w:p>
                          <w:p w14:paraId="231B9563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43EBDFE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@GeneratedValue</w:t>
                            </w:r>
                          </w:p>
                          <w:p w14:paraId="260BC0F8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Long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id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BF6C223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4827C9A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CF2E927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5DE74266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646464"/>
                                <w:sz w:val="20"/>
                                <w:szCs w:val="20"/>
                              </w:rPr>
                              <w:t>@OneToMany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(cascade =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CascadeType.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</w:rPr>
                              <w:t>ALL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0BEB3CF7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private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Set&lt;Employee&gt; 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employees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A8E9783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2B5756E1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Department(String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0ACCADB" w14:textId="77777777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this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0000C0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name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2DBBCF7" w14:textId="6FBB8984" w:rsid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1B9F603" w14:textId="40B9369C" w:rsidR="00DA0440" w:rsidRPr="00E84318" w:rsidRDefault="00E84318" w:rsidP="00E8431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7EBFF4" id="_x0000_s1038" type="#_x0000_t202" style="position:absolute;left:0;text-align:left;margin-left:0;margin-top:27.5pt;width:249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">
                <v:textbox style="mso-fit-shape-to-text:t">
                  <w:txbxContent>
                    <w:p w14:paraId="220AB23E" w14:textId="0488F2E6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@Entity @Table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(name = </w:t>
                      </w:r>
                      <w:r>
                        <w:rPr>
                          <w:rFonts w:ascii="Consolas" w:hAnsi="Consolas"/>
                          <w:color w:val="2A00FF"/>
                          <w:sz w:val="20"/>
                          <w:szCs w:val="20"/>
                        </w:rPr>
                        <w:t>"department"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0F64BD95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@Getter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@Setter</w:t>
                      </w:r>
                    </w:p>
                    <w:p w14:paraId="26C9B46E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class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Department {</w:t>
                      </w:r>
                    </w:p>
                    <w:p w14:paraId="231B9563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</w:p>
                    <w:p w14:paraId="743EBDFE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@Id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@GeneratedValue</w:t>
                      </w:r>
                    </w:p>
                    <w:p w14:paraId="260BC0F8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Long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id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2BF6C223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</w:p>
                    <w:p w14:paraId="34827C9A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String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0CF2E927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5DE74266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646464"/>
                          <w:sz w:val="20"/>
                          <w:szCs w:val="20"/>
                        </w:rPr>
                        <w:t>@OneToMany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(cascade = </w:t>
                      </w:r>
                      <w:proofErr w:type="spellStart"/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CascadeType.</w:t>
                      </w:r>
                      <w:r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</w:rPr>
                        <w:t>ALL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) </w:t>
                      </w:r>
                    </w:p>
                    <w:p w14:paraId="0BEB3CF7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private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Set&lt;Employee&gt; 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employees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5A8E9783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2B5756E1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Department(String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 {</w:t>
                      </w:r>
                    </w:p>
                    <w:p w14:paraId="50ACCADB" w14:textId="77777777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this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0000C0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name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62DBBCF7" w14:textId="6FBB8984" w:rsid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1B9F603" w14:textId="40B9369C" w:rsidR="00DA0440" w:rsidRPr="00E84318" w:rsidRDefault="00E84318" w:rsidP="00E8431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32317" w:rsidRPr="008E6D2A">
        <w:rPr>
          <w:b/>
          <w:bCs/>
          <w:sz w:val="32"/>
          <w:szCs w:val="32"/>
          <w:u w:val="single"/>
        </w:rPr>
        <w:t>One To Many Bidirectional</w:t>
      </w:r>
    </w:p>
    <w:p w14:paraId="2483E645" w14:textId="735AB73A" w:rsidR="00142EFE" w:rsidRDefault="00142EFE" w:rsidP="00E872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6209D9D3" w14:textId="794605F6" w:rsidR="00D57E79" w:rsidRDefault="00D57E79" w:rsidP="00E872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3BB9B8EB" w14:textId="77777777" w:rsidR="00D57E79" w:rsidRDefault="00D57E79" w:rsidP="00E872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66647DAD" w14:textId="77777777" w:rsidR="00D57E79" w:rsidRDefault="00D57E79" w:rsidP="00E872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163FB187" w14:textId="77777777" w:rsidR="00D57E79" w:rsidRDefault="00D57E79" w:rsidP="00E872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694D6A21" w14:textId="77777777" w:rsidR="00D57E79" w:rsidRDefault="00D57E79" w:rsidP="00E872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01F496FE" w14:textId="77777777" w:rsidR="00D57E79" w:rsidRDefault="00D57E79" w:rsidP="00E872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0849377A" w14:textId="77777777" w:rsidR="00D57E79" w:rsidRDefault="00D57E79" w:rsidP="00E872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04AD3A6C" w14:textId="77777777" w:rsidR="00142EFE" w:rsidRDefault="00142EFE" w:rsidP="00E872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134EC412" w14:textId="77777777" w:rsidR="00142EFE" w:rsidRDefault="00142EFE" w:rsidP="00E872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438C262E" w14:textId="77777777" w:rsidR="00142EFE" w:rsidRDefault="00142EFE" w:rsidP="00E872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37C56F7C" w14:textId="77777777" w:rsidR="00142EFE" w:rsidRDefault="00142EFE" w:rsidP="00E872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0B307034" w14:textId="77777777" w:rsidR="00E872D5" w:rsidRDefault="00E872D5" w:rsidP="00E872D5"/>
    <w:p w14:paraId="67F6A8A7" w14:textId="7DE4E8EA" w:rsidR="00E872D5" w:rsidRDefault="00E872D5" w:rsidP="00E872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B0F877" w14:textId="77777777" w:rsidR="00E872D5" w:rsidRDefault="00E872D5" w:rsidP="00E872D5"/>
    <w:p w14:paraId="346BD647" w14:textId="77777777" w:rsidR="00E84318" w:rsidRDefault="00E84318" w:rsidP="00E872D5"/>
    <w:p w14:paraId="2C38D95B" w14:textId="2770FB77" w:rsidR="00E872D5" w:rsidRDefault="00E872D5" w:rsidP="00E872D5">
      <w:r>
        <w:t>In this case, Spring JPA creates 3 tables as mentioned below.</w:t>
      </w:r>
    </w:p>
    <w:p w14:paraId="1BF72FBC" w14:textId="77777777" w:rsidR="00E872D5" w:rsidRDefault="00E872D5" w:rsidP="00E872D5">
      <w:r w:rsidRPr="00E92A1C">
        <w:rPr>
          <w:noProof/>
        </w:rPr>
        <w:drawing>
          <wp:inline distT="0" distB="0" distL="0" distR="0" wp14:anchorId="6874F514" wp14:editId="69EAEB7D">
            <wp:extent cx="2076557" cy="882695"/>
            <wp:effectExtent l="0" t="0" r="0" b="0"/>
            <wp:docPr id="6688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7630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0A52" w14:textId="77777777" w:rsidR="00E872D5" w:rsidRDefault="00E872D5" w:rsidP="00E872D5">
      <w:r w:rsidRPr="006163F0">
        <w:rPr>
          <w:noProof/>
        </w:rPr>
        <w:drawing>
          <wp:inline distT="0" distB="0" distL="0" distR="0" wp14:anchorId="7459087A" wp14:editId="16A72A02">
            <wp:extent cx="1454225" cy="635033"/>
            <wp:effectExtent l="0" t="0" r="0" b="0"/>
            <wp:docPr id="302764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6455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7C7983">
        <w:rPr>
          <w:noProof/>
        </w:rPr>
        <w:drawing>
          <wp:inline distT="0" distB="0" distL="0" distR="0" wp14:anchorId="2603419B" wp14:editId="65F89798">
            <wp:extent cx="2063856" cy="997001"/>
            <wp:effectExtent l="0" t="0" r="0" b="0"/>
            <wp:docPr id="902718432" name="Picture 1" descr="A file fold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18432" name="Picture 1" descr="A file folder with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E330EE">
        <w:rPr>
          <w:noProof/>
        </w:rPr>
        <w:drawing>
          <wp:inline distT="0" distB="0" distL="0" distR="0" wp14:anchorId="0CDC9C95" wp14:editId="066FA4FF">
            <wp:extent cx="2387723" cy="990651"/>
            <wp:effectExtent l="0" t="0" r="0" b="0"/>
            <wp:docPr id="641424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2478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A8B6" w14:textId="77777777" w:rsidR="00E872D5" w:rsidRDefault="00E872D5" w:rsidP="00E872D5"/>
    <w:p w14:paraId="34EF657F" w14:textId="77777777" w:rsidR="00E25340" w:rsidRDefault="00E25340" w:rsidP="00E25340">
      <w:pPr>
        <w:rPr>
          <w:b/>
          <w:bCs/>
          <w:sz w:val="32"/>
          <w:szCs w:val="32"/>
          <w:u w:val="single"/>
        </w:rPr>
      </w:pPr>
    </w:p>
    <w:p w14:paraId="58D9DC52" w14:textId="399DD8F2" w:rsidR="00B54B69" w:rsidRDefault="00B54B6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6A006D3A" w14:textId="473F38B6" w:rsidR="00E71DE3" w:rsidRPr="00E71DE3" w:rsidRDefault="003A20CA" w:rsidP="00E71DE3">
      <w:pPr>
        <w:ind w:left="1440" w:firstLine="720"/>
        <w:rPr>
          <w:b/>
          <w:bCs/>
          <w:sz w:val="32"/>
          <w:szCs w:val="32"/>
          <w:u w:val="single"/>
        </w:rPr>
      </w:pPr>
      <w:r w:rsidRPr="00C65C57">
        <w:rPr>
          <w:rFonts w:ascii="Consolas" w:hAnsi="Consolas"/>
          <w:noProof/>
          <w:color w:val="646464"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D2AFF72" wp14:editId="1CDD7BD2">
                <wp:simplePos x="0" y="0"/>
                <wp:positionH relativeFrom="column">
                  <wp:posOffset>4375150</wp:posOffset>
                </wp:positionH>
                <wp:positionV relativeFrom="paragraph">
                  <wp:posOffset>374650</wp:posOffset>
                </wp:positionV>
                <wp:extent cx="2374900" cy="1404620"/>
                <wp:effectExtent l="0" t="0" r="25400" b="25400"/>
                <wp:wrapSquare wrapText="bothSides"/>
                <wp:docPr id="39594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748AD" w14:textId="09FAE4DB" w:rsidR="006760B8" w:rsidRPr="00AB1905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B1905">
                              <w:rPr>
                                <w:rFonts w:ascii="Consolas" w:hAnsi="Consolas"/>
                                <w:color w:val="646464"/>
                                <w:sz w:val="18"/>
                                <w:szCs w:val="18"/>
                              </w:rPr>
                              <w:t>@Entity @Table</w:t>
                            </w: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(name = </w:t>
                            </w:r>
                            <w:r w:rsidRPr="00AB1905">
                              <w:rPr>
                                <w:rFonts w:ascii="Consolas" w:hAnsi="Consolas"/>
                                <w:color w:val="2A00FF"/>
                                <w:sz w:val="18"/>
                                <w:szCs w:val="18"/>
                              </w:rPr>
                              <w:t>"employee"</w:t>
                            </w: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9EC029F" w14:textId="77777777" w:rsidR="006760B8" w:rsidRPr="00AB1905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B1905">
                              <w:rPr>
                                <w:rFonts w:ascii="Consolas" w:hAnsi="Consolas"/>
                                <w:color w:val="646464"/>
                                <w:sz w:val="18"/>
                                <w:szCs w:val="18"/>
                              </w:rPr>
                              <w:t>@Getter</w:t>
                            </w: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B1905">
                              <w:rPr>
                                <w:rFonts w:ascii="Consolas" w:hAnsi="Consolas"/>
                                <w:color w:val="646464"/>
                                <w:sz w:val="18"/>
                                <w:szCs w:val="18"/>
                              </w:rPr>
                              <w:t>@Setter @ToString</w:t>
                            </w:r>
                          </w:p>
                          <w:p w14:paraId="5E2D4548" w14:textId="77777777" w:rsidR="006760B8" w:rsidRPr="00AB1905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B1905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public</w:t>
                            </w: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B1905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class</w:t>
                            </w: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Employee {</w:t>
                            </w:r>
                          </w:p>
                          <w:p w14:paraId="09C7CBDA" w14:textId="77777777" w:rsidR="006760B8" w:rsidRPr="00AB1905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50E424DD" w14:textId="77777777" w:rsidR="006760B8" w:rsidRPr="00AB1905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AB1905">
                              <w:rPr>
                                <w:rFonts w:ascii="Consolas" w:hAnsi="Consolas"/>
                                <w:color w:val="646464"/>
                                <w:sz w:val="18"/>
                                <w:szCs w:val="18"/>
                              </w:rPr>
                              <w:t>@Id @GeneratedValue</w:t>
                            </w:r>
                          </w:p>
                          <w:p w14:paraId="5B6714BD" w14:textId="77777777" w:rsidR="006760B8" w:rsidRPr="00AB1905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AB1905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private</w:t>
                            </w: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Long </w:t>
                            </w:r>
                            <w:r w:rsidRPr="00AB1905">
                              <w:rPr>
                                <w:rFonts w:ascii="Consolas" w:hAnsi="Consolas"/>
                                <w:color w:val="0000C0"/>
                                <w:sz w:val="18"/>
                                <w:szCs w:val="18"/>
                              </w:rPr>
                              <w:t>id</w:t>
                            </w: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C938A6D" w14:textId="77777777" w:rsidR="006760B8" w:rsidRPr="00AB1905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6332436C" w14:textId="77777777" w:rsidR="006760B8" w:rsidRPr="00AB1905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AB1905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private</w:t>
                            </w: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String </w:t>
                            </w:r>
                            <w:r w:rsidRPr="00AB1905">
                              <w:rPr>
                                <w:rFonts w:ascii="Consolas" w:hAnsi="Consolas"/>
                                <w:color w:val="0000C0"/>
                                <w:sz w:val="18"/>
                                <w:szCs w:val="18"/>
                              </w:rPr>
                              <w:t>name</w:t>
                            </w: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A517F8C" w14:textId="77777777" w:rsidR="006760B8" w:rsidRPr="00AB1905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4396D442" w14:textId="77777777" w:rsidR="006760B8" w:rsidRPr="00AB1905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AB1905">
                              <w:rPr>
                                <w:rFonts w:ascii="Consolas" w:hAnsi="Consolas"/>
                                <w:color w:val="646464"/>
                                <w:sz w:val="18"/>
                                <w:szCs w:val="18"/>
                              </w:rPr>
                              <w:t>@ManyToOne</w:t>
                            </w:r>
                          </w:p>
                          <w:p w14:paraId="0C59BCE0" w14:textId="77777777" w:rsidR="006760B8" w:rsidRPr="00AB1905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AB1905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private</w:t>
                            </w: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Department </w:t>
                            </w:r>
                            <w:r w:rsidRPr="00AB1905">
                              <w:rPr>
                                <w:rFonts w:ascii="Consolas" w:hAnsi="Consolas"/>
                                <w:color w:val="0000C0"/>
                                <w:sz w:val="18"/>
                                <w:szCs w:val="18"/>
                              </w:rPr>
                              <w:t>dept</w:t>
                            </w: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9AF8922" w14:textId="77777777" w:rsidR="006760B8" w:rsidRPr="00AB1905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0E2CBA31" w14:textId="77777777" w:rsidR="006760B8" w:rsidRPr="00AB1905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AB1905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public</w:t>
                            </w: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Employee(String </w:t>
                            </w:r>
                            <w:r w:rsidRPr="00AB1905">
                              <w:rPr>
                                <w:rFonts w:ascii="Consolas" w:hAnsi="Consolas"/>
                                <w:color w:val="6A3E3E"/>
                                <w:sz w:val="18"/>
                                <w:szCs w:val="18"/>
                              </w:rPr>
                              <w:t>name</w:t>
                            </w: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64EF9F4C" w14:textId="77777777" w:rsidR="006760B8" w:rsidRPr="00AB1905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ab/>
                            </w:r>
                            <w:r w:rsidRPr="00AB1905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this</w:t>
                            </w: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  <w:r w:rsidRPr="00AB1905">
                              <w:rPr>
                                <w:rFonts w:ascii="Consolas" w:hAnsi="Consolas"/>
                                <w:color w:val="0000C0"/>
                                <w:sz w:val="18"/>
                                <w:szCs w:val="18"/>
                              </w:rPr>
                              <w:t>name</w:t>
                            </w: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AB1905">
                              <w:rPr>
                                <w:rFonts w:ascii="Consolas" w:hAnsi="Consolas"/>
                                <w:color w:val="6A3E3E"/>
                                <w:sz w:val="18"/>
                                <w:szCs w:val="18"/>
                              </w:rPr>
                              <w:t>name</w:t>
                            </w: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97A9FAB" w14:textId="44E2482F" w:rsidR="006760B8" w:rsidRPr="00AB1905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504C3B76" w14:textId="77777777" w:rsidR="006760B8" w:rsidRPr="00AB1905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AB1905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2AFF72" id="_x0000_s1039" type="#_x0000_t202" style="position:absolute;left:0;text-align:left;margin-left:344.5pt;margin-top:29.5pt;width:187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">
                <v:textbox style="mso-fit-shape-to-text:t">
                  <w:txbxContent>
                    <w:p w14:paraId="7E3748AD" w14:textId="09FAE4DB" w:rsidR="006760B8" w:rsidRPr="00AB1905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AB1905">
                        <w:rPr>
                          <w:rFonts w:ascii="Consolas" w:hAnsi="Consolas"/>
                          <w:color w:val="646464"/>
                          <w:sz w:val="18"/>
                          <w:szCs w:val="18"/>
                        </w:rPr>
                        <w:t>@Entity @Table</w:t>
                      </w: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(name = </w:t>
                      </w:r>
                      <w:r w:rsidRPr="00AB1905">
                        <w:rPr>
                          <w:rFonts w:ascii="Consolas" w:hAnsi="Consolas"/>
                          <w:color w:val="2A00FF"/>
                          <w:sz w:val="18"/>
                          <w:szCs w:val="18"/>
                        </w:rPr>
                        <w:t>"employee"</w:t>
                      </w: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)</w:t>
                      </w:r>
                    </w:p>
                    <w:p w14:paraId="29EC029F" w14:textId="77777777" w:rsidR="006760B8" w:rsidRPr="00AB1905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AB1905">
                        <w:rPr>
                          <w:rFonts w:ascii="Consolas" w:hAnsi="Consolas"/>
                          <w:color w:val="646464"/>
                          <w:sz w:val="18"/>
                          <w:szCs w:val="18"/>
                        </w:rPr>
                        <w:t>@Getter</w:t>
                      </w: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AB1905">
                        <w:rPr>
                          <w:rFonts w:ascii="Consolas" w:hAnsi="Consolas"/>
                          <w:color w:val="646464"/>
                          <w:sz w:val="18"/>
                          <w:szCs w:val="18"/>
                        </w:rPr>
                        <w:t>@Setter @ToString</w:t>
                      </w:r>
                    </w:p>
                    <w:p w14:paraId="5E2D4548" w14:textId="77777777" w:rsidR="006760B8" w:rsidRPr="00AB1905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AB1905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public</w:t>
                      </w: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AB1905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class</w:t>
                      </w: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Employee {</w:t>
                      </w:r>
                    </w:p>
                    <w:p w14:paraId="09C7CBDA" w14:textId="77777777" w:rsidR="006760B8" w:rsidRPr="00AB1905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ab/>
                      </w:r>
                    </w:p>
                    <w:p w14:paraId="50E424DD" w14:textId="77777777" w:rsidR="006760B8" w:rsidRPr="00AB1905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r w:rsidRPr="00AB1905">
                        <w:rPr>
                          <w:rFonts w:ascii="Consolas" w:hAnsi="Consolas"/>
                          <w:color w:val="646464"/>
                          <w:sz w:val="18"/>
                          <w:szCs w:val="18"/>
                        </w:rPr>
                        <w:t>@Id @GeneratedValue</w:t>
                      </w:r>
                    </w:p>
                    <w:p w14:paraId="5B6714BD" w14:textId="77777777" w:rsidR="006760B8" w:rsidRPr="00AB1905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r w:rsidRPr="00AB1905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private</w:t>
                      </w: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Long </w:t>
                      </w:r>
                      <w:r w:rsidRPr="00AB1905">
                        <w:rPr>
                          <w:rFonts w:ascii="Consolas" w:hAnsi="Consolas"/>
                          <w:color w:val="0000C0"/>
                          <w:sz w:val="18"/>
                          <w:szCs w:val="18"/>
                        </w:rPr>
                        <w:t>id</w:t>
                      </w: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1C938A6D" w14:textId="77777777" w:rsidR="006760B8" w:rsidRPr="00AB1905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</w:p>
                    <w:p w14:paraId="6332436C" w14:textId="77777777" w:rsidR="006760B8" w:rsidRPr="00AB1905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r w:rsidRPr="00AB1905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private</w:t>
                      </w: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String </w:t>
                      </w:r>
                      <w:r w:rsidRPr="00AB1905">
                        <w:rPr>
                          <w:rFonts w:ascii="Consolas" w:hAnsi="Consolas"/>
                          <w:color w:val="0000C0"/>
                          <w:sz w:val="18"/>
                          <w:szCs w:val="18"/>
                        </w:rPr>
                        <w:t>name</w:t>
                      </w: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1A517F8C" w14:textId="77777777" w:rsidR="006760B8" w:rsidRPr="00AB1905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</w:p>
                    <w:p w14:paraId="4396D442" w14:textId="77777777" w:rsidR="006760B8" w:rsidRPr="00AB1905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r w:rsidRPr="00AB1905">
                        <w:rPr>
                          <w:rFonts w:ascii="Consolas" w:hAnsi="Consolas"/>
                          <w:color w:val="646464"/>
                          <w:sz w:val="18"/>
                          <w:szCs w:val="18"/>
                        </w:rPr>
                        <w:t>@ManyToOne</w:t>
                      </w:r>
                    </w:p>
                    <w:p w14:paraId="0C59BCE0" w14:textId="77777777" w:rsidR="006760B8" w:rsidRPr="00AB1905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r w:rsidRPr="00AB1905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private</w:t>
                      </w: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Department </w:t>
                      </w:r>
                      <w:r w:rsidRPr="00AB1905">
                        <w:rPr>
                          <w:rFonts w:ascii="Consolas" w:hAnsi="Consolas"/>
                          <w:color w:val="0000C0"/>
                          <w:sz w:val="18"/>
                          <w:szCs w:val="18"/>
                        </w:rPr>
                        <w:t>dept</w:t>
                      </w: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69AF8922" w14:textId="77777777" w:rsidR="006760B8" w:rsidRPr="00AB1905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</w:p>
                    <w:p w14:paraId="0E2CBA31" w14:textId="77777777" w:rsidR="006760B8" w:rsidRPr="00AB1905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r w:rsidRPr="00AB1905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public</w:t>
                      </w: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Employee(String </w:t>
                      </w:r>
                      <w:r w:rsidRPr="00AB1905">
                        <w:rPr>
                          <w:rFonts w:ascii="Consolas" w:hAnsi="Consolas"/>
                          <w:color w:val="6A3E3E"/>
                          <w:sz w:val="18"/>
                          <w:szCs w:val="18"/>
                        </w:rPr>
                        <w:t>name</w:t>
                      </w: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) {</w:t>
                      </w:r>
                    </w:p>
                    <w:p w14:paraId="64EF9F4C" w14:textId="77777777" w:rsidR="006760B8" w:rsidRPr="00AB1905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ab/>
                      </w:r>
                      <w:r w:rsidRPr="00AB1905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this</w:t>
                      </w: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.</w:t>
                      </w:r>
                      <w:r w:rsidRPr="00AB1905">
                        <w:rPr>
                          <w:rFonts w:ascii="Consolas" w:hAnsi="Consolas"/>
                          <w:color w:val="0000C0"/>
                          <w:sz w:val="18"/>
                          <w:szCs w:val="18"/>
                        </w:rPr>
                        <w:t>name</w:t>
                      </w: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= </w:t>
                      </w:r>
                      <w:r w:rsidRPr="00AB1905">
                        <w:rPr>
                          <w:rFonts w:ascii="Consolas" w:hAnsi="Consolas"/>
                          <w:color w:val="6A3E3E"/>
                          <w:sz w:val="18"/>
                          <w:szCs w:val="18"/>
                        </w:rPr>
                        <w:t>name</w:t>
                      </w: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597A9FAB" w14:textId="44E2482F" w:rsidR="006760B8" w:rsidRPr="00AB1905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504C3B76" w14:textId="77777777" w:rsidR="006760B8" w:rsidRPr="00AB1905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AB1905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760B8" w:rsidRPr="00C65C57">
        <w:rPr>
          <w:rFonts w:ascii="Consolas" w:hAnsi="Consolas"/>
          <w:noProof/>
          <w:color w:val="646464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E32E6EA" wp14:editId="7328900B">
                <wp:simplePos x="0" y="0"/>
                <wp:positionH relativeFrom="column">
                  <wp:posOffset>0</wp:posOffset>
                </wp:positionH>
                <wp:positionV relativeFrom="paragraph">
                  <wp:posOffset>368300</wp:posOffset>
                </wp:positionV>
                <wp:extent cx="4146550" cy="2330450"/>
                <wp:effectExtent l="0" t="0" r="25400" b="12700"/>
                <wp:wrapSquare wrapText="bothSides"/>
                <wp:docPr id="10646354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6550" cy="233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95790" w14:textId="02B3483C" w:rsidR="006760B8" w:rsidRPr="006760B8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760B8">
                              <w:rPr>
                                <w:rFonts w:ascii="Consolas" w:hAnsi="Consolas"/>
                                <w:color w:val="646464"/>
                                <w:sz w:val="18"/>
                                <w:szCs w:val="18"/>
                              </w:rPr>
                              <w:t>@Entity @Table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(name = </w:t>
                            </w:r>
                            <w:r w:rsidRPr="006760B8">
                              <w:rPr>
                                <w:rFonts w:ascii="Consolas" w:hAnsi="Consolas"/>
                                <w:color w:val="2A00FF"/>
                                <w:sz w:val="18"/>
                                <w:szCs w:val="18"/>
                              </w:rPr>
                              <w:t>"department"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690FAC4" w14:textId="77777777" w:rsidR="006760B8" w:rsidRPr="006760B8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760B8">
                              <w:rPr>
                                <w:rFonts w:ascii="Consolas" w:hAnsi="Consolas"/>
                                <w:color w:val="646464"/>
                                <w:sz w:val="18"/>
                                <w:szCs w:val="18"/>
                              </w:rPr>
                              <w:t>@Getter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760B8">
                              <w:rPr>
                                <w:rFonts w:ascii="Consolas" w:hAnsi="Consolas"/>
                                <w:color w:val="646464"/>
                                <w:sz w:val="18"/>
                                <w:szCs w:val="18"/>
                              </w:rPr>
                              <w:t>@Setter</w:t>
                            </w:r>
                          </w:p>
                          <w:p w14:paraId="22F107AC" w14:textId="77777777" w:rsidR="006760B8" w:rsidRPr="006760B8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760B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public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760B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class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Department {</w:t>
                            </w:r>
                          </w:p>
                          <w:p w14:paraId="13C01C7E" w14:textId="77777777" w:rsidR="006760B8" w:rsidRPr="006760B8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4C11BA6E" w14:textId="77777777" w:rsidR="006760B8" w:rsidRPr="006760B8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6760B8">
                              <w:rPr>
                                <w:rFonts w:ascii="Consolas" w:hAnsi="Consolas"/>
                                <w:color w:val="646464"/>
                                <w:sz w:val="18"/>
                                <w:szCs w:val="18"/>
                              </w:rPr>
                              <w:t>@Id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760B8">
                              <w:rPr>
                                <w:rFonts w:ascii="Consolas" w:hAnsi="Consolas"/>
                                <w:color w:val="646464"/>
                                <w:sz w:val="18"/>
                                <w:szCs w:val="18"/>
                              </w:rPr>
                              <w:t>@GeneratedValue</w:t>
                            </w:r>
                          </w:p>
                          <w:p w14:paraId="5F29F1B0" w14:textId="77777777" w:rsidR="006760B8" w:rsidRPr="006760B8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6760B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private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Long </w:t>
                            </w:r>
                            <w:r w:rsidRPr="006760B8">
                              <w:rPr>
                                <w:rFonts w:ascii="Consolas" w:hAnsi="Consolas"/>
                                <w:color w:val="0000C0"/>
                                <w:sz w:val="18"/>
                                <w:szCs w:val="18"/>
                              </w:rPr>
                              <w:t>id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729E412" w14:textId="77777777" w:rsidR="006760B8" w:rsidRPr="006760B8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4D1F7F66" w14:textId="77777777" w:rsidR="006760B8" w:rsidRPr="006760B8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6760B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private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String </w:t>
                            </w:r>
                            <w:r w:rsidRPr="006760B8">
                              <w:rPr>
                                <w:rFonts w:ascii="Consolas" w:hAnsi="Consolas"/>
                                <w:color w:val="0000C0"/>
                                <w:sz w:val="18"/>
                                <w:szCs w:val="18"/>
                              </w:rPr>
                              <w:t>name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4C67455E" w14:textId="77777777" w:rsidR="006760B8" w:rsidRPr="006760B8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30DD14C5" w14:textId="77777777" w:rsidR="006760B8" w:rsidRPr="006760B8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6760B8">
                              <w:rPr>
                                <w:rFonts w:ascii="Consolas" w:hAnsi="Consolas"/>
                                <w:color w:val="646464"/>
                                <w:sz w:val="18"/>
                                <w:szCs w:val="18"/>
                              </w:rPr>
                              <w:t>@OneToMany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(cascade = </w:t>
                            </w:r>
                            <w:proofErr w:type="spellStart"/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CascadeType.</w:t>
                            </w:r>
                            <w:r w:rsidRPr="006760B8">
                              <w:rPr>
                                <w:rFonts w:ascii="Consolas" w:hAnsi="Consolas"/>
                                <w:b/>
                                <w:bCs/>
                                <w:i/>
                                <w:iCs/>
                                <w:color w:val="0000C0"/>
                                <w:sz w:val="18"/>
                                <w:szCs w:val="18"/>
                              </w:rPr>
                              <w:t>ALL</w:t>
                            </w:r>
                            <w:proofErr w:type="spellEnd"/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26BBC">
                              <w:rPr>
                                <w:rFonts w:ascii="Consolas" w:hAnsi="Consola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mappedBy</w:t>
                            </w:r>
                            <w:proofErr w:type="spellEnd"/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6760B8">
                              <w:rPr>
                                <w:rFonts w:ascii="Consolas" w:hAnsi="Consolas"/>
                                <w:color w:val="2A00FF"/>
                                <w:sz w:val="18"/>
                                <w:szCs w:val="18"/>
                              </w:rPr>
                              <w:t>"dept"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C729971" w14:textId="77777777" w:rsidR="006760B8" w:rsidRPr="006760B8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6760B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private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Set&lt;Employee&gt; </w:t>
                            </w:r>
                            <w:r w:rsidRPr="006760B8">
                              <w:rPr>
                                <w:rFonts w:ascii="Consolas" w:hAnsi="Consolas"/>
                                <w:color w:val="0000C0"/>
                                <w:sz w:val="18"/>
                                <w:szCs w:val="18"/>
                              </w:rPr>
                              <w:t>employees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43754FA7" w14:textId="77777777" w:rsidR="006760B8" w:rsidRPr="006760B8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067D9E13" w14:textId="77777777" w:rsidR="006760B8" w:rsidRPr="006760B8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6760B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public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Department(String </w:t>
                            </w:r>
                            <w:r w:rsidRPr="006760B8">
                              <w:rPr>
                                <w:rFonts w:ascii="Consolas" w:hAnsi="Consolas"/>
                                <w:color w:val="6A3E3E"/>
                                <w:sz w:val="18"/>
                                <w:szCs w:val="18"/>
                              </w:rPr>
                              <w:t>name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1C2601AA" w14:textId="77777777" w:rsidR="006760B8" w:rsidRPr="006760B8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ab/>
                            </w:r>
                            <w:r w:rsidRPr="006760B8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8"/>
                                <w:szCs w:val="18"/>
                              </w:rPr>
                              <w:t>this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  <w:r w:rsidRPr="006760B8">
                              <w:rPr>
                                <w:rFonts w:ascii="Consolas" w:hAnsi="Consolas"/>
                                <w:color w:val="0000C0"/>
                                <w:sz w:val="18"/>
                                <w:szCs w:val="18"/>
                              </w:rPr>
                              <w:t>name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6760B8">
                              <w:rPr>
                                <w:rFonts w:ascii="Consolas" w:hAnsi="Consolas"/>
                                <w:color w:val="6A3E3E"/>
                                <w:sz w:val="18"/>
                                <w:szCs w:val="18"/>
                              </w:rPr>
                              <w:t>name</w:t>
                            </w: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F0CD9BC" w14:textId="049EAA19" w:rsidR="006760B8" w:rsidRPr="006760B8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7B09A8EE" w14:textId="77777777" w:rsidR="006760B8" w:rsidRPr="006760B8" w:rsidRDefault="006760B8" w:rsidP="006760B8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760B8">
                              <w:rPr>
                                <w:rFonts w:ascii="Consolas" w:hAnsi="Consolas"/>
                                <w:color w:val="00000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54D4659" w14:textId="34177369" w:rsidR="00C65C57" w:rsidRDefault="00C65C5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2E6EA" id="_x0000_s1040" type="#_x0000_t202" style="position:absolute;left:0;text-align:left;margin-left:0;margin-top:29pt;width:326.5pt;height:183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">
                <v:textbox>
                  <w:txbxContent>
                    <w:p w14:paraId="27A95790" w14:textId="02B3483C" w:rsidR="006760B8" w:rsidRPr="006760B8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6760B8">
                        <w:rPr>
                          <w:rFonts w:ascii="Consolas" w:hAnsi="Consolas"/>
                          <w:color w:val="646464"/>
                          <w:sz w:val="18"/>
                          <w:szCs w:val="18"/>
                        </w:rPr>
                        <w:t>@Entity @Table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(name = </w:t>
                      </w:r>
                      <w:r w:rsidRPr="006760B8">
                        <w:rPr>
                          <w:rFonts w:ascii="Consolas" w:hAnsi="Consolas"/>
                          <w:color w:val="2A00FF"/>
                          <w:sz w:val="18"/>
                          <w:szCs w:val="18"/>
                        </w:rPr>
                        <w:t>"department"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)</w:t>
                      </w:r>
                    </w:p>
                    <w:p w14:paraId="2690FAC4" w14:textId="77777777" w:rsidR="006760B8" w:rsidRPr="006760B8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6760B8">
                        <w:rPr>
                          <w:rFonts w:ascii="Consolas" w:hAnsi="Consolas"/>
                          <w:color w:val="646464"/>
                          <w:sz w:val="18"/>
                          <w:szCs w:val="18"/>
                        </w:rPr>
                        <w:t>@Getter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6760B8">
                        <w:rPr>
                          <w:rFonts w:ascii="Consolas" w:hAnsi="Consolas"/>
                          <w:color w:val="646464"/>
                          <w:sz w:val="18"/>
                          <w:szCs w:val="18"/>
                        </w:rPr>
                        <w:t>@Setter</w:t>
                      </w:r>
                    </w:p>
                    <w:p w14:paraId="22F107AC" w14:textId="77777777" w:rsidR="006760B8" w:rsidRPr="006760B8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6760B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public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6760B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class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Department {</w:t>
                      </w:r>
                    </w:p>
                    <w:p w14:paraId="13C01C7E" w14:textId="77777777" w:rsidR="006760B8" w:rsidRPr="006760B8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ab/>
                      </w:r>
                    </w:p>
                    <w:p w14:paraId="4C11BA6E" w14:textId="77777777" w:rsidR="006760B8" w:rsidRPr="006760B8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r w:rsidRPr="006760B8">
                        <w:rPr>
                          <w:rFonts w:ascii="Consolas" w:hAnsi="Consolas"/>
                          <w:color w:val="646464"/>
                          <w:sz w:val="18"/>
                          <w:szCs w:val="18"/>
                        </w:rPr>
                        <w:t>@Id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6760B8">
                        <w:rPr>
                          <w:rFonts w:ascii="Consolas" w:hAnsi="Consolas"/>
                          <w:color w:val="646464"/>
                          <w:sz w:val="18"/>
                          <w:szCs w:val="18"/>
                        </w:rPr>
                        <w:t>@GeneratedValue</w:t>
                      </w:r>
                    </w:p>
                    <w:p w14:paraId="5F29F1B0" w14:textId="77777777" w:rsidR="006760B8" w:rsidRPr="006760B8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r w:rsidRPr="006760B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private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Long </w:t>
                      </w:r>
                      <w:r w:rsidRPr="006760B8">
                        <w:rPr>
                          <w:rFonts w:ascii="Consolas" w:hAnsi="Consolas"/>
                          <w:color w:val="0000C0"/>
                          <w:sz w:val="18"/>
                          <w:szCs w:val="18"/>
                        </w:rPr>
                        <w:t>id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6729E412" w14:textId="77777777" w:rsidR="006760B8" w:rsidRPr="006760B8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</w:p>
                    <w:p w14:paraId="4D1F7F66" w14:textId="77777777" w:rsidR="006760B8" w:rsidRPr="006760B8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r w:rsidRPr="006760B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private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String </w:t>
                      </w:r>
                      <w:r w:rsidRPr="006760B8">
                        <w:rPr>
                          <w:rFonts w:ascii="Consolas" w:hAnsi="Consolas"/>
                          <w:color w:val="0000C0"/>
                          <w:sz w:val="18"/>
                          <w:szCs w:val="18"/>
                        </w:rPr>
                        <w:t>name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4C67455E" w14:textId="77777777" w:rsidR="006760B8" w:rsidRPr="006760B8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</w:p>
                    <w:p w14:paraId="30DD14C5" w14:textId="77777777" w:rsidR="006760B8" w:rsidRPr="006760B8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r w:rsidRPr="006760B8">
                        <w:rPr>
                          <w:rFonts w:ascii="Consolas" w:hAnsi="Consolas"/>
                          <w:color w:val="646464"/>
                          <w:sz w:val="18"/>
                          <w:szCs w:val="18"/>
                        </w:rPr>
                        <w:t>@OneToMany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(cascade = </w:t>
                      </w:r>
                      <w:proofErr w:type="spellStart"/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CascadeType.</w:t>
                      </w:r>
                      <w:r w:rsidRPr="006760B8">
                        <w:rPr>
                          <w:rFonts w:ascii="Consolas" w:hAnsi="Consolas"/>
                          <w:b/>
                          <w:bCs/>
                          <w:i/>
                          <w:iCs/>
                          <w:color w:val="0000C0"/>
                          <w:sz w:val="18"/>
                          <w:szCs w:val="18"/>
                        </w:rPr>
                        <w:t>ALL</w:t>
                      </w:r>
                      <w:proofErr w:type="spellEnd"/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26BBC">
                        <w:rPr>
                          <w:rFonts w:ascii="Consolas" w:hAnsi="Consolas"/>
                          <w:b/>
                          <w:bCs/>
                          <w:color w:val="000000"/>
                          <w:sz w:val="18"/>
                          <w:szCs w:val="18"/>
                        </w:rPr>
                        <w:t>mappedBy</w:t>
                      </w:r>
                      <w:proofErr w:type="spellEnd"/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= </w:t>
                      </w:r>
                      <w:r w:rsidRPr="006760B8">
                        <w:rPr>
                          <w:rFonts w:ascii="Consolas" w:hAnsi="Consolas"/>
                          <w:color w:val="2A00FF"/>
                          <w:sz w:val="18"/>
                          <w:szCs w:val="18"/>
                        </w:rPr>
                        <w:t>"dept"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)</w:t>
                      </w:r>
                    </w:p>
                    <w:p w14:paraId="2C729971" w14:textId="77777777" w:rsidR="006760B8" w:rsidRPr="006760B8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r w:rsidRPr="006760B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private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Set&lt;Employee&gt; </w:t>
                      </w:r>
                      <w:r w:rsidRPr="006760B8">
                        <w:rPr>
                          <w:rFonts w:ascii="Consolas" w:hAnsi="Consolas"/>
                          <w:color w:val="0000C0"/>
                          <w:sz w:val="18"/>
                          <w:szCs w:val="18"/>
                        </w:rPr>
                        <w:t>employees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43754FA7" w14:textId="77777777" w:rsidR="006760B8" w:rsidRPr="006760B8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</w:p>
                    <w:p w14:paraId="067D9E13" w14:textId="77777777" w:rsidR="006760B8" w:rsidRPr="006760B8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r w:rsidRPr="006760B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public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Department(String </w:t>
                      </w:r>
                      <w:r w:rsidRPr="006760B8">
                        <w:rPr>
                          <w:rFonts w:ascii="Consolas" w:hAnsi="Consolas"/>
                          <w:color w:val="6A3E3E"/>
                          <w:sz w:val="18"/>
                          <w:szCs w:val="18"/>
                        </w:rPr>
                        <w:t>name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) {</w:t>
                      </w:r>
                    </w:p>
                    <w:p w14:paraId="1C2601AA" w14:textId="77777777" w:rsidR="006760B8" w:rsidRPr="006760B8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ab/>
                      </w:r>
                      <w:r w:rsidRPr="006760B8">
                        <w:rPr>
                          <w:rFonts w:ascii="Consolas" w:hAnsi="Consolas"/>
                          <w:b/>
                          <w:bCs/>
                          <w:color w:val="7F0055"/>
                          <w:sz w:val="18"/>
                          <w:szCs w:val="18"/>
                        </w:rPr>
                        <w:t>this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.</w:t>
                      </w:r>
                      <w:r w:rsidRPr="006760B8">
                        <w:rPr>
                          <w:rFonts w:ascii="Consolas" w:hAnsi="Consolas"/>
                          <w:color w:val="0000C0"/>
                          <w:sz w:val="18"/>
                          <w:szCs w:val="18"/>
                        </w:rPr>
                        <w:t>name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= </w:t>
                      </w:r>
                      <w:r w:rsidRPr="006760B8">
                        <w:rPr>
                          <w:rFonts w:ascii="Consolas" w:hAnsi="Consolas"/>
                          <w:color w:val="6A3E3E"/>
                          <w:sz w:val="18"/>
                          <w:szCs w:val="18"/>
                        </w:rPr>
                        <w:t>name</w:t>
                      </w: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;</w:t>
                      </w:r>
                    </w:p>
                    <w:p w14:paraId="0F0CD9BC" w14:textId="049EAA19" w:rsidR="006760B8" w:rsidRPr="006760B8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 xml:space="preserve">    }</w:t>
                      </w:r>
                    </w:p>
                    <w:p w14:paraId="7B09A8EE" w14:textId="77777777" w:rsidR="006760B8" w:rsidRPr="006760B8" w:rsidRDefault="006760B8" w:rsidP="006760B8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</w:pPr>
                      <w:r w:rsidRPr="006760B8">
                        <w:rPr>
                          <w:rFonts w:ascii="Consolas" w:hAnsi="Consolas"/>
                          <w:color w:val="000000"/>
                          <w:sz w:val="18"/>
                          <w:szCs w:val="18"/>
                        </w:rPr>
                        <w:t>}</w:t>
                      </w:r>
                    </w:p>
                    <w:p w14:paraId="354D4659" w14:textId="34177369" w:rsidR="00C65C57" w:rsidRDefault="00C65C57"/>
                  </w:txbxContent>
                </v:textbox>
                <w10:wrap type="square"/>
              </v:shape>
            </w:pict>
          </mc:Fallback>
        </mc:AlternateContent>
      </w:r>
      <w:r w:rsidR="00E71DE3" w:rsidRPr="008E6D2A">
        <w:rPr>
          <w:b/>
          <w:bCs/>
          <w:sz w:val="32"/>
          <w:szCs w:val="32"/>
          <w:u w:val="single"/>
        </w:rPr>
        <w:t xml:space="preserve">One To Many </w:t>
      </w:r>
      <w:proofErr w:type="spellStart"/>
      <w:r w:rsidR="00E71DE3" w:rsidRPr="008E6D2A">
        <w:rPr>
          <w:b/>
          <w:bCs/>
          <w:sz w:val="32"/>
          <w:szCs w:val="32"/>
          <w:u w:val="single"/>
        </w:rPr>
        <w:t>Bi</w:t>
      </w:r>
      <w:r w:rsidR="00B94BA4">
        <w:rPr>
          <w:b/>
          <w:bCs/>
          <w:sz w:val="32"/>
          <w:szCs w:val="32"/>
          <w:u w:val="single"/>
        </w:rPr>
        <w:t>D</w:t>
      </w:r>
      <w:r w:rsidR="00E71DE3" w:rsidRPr="008E6D2A">
        <w:rPr>
          <w:b/>
          <w:bCs/>
          <w:sz w:val="32"/>
          <w:szCs w:val="32"/>
          <w:u w:val="single"/>
        </w:rPr>
        <w:t>irectional</w:t>
      </w:r>
      <w:proofErr w:type="spellEnd"/>
      <w:r w:rsidR="00E71DE3" w:rsidRPr="00E71DE3">
        <w:rPr>
          <w:b/>
          <w:bCs/>
          <w:sz w:val="32"/>
          <w:szCs w:val="32"/>
          <w:u w:val="single"/>
        </w:rPr>
        <w:t xml:space="preserve"> Using </w:t>
      </w:r>
      <w:proofErr w:type="spellStart"/>
      <w:r w:rsidR="00E71DE3" w:rsidRPr="00E71DE3">
        <w:rPr>
          <w:b/>
          <w:bCs/>
          <w:sz w:val="32"/>
          <w:szCs w:val="32"/>
          <w:u w:val="single"/>
        </w:rPr>
        <w:t>MappedB</w:t>
      </w:r>
      <w:r w:rsidR="007E7F83">
        <w:rPr>
          <w:b/>
          <w:bCs/>
          <w:sz w:val="32"/>
          <w:szCs w:val="32"/>
          <w:u w:val="single"/>
        </w:rPr>
        <w:t>y</w:t>
      </w:r>
      <w:proofErr w:type="spellEnd"/>
    </w:p>
    <w:p w14:paraId="1E0E7E0D" w14:textId="50BE7AED" w:rsidR="00BF53D9" w:rsidRDefault="00BF53D9" w:rsidP="00E71D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0250608E" w14:textId="77777777" w:rsidR="006760B8" w:rsidRDefault="006760B8" w:rsidP="00E71DE3"/>
    <w:p w14:paraId="4BE1AB00" w14:textId="0824AEBE" w:rsidR="00E71DE3" w:rsidRDefault="00E71DE3" w:rsidP="00E71DE3">
      <w:r>
        <w:t>In this case Spring JPA creates two tables.</w:t>
      </w:r>
    </w:p>
    <w:p w14:paraId="2B6A07C0" w14:textId="77777777" w:rsidR="00E71DE3" w:rsidRDefault="00E71DE3" w:rsidP="00624BDE">
      <w:pPr>
        <w:ind w:left="720" w:firstLine="720"/>
      </w:pPr>
      <w:r w:rsidRPr="00EA39A8">
        <w:rPr>
          <w:noProof/>
        </w:rPr>
        <w:drawing>
          <wp:inline distT="0" distB="0" distL="0" distR="0" wp14:anchorId="0A5E61A9" wp14:editId="61D53A6D">
            <wp:extent cx="2178162" cy="654084"/>
            <wp:effectExtent l="0" t="0" r="0" b="0"/>
            <wp:docPr id="187370627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06275" name="Picture 1" descr="A close-up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F8ED" w14:textId="77777777" w:rsidR="00E71DE3" w:rsidRDefault="00E71DE3" w:rsidP="004F3178">
      <w:pPr>
        <w:ind w:left="720" w:firstLine="720"/>
      </w:pPr>
      <w:r w:rsidRPr="00FB3371">
        <w:rPr>
          <w:noProof/>
        </w:rPr>
        <w:drawing>
          <wp:inline distT="0" distB="0" distL="0" distR="0" wp14:anchorId="4C2F63FA" wp14:editId="511B5BBD">
            <wp:extent cx="1358970" cy="577880"/>
            <wp:effectExtent l="0" t="0" r="0" b="0"/>
            <wp:docPr id="242203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0353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4B7871">
        <w:rPr>
          <w:noProof/>
        </w:rPr>
        <w:drawing>
          <wp:inline distT="0" distB="0" distL="0" distR="0" wp14:anchorId="219B4D69" wp14:editId="5DF57043">
            <wp:extent cx="2063856" cy="901746"/>
            <wp:effectExtent l="0" t="0" r="0" b="0"/>
            <wp:docPr id="1514492909" name="Picture 1" descr="A file fold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92909" name="Picture 1" descr="A file folder with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6827" w14:textId="77777777" w:rsidR="00E71DE3" w:rsidRDefault="00E71DE3" w:rsidP="00E71DE3"/>
    <w:p w14:paraId="6DD29B12" w14:textId="77777777" w:rsidR="00E25340" w:rsidRDefault="00E25340" w:rsidP="000510B7">
      <w:pPr>
        <w:ind w:left="1440" w:firstLine="720"/>
        <w:rPr>
          <w:b/>
          <w:bCs/>
          <w:sz w:val="32"/>
          <w:szCs w:val="32"/>
          <w:u w:val="single"/>
        </w:rPr>
      </w:pPr>
    </w:p>
    <w:p w14:paraId="40073C52" w14:textId="77777777" w:rsidR="00423E15" w:rsidRDefault="00423E15" w:rsidP="000510B7">
      <w:pPr>
        <w:ind w:left="1440" w:firstLine="720"/>
        <w:rPr>
          <w:b/>
          <w:bCs/>
          <w:sz w:val="32"/>
          <w:szCs w:val="32"/>
          <w:u w:val="single"/>
        </w:rPr>
      </w:pPr>
    </w:p>
    <w:p w14:paraId="1FAF9468" w14:textId="77777777" w:rsidR="008D621C" w:rsidRDefault="008D621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599409CE" w14:textId="10015F3E" w:rsidR="007E7F83" w:rsidRPr="006418BA" w:rsidRDefault="007E7F83" w:rsidP="006418BA">
      <w:pPr>
        <w:ind w:left="1440" w:firstLine="720"/>
        <w:rPr>
          <w:b/>
          <w:bCs/>
          <w:sz w:val="32"/>
          <w:szCs w:val="32"/>
          <w:u w:val="single"/>
        </w:rPr>
      </w:pPr>
      <w:r w:rsidRPr="006418BA">
        <w:rPr>
          <w:b/>
          <w:bCs/>
          <w:sz w:val="32"/>
          <w:szCs w:val="32"/>
          <w:u w:val="single"/>
        </w:rPr>
        <w:lastRenderedPageBreak/>
        <w:t xml:space="preserve">One To Many </w:t>
      </w:r>
      <w:proofErr w:type="spellStart"/>
      <w:r w:rsidRPr="006418BA">
        <w:rPr>
          <w:b/>
          <w:bCs/>
          <w:sz w:val="32"/>
          <w:szCs w:val="32"/>
          <w:u w:val="single"/>
        </w:rPr>
        <w:t>BiDirectional</w:t>
      </w:r>
      <w:proofErr w:type="spellEnd"/>
      <w:r w:rsidRPr="006418BA">
        <w:rPr>
          <w:b/>
          <w:bCs/>
          <w:sz w:val="32"/>
          <w:szCs w:val="32"/>
          <w:u w:val="single"/>
        </w:rPr>
        <w:t xml:space="preserve"> Using @JoinTable</w:t>
      </w:r>
    </w:p>
    <w:p w14:paraId="528595FD" w14:textId="2080048E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@Entity</w:t>
      </w:r>
      <w:r w:rsidR="005D77DE"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"department"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69D7DED4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@Getter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@Setter</w:t>
      </w:r>
    </w:p>
    <w:p w14:paraId="198C55A4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Department {</w:t>
      </w:r>
    </w:p>
    <w:p w14:paraId="37BE3A43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7CDF356" w14:textId="77E34F0D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@GeneratedValue</w:t>
      </w:r>
    </w:p>
    <w:p w14:paraId="52FCD94C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9291525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1D12CB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E66D43C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69E8B725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@OneToMany</w:t>
      </w:r>
      <w:r>
        <w:rPr>
          <w:rFonts w:ascii="Consolas" w:hAnsi="Consolas"/>
          <w:color w:val="000000"/>
          <w:sz w:val="20"/>
          <w:szCs w:val="20"/>
        </w:rPr>
        <w:t xml:space="preserve">(cascade = </w:t>
      </w:r>
      <w:proofErr w:type="spellStart"/>
      <w:r>
        <w:rPr>
          <w:rFonts w:ascii="Consolas" w:hAnsi="Consolas"/>
          <w:color w:val="000000"/>
          <w:sz w:val="20"/>
          <w:szCs w:val="20"/>
        </w:rPr>
        <w:t>CascadeType.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ALL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1FC6ECDF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@JoinTable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2D79E61A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dept_emp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</w:p>
    <w:p w14:paraId="387D4B0A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joinColumns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46464"/>
          <w:sz w:val="20"/>
          <w:szCs w:val="20"/>
        </w:rPr>
        <w:t>@JoinColumn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dept_id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  <w:r>
        <w:rPr>
          <w:rFonts w:ascii="Consolas" w:hAnsi="Consolas"/>
          <w:color w:val="3F7F5F"/>
          <w:sz w:val="20"/>
          <w:szCs w:val="20"/>
        </w:rPr>
        <w:t>// owning side - Department</w:t>
      </w:r>
    </w:p>
    <w:p w14:paraId="39B47F12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inverseJoinColumns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46464"/>
          <w:sz w:val="20"/>
          <w:szCs w:val="20"/>
        </w:rPr>
        <w:t>@JoinColumn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emp_id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3F7F5F"/>
          <w:sz w:val="20"/>
          <w:szCs w:val="20"/>
        </w:rPr>
        <w:t>// target side - Employee</w:t>
      </w:r>
    </w:p>
    <w:p w14:paraId="5C7BB778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</w:p>
    <w:p w14:paraId="077F893B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Set&lt;Employee&gt; </w:t>
      </w:r>
      <w:r>
        <w:rPr>
          <w:rFonts w:ascii="Consolas" w:hAnsi="Consolas"/>
          <w:color w:val="0000C0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2C04665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65595FBD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Department(String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0BAC7B4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F51730E" w14:textId="10F1C6FD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2B7DA97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249D276" w14:textId="77777777" w:rsidR="007E7F83" w:rsidRDefault="007E7F83" w:rsidP="007E7F83"/>
    <w:p w14:paraId="039DE767" w14:textId="703D8444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@Entity</w:t>
      </w:r>
      <w:r w:rsidR="008D621C"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622A3C31" w14:textId="343628B5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@Getter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@Setter</w:t>
      </w:r>
      <w:r w:rsidR="00D03193"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@ToString</w:t>
      </w:r>
    </w:p>
    <w:p w14:paraId="09541E03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Employee {</w:t>
      </w:r>
    </w:p>
    <w:p w14:paraId="7B101661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1ECA778" w14:textId="0468696A" w:rsidR="007E7F83" w:rsidRDefault="004D3860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 w:rsidR="007E7F83">
        <w:rPr>
          <w:rFonts w:ascii="Consolas" w:hAnsi="Consolas"/>
          <w:color w:val="646464"/>
          <w:sz w:val="20"/>
          <w:szCs w:val="20"/>
        </w:rPr>
        <w:t>@Id</w:t>
      </w:r>
      <w:r>
        <w:rPr>
          <w:rFonts w:ascii="Consolas" w:hAnsi="Consolas"/>
          <w:color w:val="646464"/>
          <w:sz w:val="20"/>
          <w:szCs w:val="20"/>
        </w:rPr>
        <w:t xml:space="preserve"> </w:t>
      </w:r>
      <w:r w:rsidR="007E7F83">
        <w:rPr>
          <w:rFonts w:ascii="Consolas" w:hAnsi="Consolas"/>
          <w:color w:val="646464"/>
          <w:sz w:val="20"/>
          <w:szCs w:val="20"/>
        </w:rPr>
        <w:t>@GeneratedValue</w:t>
      </w:r>
      <w:r w:rsidR="007E7F83">
        <w:rPr>
          <w:rFonts w:ascii="Consolas" w:hAnsi="Consolas"/>
          <w:color w:val="000000"/>
          <w:sz w:val="20"/>
          <w:szCs w:val="20"/>
        </w:rPr>
        <w:t xml:space="preserve">(strategy = </w:t>
      </w:r>
      <w:proofErr w:type="spellStart"/>
      <w:r w:rsidR="007E7F83">
        <w:rPr>
          <w:rFonts w:ascii="Consolas" w:hAnsi="Consolas"/>
          <w:color w:val="000000"/>
          <w:sz w:val="20"/>
          <w:szCs w:val="20"/>
        </w:rPr>
        <w:t>GenerationType.</w:t>
      </w:r>
      <w:r w:rsidR="007E7F83">
        <w:rPr>
          <w:rFonts w:ascii="Consolas" w:hAnsi="Consolas"/>
          <w:b/>
          <w:bCs/>
          <w:i/>
          <w:iCs/>
          <w:color w:val="0000C0"/>
          <w:sz w:val="20"/>
          <w:szCs w:val="20"/>
        </w:rPr>
        <w:t>IDENTITY</w:t>
      </w:r>
      <w:proofErr w:type="spellEnd"/>
      <w:r w:rsidR="007E7F83">
        <w:rPr>
          <w:rFonts w:ascii="Consolas" w:hAnsi="Consolas"/>
          <w:color w:val="000000"/>
          <w:sz w:val="20"/>
          <w:szCs w:val="20"/>
        </w:rPr>
        <w:t>)</w:t>
      </w:r>
    </w:p>
    <w:p w14:paraId="1EE1ACDE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2B1874E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A0A030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02E3E02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190DB436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@ManyToOne</w:t>
      </w:r>
    </w:p>
    <w:p w14:paraId="3DC73B28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@JoinTable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1F354892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dept_emp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</w:p>
    <w:p w14:paraId="5A2DD71D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joinColumns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46464"/>
          <w:sz w:val="20"/>
          <w:szCs w:val="20"/>
        </w:rPr>
        <w:t>@JoinColumn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emp_id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  <w:r>
        <w:rPr>
          <w:rFonts w:ascii="Consolas" w:hAnsi="Consolas"/>
          <w:color w:val="3F7F5F"/>
          <w:sz w:val="20"/>
          <w:szCs w:val="20"/>
        </w:rPr>
        <w:t>// owning side - Department</w:t>
      </w:r>
    </w:p>
    <w:p w14:paraId="2BA257B7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inverseJoinColumns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46464"/>
          <w:sz w:val="20"/>
          <w:szCs w:val="20"/>
        </w:rPr>
        <w:t>@JoinColumn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dept_id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3F7F5F"/>
          <w:sz w:val="20"/>
          <w:szCs w:val="20"/>
        </w:rPr>
        <w:t>// target side - Employee</w:t>
      </w:r>
    </w:p>
    <w:p w14:paraId="0E0BDBB4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</w:p>
    <w:p w14:paraId="77F84228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Department </w:t>
      </w:r>
      <w:r>
        <w:rPr>
          <w:rFonts w:ascii="Consolas" w:hAnsi="Consolas"/>
          <w:color w:val="0000C0"/>
          <w:sz w:val="20"/>
          <w:szCs w:val="20"/>
        </w:rPr>
        <w:t>dept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A0EFA76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7BAB3324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Employee(String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1D5E7B5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132BDE5" w14:textId="046379CA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2ABB04A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F96E644" w14:textId="77777777" w:rsidR="007E7F83" w:rsidRDefault="007E7F83" w:rsidP="007E7F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0CA150" w14:textId="77777777" w:rsidR="007E7F83" w:rsidRDefault="007E7F83" w:rsidP="007E7F83">
      <w:r>
        <w:t>In this case, Spring JPA creates the following tables.</w:t>
      </w:r>
    </w:p>
    <w:p w14:paraId="3C3A5638" w14:textId="13BB81CA" w:rsidR="007E7F83" w:rsidRDefault="007E7F83" w:rsidP="007E7F83">
      <w:r w:rsidRPr="00C22B5B">
        <w:rPr>
          <w:noProof/>
        </w:rPr>
        <w:drawing>
          <wp:inline distT="0" distB="0" distL="0" distR="0" wp14:anchorId="474A504C" wp14:editId="08F74C8E">
            <wp:extent cx="1828894" cy="882695"/>
            <wp:effectExtent l="0" t="0" r="0" b="0"/>
            <wp:docPr id="171581255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12554" name="Picture 1" descr="A close-up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F318" w14:textId="77777777" w:rsidR="007E7F83" w:rsidRDefault="007E7F83" w:rsidP="007E7F83">
      <w:r w:rsidRPr="00461A11">
        <w:rPr>
          <w:noProof/>
        </w:rPr>
        <w:drawing>
          <wp:inline distT="0" distB="0" distL="0" distR="0" wp14:anchorId="12408801" wp14:editId="50AE4C7A">
            <wp:extent cx="1397072" cy="596931"/>
            <wp:effectExtent l="0" t="0" r="0" b="0"/>
            <wp:docPr id="866949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4957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B474CE">
        <w:rPr>
          <w:noProof/>
        </w:rPr>
        <w:drawing>
          <wp:inline distT="0" distB="0" distL="0" distR="0" wp14:anchorId="49B8D46A" wp14:editId="52B9B628">
            <wp:extent cx="1492327" cy="920797"/>
            <wp:effectExtent l="0" t="0" r="0" b="0"/>
            <wp:docPr id="1104606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0670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ED7763">
        <w:rPr>
          <w:noProof/>
        </w:rPr>
        <w:drawing>
          <wp:inline distT="0" distB="0" distL="0" distR="0" wp14:anchorId="398DF998" wp14:editId="16AD06A0">
            <wp:extent cx="1752690" cy="920797"/>
            <wp:effectExtent l="0" t="0" r="0" b="0"/>
            <wp:docPr id="199685138" name="Picture 1" descr="A screenshot of a computer f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5138" name="Picture 1" descr="A screenshot of a computer fil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A986" w14:textId="77409702" w:rsidR="007E7F83" w:rsidRDefault="00CA5C7C" w:rsidP="007E7F83">
      <w:r>
        <w:t xml:space="preserve">Note: You </w:t>
      </w:r>
      <w:proofErr w:type="spellStart"/>
      <w:r>
        <w:t>can not</w:t>
      </w:r>
      <w:proofErr w:type="spellEnd"/>
      <w:r>
        <w:t xml:space="preserve"> use </w:t>
      </w:r>
      <w:proofErr w:type="spellStart"/>
      <w:r w:rsidRPr="006F4DE2">
        <w:rPr>
          <w:b/>
          <w:bCs/>
        </w:rPr>
        <w:t>mapped</w:t>
      </w:r>
      <w:r w:rsidR="009E5D8C" w:rsidRPr="006F4DE2">
        <w:rPr>
          <w:b/>
          <w:bCs/>
        </w:rPr>
        <w:t>B</w:t>
      </w:r>
      <w:r w:rsidRPr="006F4DE2">
        <w:rPr>
          <w:b/>
          <w:bCs/>
        </w:rPr>
        <w:t>y</w:t>
      </w:r>
      <w:proofErr w:type="spellEnd"/>
      <w:r>
        <w:t xml:space="preserve"> in </w:t>
      </w:r>
      <w:r w:rsidRPr="006F4DE2">
        <w:rPr>
          <w:b/>
          <w:bCs/>
        </w:rPr>
        <w:t>@ManyToOne()</w:t>
      </w:r>
      <w:r>
        <w:t>, there is no such attribute.</w:t>
      </w:r>
    </w:p>
    <w:p w14:paraId="106CD9E9" w14:textId="77777777" w:rsidR="00423E15" w:rsidRDefault="00423E15" w:rsidP="00423E15">
      <w:pPr>
        <w:rPr>
          <w:b/>
          <w:bCs/>
          <w:sz w:val="32"/>
          <w:szCs w:val="32"/>
          <w:u w:val="single"/>
        </w:rPr>
      </w:pPr>
    </w:p>
    <w:p w14:paraId="7E04DAD7" w14:textId="0F7CAA6D" w:rsidR="00680733" w:rsidRPr="000C705A" w:rsidRDefault="00680733" w:rsidP="00680733">
      <w:pPr>
        <w:pStyle w:val="Title"/>
        <w:rPr>
          <w:rFonts w:ascii="Baskerville Old Face" w:hAnsi="Baskerville Old Face"/>
          <w:sz w:val="42"/>
          <w:szCs w:val="42"/>
          <w:u w:val="single"/>
        </w:rPr>
      </w:pPr>
      <w:r w:rsidRPr="000C705A">
        <w:rPr>
          <w:rFonts w:ascii="Baskerville Old Face" w:hAnsi="Baskerville Old Face"/>
          <w:sz w:val="42"/>
          <w:szCs w:val="42"/>
          <w:u w:val="single"/>
        </w:rPr>
        <w:lastRenderedPageBreak/>
        <w:t>Simplest Many-To-Many Unidirectional and Bidirectional Mapping</w:t>
      </w:r>
    </w:p>
    <w:p w14:paraId="0BCA3D33" w14:textId="71C9AF8F" w:rsidR="00680733" w:rsidRDefault="00280CF9" w:rsidP="00680733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There is no need to use @JoinTable while creating Many-To-Many Unidirectional and Bidirectional mapping.</w:t>
      </w:r>
    </w:p>
    <w:p w14:paraId="5FBB5AD4" w14:textId="7857D8FF" w:rsidR="00280CF9" w:rsidRPr="00DD5F54" w:rsidRDefault="00EB1B48" w:rsidP="00680733">
      <w:pPr>
        <w:rPr>
          <w:rFonts w:ascii="Baskerville Old Face" w:hAnsi="Baskerville Old Face"/>
          <w:b/>
          <w:bCs/>
          <w:sz w:val="26"/>
          <w:szCs w:val="26"/>
          <w:u w:val="single"/>
        </w:rPr>
      </w:pPr>
      <w:r w:rsidRPr="00DD5F54">
        <w:rPr>
          <w:rFonts w:ascii="Baskerville Old Face" w:hAnsi="Baskerville Old Face"/>
          <w:b/>
          <w:bCs/>
          <w:sz w:val="26"/>
          <w:szCs w:val="26"/>
          <w:u w:val="single"/>
        </w:rPr>
        <w:t>Many-To-Many Unidirectional</w:t>
      </w:r>
    </w:p>
    <w:p w14:paraId="46AEAD1E" w14:textId="5F13C8FA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@Entity</w:t>
      </w:r>
      <w:r>
        <w:rPr>
          <w:rFonts w:ascii="Consolas" w:hAnsi="Consolas"/>
          <w:color w:val="000000"/>
          <w:sz w:val="20"/>
          <w:szCs w:val="20"/>
        </w:rPr>
        <w:t>(name=</w:t>
      </w:r>
      <w:r>
        <w:rPr>
          <w:rFonts w:ascii="Consolas" w:hAnsi="Consolas"/>
          <w:color w:val="2A00FF"/>
          <w:sz w:val="20"/>
          <w:szCs w:val="20"/>
        </w:rPr>
        <w:t>"Author"</w:t>
      </w:r>
      <w:r>
        <w:rPr>
          <w:rFonts w:ascii="Consolas" w:hAnsi="Consolas"/>
          <w:color w:val="000000"/>
          <w:sz w:val="20"/>
          <w:szCs w:val="20"/>
        </w:rPr>
        <w:t>)</w:t>
      </w:r>
      <w:r w:rsidR="00BC6D6D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>(name=</w:t>
      </w:r>
      <w:r>
        <w:rPr>
          <w:rFonts w:ascii="Consolas" w:hAnsi="Consolas"/>
          <w:color w:val="2A00FF"/>
          <w:sz w:val="20"/>
          <w:szCs w:val="20"/>
        </w:rPr>
        <w:t>"author"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63437CF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@Getter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@Setter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@ToString</w:t>
      </w:r>
      <w:r>
        <w:rPr>
          <w:rFonts w:ascii="Consolas" w:hAnsi="Consolas"/>
          <w:color w:val="000000"/>
          <w:sz w:val="20"/>
          <w:szCs w:val="20"/>
        </w:rPr>
        <w:t>(exclude=</w:t>
      </w:r>
      <w:r>
        <w:rPr>
          <w:rFonts w:ascii="Consolas" w:hAnsi="Consolas"/>
          <w:color w:val="2A00FF"/>
          <w:sz w:val="20"/>
          <w:szCs w:val="20"/>
        </w:rPr>
        <w:t>"books"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46464"/>
          <w:sz w:val="20"/>
          <w:szCs w:val="20"/>
        </w:rPr>
        <w:t>@NoArgsConstructor</w:t>
      </w:r>
    </w:p>
    <w:p w14:paraId="0C4DC6DC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Author {</w:t>
      </w:r>
    </w:p>
    <w:p w14:paraId="1ED2A46A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1FA3CB8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@GeneratedValue</w:t>
      </w:r>
    </w:p>
    <w:p w14:paraId="47F819E3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405F867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44174037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B074BAE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1EF39E9" w14:textId="77777777" w:rsidR="00C414E4" w:rsidRPr="0085157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2"/>
          <w:szCs w:val="22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Pr="00851574">
        <w:rPr>
          <w:rFonts w:ascii="Consolas" w:hAnsi="Consolas"/>
          <w:b/>
          <w:bCs/>
          <w:color w:val="646464"/>
          <w:sz w:val="22"/>
          <w:szCs w:val="22"/>
        </w:rPr>
        <w:t>@ManyToMany</w:t>
      </w:r>
      <w:r w:rsidRPr="00851574">
        <w:rPr>
          <w:rFonts w:ascii="Consolas" w:hAnsi="Consolas"/>
          <w:b/>
          <w:bCs/>
          <w:color w:val="000000"/>
          <w:sz w:val="22"/>
          <w:szCs w:val="22"/>
        </w:rPr>
        <w:t xml:space="preserve">(cascade = </w:t>
      </w:r>
      <w:proofErr w:type="spellStart"/>
      <w:r w:rsidRPr="00851574">
        <w:rPr>
          <w:rFonts w:ascii="Consolas" w:hAnsi="Consolas"/>
          <w:b/>
          <w:bCs/>
          <w:color w:val="000000"/>
          <w:sz w:val="22"/>
          <w:szCs w:val="22"/>
        </w:rPr>
        <w:t>CascadeType.</w:t>
      </w:r>
      <w:r w:rsidRPr="00851574">
        <w:rPr>
          <w:rFonts w:ascii="Consolas" w:hAnsi="Consolas"/>
          <w:b/>
          <w:bCs/>
          <w:i/>
          <w:iCs/>
          <w:color w:val="0000C0"/>
          <w:sz w:val="22"/>
          <w:szCs w:val="22"/>
        </w:rPr>
        <w:t>ALL</w:t>
      </w:r>
      <w:proofErr w:type="spellEnd"/>
      <w:r w:rsidRPr="00851574">
        <w:rPr>
          <w:rFonts w:ascii="Consolas" w:hAnsi="Consolas"/>
          <w:b/>
          <w:bCs/>
          <w:color w:val="000000"/>
          <w:sz w:val="22"/>
          <w:szCs w:val="22"/>
        </w:rPr>
        <w:t>)</w:t>
      </w:r>
    </w:p>
    <w:p w14:paraId="018D8879" w14:textId="77777777" w:rsidR="00C414E4" w:rsidRPr="0085157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2"/>
          <w:szCs w:val="22"/>
        </w:rPr>
      </w:pPr>
      <w:r w:rsidRPr="00851574">
        <w:rPr>
          <w:rFonts w:ascii="Consolas" w:hAnsi="Consolas"/>
          <w:b/>
          <w:bCs/>
          <w:color w:val="000000"/>
          <w:sz w:val="22"/>
          <w:szCs w:val="22"/>
        </w:rPr>
        <w:tab/>
      </w:r>
      <w:r w:rsidRPr="00851574">
        <w:rPr>
          <w:rFonts w:ascii="Consolas" w:hAnsi="Consolas"/>
          <w:b/>
          <w:bCs/>
          <w:color w:val="7F0055"/>
          <w:sz w:val="22"/>
          <w:szCs w:val="22"/>
        </w:rPr>
        <w:t>private</w:t>
      </w:r>
      <w:r w:rsidRPr="00851574">
        <w:rPr>
          <w:rFonts w:ascii="Consolas" w:hAnsi="Consolas"/>
          <w:b/>
          <w:bCs/>
          <w:color w:val="000000"/>
          <w:sz w:val="22"/>
          <w:szCs w:val="22"/>
        </w:rPr>
        <w:t xml:space="preserve"> Set&lt;Book&gt; </w:t>
      </w:r>
      <w:r w:rsidRPr="00851574">
        <w:rPr>
          <w:rFonts w:ascii="Consolas" w:hAnsi="Consolas"/>
          <w:b/>
          <w:bCs/>
          <w:color w:val="0000C0"/>
          <w:sz w:val="22"/>
          <w:szCs w:val="22"/>
        </w:rPr>
        <w:t>books</w:t>
      </w:r>
      <w:r w:rsidRPr="00851574">
        <w:rPr>
          <w:rFonts w:ascii="Consolas" w:hAnsi="Consolas"/>
          <w:b/>
          <w:bCs/>
          <w:color w:val="000000"/>
          <w:sz w:val="22"/>
          <w:szCs w:val="22"/>
        </w:rPr>
        <w:t xml:space="preserve"> = </w:t>
      </w:r>
      <w:r w:rsidRPr="00851574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851574">
        <w:rPr>
          <w:rFonts w:ascii="Consolas" w:hAnsi="Consolas"/>
          <w:b/>
          <w:bCs/>
          <w:color w:val="000000"/>
          <w:sz w:val="22"/>
          <w:szCs w:val="22"/>
        </w:rPr>
        <w:t xml:space="preserve"> HashSet&lt;&gt;();</w:t>
      </w:r>
    </w:p>
    <w:p w14:paraId="2DB941EE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3723153D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Author(String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7F298F7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0E32F20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693879C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5C0A557" w14:textId="77777777" w:rsidR="00EB1B48" w:rsidRDefault="00EB1B48" w:rsidP="00680733">
      <w:pPr>
        <w:rPr>
          <w:rFonts w:ascii="Baskerville Old Face" w:hAnsi="Baskerville Old Face"/>
          <w:sz w:val="24"/>
          <w:szCs w:val="24"/>
        </w:rPr>
      </w:pPr>
    </w:p>
    <w:p w14:paraId="639F52D7" w14:textId="70883A04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@Entity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"Book"</w:t>
      </w:r>
      <w:r>
        <w:rPr>
          <w:rFonts w:ascii="Consolas" w:hAnsi="Consolas"/>
          <w:color w:val="000000"/>
          <w:sz w:val="20"/>
          <w:szCs w:val="20"/>
        </w:rPr>
        <w:t>)</w:t>
      </w:r>
      <w:r w:rsidR="00BC6D6D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"book"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07847797" w14:textId="21BA191C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@Getter</w:t>
      </w:r>
      <w:r w:rsidR="00BC6D6D"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@Setter</w:t>
      </w:r>
      <w:r w:rsidR="00BC6D6D"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@NoArgsConstructor</w:t>
      </w:r>
    </w:p>
    <w:p w14:paraId="2FAB53EB" w14:textId="58D3CE5F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Book {</w:t>
      </w:r>
    </w:p>
    <w:p w14:paraId="5ABF1B23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</w:t>
      </w:r>
      <w:r>
        <w:rPr>
          <w:rFonts w:ascii="Consolas" w:hAnsi="Consolas"/>
          <w:color w:val="646464"/>
          <w:sz w:val="20"/>
          <w:szCs w:val="20"/>
          <w:shd w:val="clear" w:color="auto" w:fill="D4D4D4"/>
        </w:rPr>
        <w:t>Id</w:t>
      </w:r>
    </w:p>
    <w:p w14:paraId="7080F377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@GeneratedValue</w:t>
      </w:r>
    </w:p>
    <w:p w14:paraId="1E090FB3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CABF60E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0B617C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BA7A930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1279CC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Book(String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1D73531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E2E8286" w14:textId="04233AB5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95201ED" w14:textId="77777777" w:rsidR="00C414E4" w:rsidRDefault="00C414E4" w:rsidP="00C414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7BCDD07" w14:textId="77777777" w:rsidR="00C414E4" w:rsidRDefault="00C414E4" w:rsidP="00680733">
      <w:pPr>
        <w:rPr>
          <w:rFonts w:ascii="Baskerville Old Face" w:hAnsi="Baskerville Old Face"/>
          <w:sz w:val="24"/>
          <w:szCs w:val="24"/>
        </w:rPr>
      </w:pPr>
    </w:p>
    <w:p w14:paraId="5AEABBDE" w14:textId="77777777" w:rsidR="006D2C77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@Repository</w:t>
      </w:r>
    </w:p>
    <w:p w14:paraId="7A362A1B" w14:textId="77777777" w:rsidR="006D2C77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AuthorRepository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CrudRepository</w:t>
      </w:r>
      <w:proofErr w:type="spellEnd"/>
      <w:r>
        <w:rPr>
          <w:rFonts w:ascii="Consolas" w:hAnsi="Consolas"/>
          <w:color w:val="000000"/>
          <w:sz w:val="20"/>
          <w:szCs w:val="20"/>
        </w:rPr>
        <w:t>&lt;Author, Long&gt; {</w:t>
      </w:r>
    </w:p>
    <w:p w14:paraId="0AFA54AF" w14:textId="77777777" w:rsidR="006D2C77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List&lt;Author&gt; </w:t>
      </w:r>
      <w:proofErr w:type="spellStart"/>
      <w:r>
        <w:rPr>
          <w:rFonts w:ascii="Consolas" w:hAnsi="Consolas"/>
          <w:color w:val="000000"/>
          <w:sz w:val="20"/>
          <w:szCs w:val="20"/>
        </w:rPr>
        <w:t>findAll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408F6F41" w14:textId="77777777" w:rsidR="006D2C77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62BF168" w14:textId="77777777" w:rsidR="006D2C77" w:rsidRDefault="006D2C77" w:rsidP="00680733">
      <w:pPr>
        <w:rPr>
          <w:rFonts w:ascii="Baskerville Old Face" w:hAnsi="Baskerville Old Face"/>
          <w:sz w:val="24"/>
          <w:szCs w:val="24"/>
        </w:rPr>
      </w:pPr>
    </w:p>
    <w:tbl>
      <w:tblPr>
        <w:tblpPr w:leftFromText="180" w:rightFromText="180" w:vertAnchor="text" w:horzAnchor="margin" w:tblpY="34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349"/>
      </w:tblGrid>
      <w:tr w:rsidR="00DD5F54" w:rsidRPr="008E78EE" w14:paraId="72F8BB5F" w14:textId="77777777" w:rsidTr="00DD5F54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732BD0DE" w14:textId="77777777" w:rsidR="00DD5F54" w:rsidRPr="008E78EE" w:rsidRDefault="00DD5F54" w:rsidP="00DD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Database Objects</w:t>
            </w:r>
          </w:p>
        </w:tc>
      </w:tr>
      <w:tr w:rsidR="00DD5F54" w:rsidRPr="008E78EE" w14:paraId="2FF078AE" w14:textId="77777777" w:rsidTr="00DD5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2CEA" w14:textId="77777777" w:rsidR="00DD5F54" w:rsidRPr="008E78EE" w:rsidRDefault="00DD5F54" w:rsidP="00DD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8E78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NAME </w:t>
            </w:r>
          </w:p>
        </w:tc>
        <w:tc>
          <w:tcPr>
            <w:tcW w:w="0" w:type="auto"/>
            <w:vAlign w:val="center"/>
            <w:hideMark/>
          </w:tcPr>
          <w:p w14:paraId="6B7CDB28" w14:textId="77777777" w:rsidR="00DD5F54" w:rsidRPr="008E78EE" w:rsidRDefault="00DD5F54" w:rsidP="00DD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8E78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TYPE </w:t>
            </w:r>
          </w:p>
        </w:tc>
      </w:tr>
      <w:tr w:rsidR="00DD5F54" w:rsidRPr="008E78EE" w14:paraId="1457AB14" w14:textId="77777777" w:rsidTr="00DD5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7B76" w14:textId="77777777" w:rsidR="00DD5F54" w:rsidRPr="008E78EE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8E78E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author_seq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725F2" w14:textId="77777777" w:rsidR="00DD5F54" w:rsidRPr="008E78EE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E78E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SEQUENCE</w:t>
            </w:r>
          </w:p>
        </w:tc>
      </w:tr>
      <w:tr w:rsidR="00DD5F54" w:rsidRPr="008E78EE" w14:paraId="2571A3E9" w14:textId="77777777" w:rsidTr="00DD5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E2FB" w14:textId="77777777" w:rsidR="00DD5F54" w:rsidRPr="008E78EE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8E78E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book_seq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259F4" w14:textId="77777777" w:rsidR="00DD5F54" w:rsidRPr="008E78EE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E78E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SEQUENCE</w:t>
            </w:r>
          </w:p>
        </w:tc>
      </w:tr>
      <w:tr w:rsidR="00DD5F54" w:rsidRPr="008E78EE" w14:paraId="061CC2D2" w14:textId="77777777" w:rsidTr="00DD5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E9F4" w14:textId="77777777" w:rsidR="00DD5F54" w:rsidRPr="008E78EE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E78E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880F3FA" w14:textId="77777777" w:rsidR="00DD5F54" w:rsidRPr="008E78EE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E78E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TABLE</w:t>
            </w:r>
          </w:p>
        </w:tc>
      </w:tr>
      <w:tr w:rsidR="00DD5F54" w:rsidRPr="008E78EE" w14:paraId="117E1897" w14:textId="77777777" w:rsidTr="00DD5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B5A7" w14:textId="77777777" w:rsidR="00DD5F54" w:rsidRPr="008E78EE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8E78E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author_books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78675" w14:textId="77777777" w:rsidR="00DD5F54" w:rsidRPr="008E78EE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E78E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TABLE</w:t>
            </w:r>
          </w:p>
        </w:tc>
      </w:tr>
      <w:tr w:rsidR="00DD5F54" w:rsidRPr="008E78EE" w14:paraId="2DBAC3A0" w14:textId="77777777" w:rsidTr="00DD5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036B" w14:textId="77777777" w:rsidR="00DD5F54" w:rsidRPr="008E78EE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E78E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6FC9D9F0" w14:textId="77777777" w:rsidR="00DD5F54" w:rsidRPr="008E78EE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E78EE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TABLE</w:t>
            </w:r>
          </w:p>
        </w:tc>
      </w:tr>
    </w:tbl>
    <w:tbl>
      <w:tblPr>
        <w:tblpPr w:leftFromText="180" w:rightFromText="180" w:vertAnchor="text" w:horzAnchor="page" w:tblpX="3591" w:tblpY="38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1221"/>
      </w:tblGrid>
      <w:tr w:rsidR="00DD5F54" w:rsidRPr="006040ED" w14:paraId="478A0F4B" w14:textId="77777777" w:rsidTr="00DD5F54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06CED33A" w14:textId="77777777" w:rsidR="00DD5F54" w:rsidRPr="006040ED" w:rsidRDefault="00DD5F54" w:rsidP="00DD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Table: Author</w:t>
            </w:r>
          </w:p>
        </w:tc>
      </w:tr>
      <w:tr w:rsidR="00DD5F54" w:rsidRPr="006040ED" w14:paraId="4E307F79" w14:textId="77777777" w:rsidTr="00DD5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8511" w14:textId="77777777" w:rsidR="00DD5F54" w:rsidRPr="006040ED" w:rsidRDefault="00DD5F54" w:rsidP="00DD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604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4EF2A854" w14:textId="77777777" w:rsidR="00DD5F54" w:rsidRPr="006040ED" w:rsidRDefault="00DD5F54" w:rsidP="00DD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604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name </w:t>
            </w:r>
          </w:p>
        </w:tc>
      </w:tr>
      <w:tr w:rsidR="00DD5F54" w:rsidRPr="006040ED" w14:paraId="6B7970A3" w14:textId="77777777" w:rsidTr="00DD5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2072" w14:textId="77777777" w:rsidR="00DD5F54" w:rsidRPr="006040ED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6040ED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C486F1" w14:textId="77777777" w:rsidR="00DD5F54" w:rsidRPr="006040ED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6040ED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Author-0</w:t>
            </w:r>
          </w:p>
        </w:tc>
      </w:tr>
      <w:tr w:rsidR="00DD5F54" w:rsidRPr="006040ED" w14:paraId="6BC85FF9" w14:textId="77777777" w:rsidTr="00DD5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1A0D" w14:textId="77777777" w:rsidR="00DD5F54" w:rsidRPr="006040ED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6040ED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6B2071" w14:textId="77777777" w:rsidR="00DD5F54" w:rsidRPr="006040ED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6040ED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Author-1</w:t>
            </w:r>
          </w:p>
        </w:tc>
      </w:tr>
    </w:tbl>
    <w:tbl>
      <w:tblPr>
        <w:tblpPr w:leftFromText="180" w:rightFromText="180" w:vertAnchor="text" w:horzAnchor="margin" w:tblpXSpec="center" w:tblpY="35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1011"/>
      </w:tblGrid>
      <w:tr w:rsidR="00DD5F54" w:rsidRPr="006040ED" w14:paraId="3B4BF93B" w14:textId="77777777" w:rsidTr="00DD5F54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56594F81" w14:textId="77777777" w:rsidR="00DD5F54" w:rsidRPr="006040ED" w:rsidRDefault="00DD5F54" w:rsidP="00DD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Table: Book</w:t>
            </w:r>
          </w:p>
        </w:tc>
      </w:tr>
      <w:tr w:rsidR="00DD5F54" w:rsidRPr="006040ED" w14:paraId="49F3A3DC" w14:textId="77777777" w:rsidTr="00DD5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1F74" w14:textId="77777777" w:rsidR="00DD5F54" w:rsidRPr="006040ED" w:rsidRDefault="00DD5F54" w:rsidP="00DD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604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15B488E0" w14:textId="77777777" w:rsidR="00DD5F54" w:rsidRPr="006040ED" w:rsidRDefault="00DD5F54" w:rsidP="00DD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604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name </w:t>
            </w:r>
          </w:p>
        </w:tc>
      </w:tr>
      <w:tr w:rsidR="00DD5F54" w:rsidRPr="006040ED" w14:paraId="4AE25387" w14:textId="77777777" w:rsidTr="00DD5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0863" w14:textId="77777777" w:rsidR="00DD5F54" w:rsidRPr="006040ED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6040ED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689328" w14:textId="77777777" w:rsidR="00DD5F54" w:rsidRPr="006040ED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6040ED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Book-0</w:t>
            </w:r>
          </w:p>
        </w:tc>
      </w:tr>
      <w:tr w:rsidR="00DD5F54" w:rsidRPr="006040ED" w14:paraId="3497F700" w14:textId="77777777" w:rsidTr="00DD5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2E65" w14:textId="77777777" w:rsidR="00DD5F54" w:rsidRPr="006040ED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6040ED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1FB60E" w14:textId="77777777" w:rsidR="00DD5F54" w:rsidRPr="006040ED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6040ED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Book-0</w:t>
            </w:r>
          </w:p>
        </w:tc>
      </w:tr>
    </w:tbl>
    <w:tbl>
      <w:tblPr>
        <w:tblpPr w:leftFromText="180" w:rightFromText="180" w:vertAnchor="text" w:horzAnchor="page" w:tblpX="7271" w:tblpY="30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076"/>
      </w:tblGrid>
      <w:tr w:rsidR="00DD5F54" w:rsidRPr="006040ED" w14:paraId="19534FA4" w14:textId="77777777" w:rsidTr="00DD5F54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376E30CF" w14:textId="77777777" w:rsidR="00DD5F54" w:rsidRPr="006040ED" w:rsidRDefault="00DD5F54" w:rsidP="00DD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Table: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author_books</w:t>
            </w:r>
            <w:proofErr w:type="spellEnd"/>
          </w:p>
        </w:tc>
      </w:tr>
      <w:tr w:rsidR="00DD5F54" w:rsidRPr="006040ED" w14:paraId="222E186B" w14:textId="77777777" w:rsidTr="00DD5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0346" w14:textId="77777777" w:rsidR="00DD5F54" w:rsidRPr="006040ED" w:rsidRDefault="00DD5F54" w:rsidP="00DD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proofErr w:type="spellStart"/>
            <w:r w:rsidRPr="00604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author_id</w:t>
            </w:r>
            <w:proofErr w:type="spellEnd"/>
            <w:r w:rsidRPr="00604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414CDA" w14:textId="77777777" w:rsidR="00DD5F54" w:rsidRPr="006040ED" w:rsidRDefault="00DD5F54" w:rsidP="00DD5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proofErr w:type="spellStart"/>
            <w:r w:rsidRPr="00604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books_id</w:t>
            </w:r>
            <w:proofErr w:type="spellEnd"/>
            <w:r w:rsidRPr="00604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 </w:t>
            </w:r>
          </w:p>
        </w:tc>
      </w:tr>
      <w:tr w:rsidR="00DD5F54" w:rsidRPr="006040ED" w14:paraId="3605E175" w14:textId="77777777" w:rsidTr="00DD5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96D0" w14:textId="77777777" w:rsidR="00DD5F54" w:rsidRPr="006040ED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6040ED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859085" w14:textId="77777777" w:rsidR="00DD5F54" w:rsidRPr="006040ED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6040ED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</w:tr>
      <w:tr w:rsidR="00DD5F54" w:rsidRPr="006040ED" w14:paraId="0886405E" w14:textId="77777777" w:rsidTr="00DD5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269D" w14:textId="77777777" w:rsidR="00DD5F54" w:rsidRPr="006040ED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6040ED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811819" w14:textId="77777777" w:rsidR="00DD5F54" w:rsidRPr="006040ED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6040ED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</w:tr>
      <w:tr w:rsidR="00DD5F54" w:rsidRPr="006040ED" w14:paraId="59A7F366" w14:textId="77777777" w:rsidTr="00DD5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FBFD" w14:textId="77777777" w:rsidR="00DD5F54" w:rsidRPr="006040ED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6040ED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52E855" w14:textId="77777777" w:rsidR="00DD5F54" w:rsidRPr="006040ED" w:rsidRDefault="00DD5F54" w:rsidP="00DD5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6040ED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</w:tr>
    </w:tbl>
    <w:p w14:paraId="2AA2553C" w14:textId="56C731E9" w:rsidR="00DD5F54" w:rsidRPr="00DE5DC7" w:rsidRDefault="00F74E4D" w:rsidP="00DD5F54">
      <w:pPr>
        <w:rPr>
          <w:rFonts w:ascii="Baskerville Old Face" w:hAnsi="Baskerville Old Face"/>
          <w:b/>
          <w:bCs/>
          <w:sz w:val="24"/>
          <w:szCs w:val="24"/>
          <w:u w:val="single"/>
        </w:rPr>
      </w:pPr>
      <w:r w:rsidRPr="00DD5F54">
        <w:rPr>
          <w:rFonts w:ascii="Baskerville Old Face" w:hAnsi="Baskerville Old Face"/>
          <w:b/>
          <w:bCs/>
          <w:sz w:val="26"/>
          <w:szCs w:val="26"/>
          <w:u w:val="single"/>
        </w:rPr>
        <w:t>Many-To-Many Unidirectional</w:t>
      </w:r>
      <w:r w:rsidRPr="00DE5DC7">
        <w:rPr>
          <w:rFonts w:ascii="Baskerville Old Face" w:hAnsi="Baskerville Old Face"/>
          <w:b/>
          <w:bCs/>
          <w:sz w:val="24"/>
          <w:szCs w:val="24"/>
          <w:u w:val="single"/>
        </w:rPr>
        <w:t xml:space="preserve"> </w:t>
      </w:r>
      <w:r w:rsidR="00DD5F54" w:rsidRPr="00DE5DC7">
        <w:rPr>
          <w:rFonts w:ascii="Baskerville Old Face" w:hAnsi="Baskerville Old Face"/>
          <w:b/>
          <w:bCs/>
          <w:sz w:val="24"/>
          <w:szCs w:val="24"/>
          <w:u w:val="single"/>
        </w:rPr>
        <w:t>Mapping Table Design</w:t>
      </w:r>
    </w:p>
    <w:p w14:paraId="36EFFF10" w14:textId="77777777" w:rsidR="00DD5F54" w:rsidRDefault="00DD5F54" w:rsidP="00DD5F54"/>
    <w:p w14:paraId="3018D53E" w14:textId="77777777" w:rsidR="00DD5F54" w:rsidRDefault="00DD5F54" w:rsidP="00DD5F54"/>
    <w:p w14:paraId="43B9697D" w14:textId="77777777" w:rsidR="00DD5F54" w:rsidRDefault="00DD5F54" w:rsidP="00DD5F54"/>
    <w:p w14:paraId="3B10C291" w14:textId="77777777" w:rsidR="00DD5F54" w:rsidRDefault="00DD5F54" w:rsidP="00DD5F54"/>
    <w:p w14:paraId="0D050C92" w14:textId="77777777" w:rsidR="00DD5F54" w:rsidRPr="00280CF9" w:rsidRDefault="00DD5F54" w:rsidP="00DD5F54">
      <w:pPr>
        <w:rPr>
          <w:rFonts w:ascii="Baskerville Old Face" w:hAnsi="Baskerville Old Face"/>
          <w:sz w:val="24"/>
          <w:szCs w:val="24"/>
        </w:rPr>
      </w:pPr>
    </w:p>
    <w:p w14:paraId="57AFC82A" w14:textId="77777777" w:rsidR="008F0C7B" w:rsidRDefault="008F0C7B" w:rsidP="00680733">
      <w:pPr>
        <w:rPr>
          <w:rFonts w:ascii="Baskerville Old Face" w:hAnsi="Baskerville Old Face"/>
          <w:b/>
          <w:bCs/>
          <w:sz w:val="24"/>
          <w:szCs w:val="24"/>
          <w:u w:val="single"/>
        </w:rPr>
      </w:pPr>
    </w:p>
    <w:p w14:paraId="0EC37AA9" w14:textId="77777777" w:rsidR="0058580D" w:rsidRDefault="0058580D" w:rsidP="00680733">
      <w:pPr>
        <w:rPr>
          <w:rFonts w:ascii="Baskerville Old Face" w:hAnsi="Baskerville Old Face"/>
          <w:b/>
          <w:bCs/>
          <w:sz w:val="24"/>
          <w:szCs w:val="24"/>
          <w:u w:val="single"/>
        </w:rPr>
      </w:pPr>
    </w:p>
    <w:p w14:paraId="0BB43195" w14:textId="77777777" w:rsidR="0058580D" w:rsidRDefault="0058580D" w:rsidP="00680733">
      <w:pPr>
        <w:rPr>
          <w:rFonts w:ascii="Baskerville Old Face" w:hAnsi="Baskerville Old Face"/>
          <w:b/>
          <w:bCs/>
          <w:sz w:val="24"/>
          <w:szCs w:val="24"/>
          <w:u w:val="single"/>
        </w:rPr>
      </w:pPr>
    </w:p>
    <w:p w14:paraId="492F09E2" w14:textId="77777777" w:rsidR="00FC55B6" w:rsidRDefault="00FC55B6" w:rsidP="00680733">
      <w:pPr>
        <w:rPr>
          <w:rFonts w:ascii="Baskerville Old Face" w:hAnsi="Baskerville Old Face"/>
          <w:b/>
          <w:bCs/>
          <w:sz w:val="24"/>
          <w:szCs w:val="24"/>
          <w:u w:val="single"/>
        </w:rPr>
      </w:pPr>
    </w:p>
    <w:p w14:paraId="4F0F106E" w14:textId="77777777" w:rsidR="00FC55B6" w:rsidRDefault="00FC55B6" w:rsidP="00680733">
      <w:pPr>
        <w:rPr>
          <w:rFonts w:ascii="Baskerville Old Face" w:hAnsi="Baskerville Old Face"/>
          <w:b/>
          <w:bCs/>
          <w:sz w:val="24"/>
          <w:szCs w:val="24"/>
          <w:u w:val="single"/>
        </w:rPr>
      </w:pPr>
    </w:p>
    <w:p w14:paraId="73F0748F" w14:textId="77777777" w:rsidR="0058580D" w:rsidRDefault="0058580D" w:rsidP="00680733">
      <w:pPr>
        <w:rPr>
          <w:rFonts w:ascii="Baskerville Old Face" w:hAnsi="Baskerville Old Face"/>
          <w:b/>
          <w:bCs/>
          <w:sz w:val="24"/>
          <w:szCs w:val="24"/>
          <w:u w:val="single"/>
        </w:rPr>
      </w:pPr>
    </w:p>
    <w:p w14:paraId="0838CCA8" w14:textId="1ADEE47E" w:rsidR="006D2C77" w:rsidRPr="00DD5F54" w:rsidRDefault="006D2C77" w:rsidP="00680733">
      <w:pPr>
        <w:rPr>
          <w:rFonts w:ascii="Baskerville Old Face" w:hAnsi="Baskerville Old Face"/>
          <w:b/>
          <w:bCs/>
          <w:sz w:val="24"/>
          <w:szCs w:val="24"/>
          <w:u w:val="single"/>
        </w:rPr>
      </w:pPr>
      <w:r w:rsidRPr="00DD5F54">
        <w:rPr>
          <w:rFonts w:ascii="Baskerville Old Face" w:hAnsi="Baskerville Old Face"/>
          <w:b/>
          <w:bCs/>
          <w:sz w:val="24"/>
          <w:szCs w:val="24"/>
          <w:u w:val="single"/>
        </w:rPr>
        <w:lastRenderedPageBreak/>
        <w:t>Testing Code</w:t>
      </w:r>
    </w:p>
    <w:p w14:paraId="47EED3EB" w14:textId="77777777" w:rsidR="006D2C77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For Unidirectional </w:t>
      </w:r>
    </w:p>
    <w:p w14:paraId="3044C28D" w14:textId="17682D02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DB3BAD">
        <w:rPr>
          <w:rFonts w:ascii="Consolas" w:hAnsi="Consolas"/>
          <w:color w:val="000000"/>
          <w:sz w:val="18"/>
          <w:szCs w:val="18"/>
        </w:rPr>
        <w:t xml:space="preserve"> </w:t>
      </w:r>
      <w:r w:rsidRPr="00DB3BAD">
        <w:rPr>
          <w:rFonts w:ascii="Consolas" w:hAnsi="Consolas"/>
          <w:b/>
          <w:bCs/>
          <w:color w:val="7F0055"/>
          <w:sz w:val="18"/>
          <w:szCs w:val="18"/>
        </w:rPr>
        <w:t>void</w:t>
      </w:r>
      <w:r w:rsidRPr="00DB3BAD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B3BAD">
        <w:rPr>
          <w:rFonts w:ascii="Consolas" w:hAnsi="Consolas"/>
          <w:color w:val="000000"/>
          <w:sz w:val="18"/>
          <w:szCs w:val="18"/>
        </w:rPr>
        <w:t>saveAllAuthors</w:t>
      </w:r>
      <w:proofErr w:type="spellEnd"/>
      <w:r w:rsidRPr="00DB3BAD">
        <w:rPr>
          <w:rFonts w:ascii="Consolas" w:hAnsi="Consolas"/>
          <w:color w:val="000000"/>
          <w:sz w:val="18"/>
          <w:szCs w:val="18"/>
        </w:rPr>
        <w:t>() {</w:t>
      </w:r>
    </w:p>
    <w:p w14:paraId="58E86F71" w14:textId="12935396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color w:val="000000"/>
          <w:sz w:val="18"/>
          <w:szCs w:val="18"/>
        </w:rPr>
        <w:tab/>
        <w:t xml:space="preserve">List&lt;Author&gt; </w:t>
      </w:r>
      <w:r w:rsidRPr="00DB3BAD">
        <w:rPr>
          <w:rFonts w:ascii="Consolas" w:hAnsi="Consolas"/>
          <w:color w:val="6A3E3E"/>
          <w:sz w:val="18"/>
          <w:szCs w:val="18"/>
        </w:rPr>
        <w:t>authors</w:t>
      </w:r>
      <w:r w:rsidRPr="00DB3BAD">
        <w:rPr>
          <w:rFonts w:ascii="Consolas" w:hAnsi="Consolas"/>
          <w:color w:val="000000"/>
          <w:sz w:val="18"/>
          <w:szCs w:val="18"/>
        </w:rPr>
        <w:t xml:space="preserve"> = </w:t>
      </w:r>
      <w:r w:rsidRPr="00DB3BAD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DB3BAD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B3BAD">
        <w:rPr>
          <w:rFonts w:ascii="Consolas" w:hAnsi="Consolas"/>
          <w:color w:val="000000"/>
          <w:sz w:val="18"/>
          <w:szCs w:val="18"/>
        </w:rPr>
        <w:t>ArrayList</w:t>
      </w:r>
      <w:proofErr w:type="spellEnd"/>
      <w:r w:rsidRPr="00DB3BAD">
        <w:rPr>
          <w:rFonts w:ascii="Consolas" w:hAnsi="Consolas"/>
          <w:color w:val="000000"/>
          <w:sz w:val="18"/>
          <w:szCs w:val="18"/>
        </w:rPr>
        <w:t>&lt;&gt;();</w:t>
      </w:r>
    </w:p>
    <w:p w14:paraId="6808222F" w14:textId="38FA5B43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color w:val="000000"/>
          <w:sz w:val="18"/>
          <w:szCs w:val="18"/>
        </w:rPr>
        <w:tab/>
      </w:r>
      <w:r w:rsidRPr="00DB3BAD">
        <w:rPr>
          <w:rFonts w:ascii="Consolas" w:hAnsi="Consolas"/>
          <w:b/>
          <w:bCs/>
          <w:color w:val="7F0055"/>
          <w:sz w:val="18"/>
          <w:szCs w:val="18"/>
        </w:rPr>
        <w:t>for</w:t>
      </w:r>
      <w:r w:rsidRPr="00DB3BAD">
        <w:rPr>
          <w:rFonts w:ascii="Consolas" w:hAnsi="Consolas"/>
          <w:color w:val="000000"/>
          <w:sz w:val="18"/>
          <w:szCs w:val="18"/>
        </w:rPr>
        <w:t xml:space="preserve">( </w:t>
      </w:r>
      <w:r w:rsidRPr="00DB3BAD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DB3BAD">
        <w:rPr>
          <w:rFonts w:ascii="Consolas" w:hAnsi="Consolas"/>
          <w:color w:val="000000"/>
          <w:sz w:val="18"/>
          <w:szCs w:val="18"/>
        </w:rPr>
        <w:t xml:space="preserve"> </w:t>
      </w:r>
      <w:r w:rsidRPr="00DB3BAD">
        <w:rPr>
          <w:rFonts w:ascii="Consolas" w:hAnsi="Consolas"/>
          <w:color w:val="6A3E3E"/>
          <w:sz w:val="18"/>
          <w:szCs w:val="18"/>
        </w:rPr>
        <w:t>i</w:t>
      </w:r>
      <w:r w:rsidRPr="00DB3BAD">
        <w:rPr>
          <w:rFonts w:ascii="Consolas" w:hAnsi="Consolas"/>
          <w:color w:val="000000"/>
          <w:sz w:val="18"/>
          <w:szCs w:val="18"/>
        </w:rPr>
        <w:t xml:space="preserve"> = 0; </w:t>
      </w:r>
      <w:r w:rsidRPr="00DB3BAD">
        <w:rPr>
          <w:rFonts w:ascii="Consolas" w:hAnsi="Consolas"/>
          <w:color w:val="6A3E3E"/>
          <w:sz w:val="18"/>
          <w:szCs w:val="18"/>
        </w:rPr>
        <w:t>i</w:t>
      </w:r>
      <w:r w:rsidRPr="00DB3BAD">
        <w:rPr>
          <w:rFonts w:ascii="Consolas" w:hAnsi="Consolas"/>
          <w:color w:val="000000"/>
          <w:sz w:val="18"/>
          <w:szCs w:val="18"/>
        </w:rPr>
        <w:t xml:space="preserve"> &lt; 5 ; </w:t>
      </w:r>
      <w:r w:rsidRPr="00DB3BAD">
        <w:rPr>
          <w:rFonts w:ascii="Consolas" w:hAnsi="Consolas"/>
          <w:color w:val="6A3E3E"/>
          <w:sz w:val="18"/>
          <w:szCs w:val="18"/>
        </w:rPr>
        <w:t>i</w:t>
      </w:r>
      <w:r w:rsidRPr="00DB3BAD">
        <w:rPr>
          <w:rFonts w:ascii="Consolas" w:hAnsi="Consolas"/>
          <w:color w:val="000000"/>
          <w:sz w:val="18"/>
          <w:szCs w:val="18"/>
        </w:rPr>
        <w:t>++ ) {</w:t>
      </w:r>
    </w:p>
    <w:p w14:paraId="1B1440A4" w14:textId="778BF4E6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color w:val="000000"/>
          <w:sz w:val="18"/>
          <w:szCs w:val="18"/>
        </w:rPr>
        <w:tab/>
      </w:r>
      <w:r w:rsidRPr="00DB3BAD">
        <w:rPr>
          <w:rFonts w:ascii="Consolas" w:hAnsi="Consolas"/>
          <w:color w:val="000000"/>
          <w:sz w:val="18"/>
          <w:szCs w:val="18"/>
        </w:rPr>
        <w:tab/>
        <w:t xml:space="preserve">Author </w:t>
      </w:r>
      <w:proofErr w:type="spellStart"/>
      <w:r w:rsidRPr="00DB3BAD">
        <w:rPr>
          <w:rFonts w:ascii="Consolas" w:hAnsi="Consolas"/>
          <w:color w:val="6A3E3E"/>
          <w:sz w:val="18"/>
          <w:szCs w:val="18"/>
        </w:rPr>
        <w:t>author</w:t>
      </w:r>
      <w:proofErr w:type="spellEnd"/>
      <w:r w:rsidRPr="00DB3BAD">
        <w:rPr>
          <w:rFonts w:ascii="Consolas" w:hAnsi="Consolas"/>
          <w:color w:val="000000"/>
          <w:sz w:val="18"/>
          <w:szCs w:val="18"/>
        </w:rPr>
        <w:t xml:space="preserve"> = </w:t>
      </w:r>
      <w:r w:rsidRPr="00DB3BAD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DB3BAD">
        <w:rPr>
          <w:rFonts w:ascii="Consolas" w:hAnsi="Consolas"/>
          <w:color w:val="000000"/>
          <w:sz w:val="18"/>
          <w:szCs w:val="18"/>
        </w:rPr>
        <w:t xml:space="preserve"> Author(</w:t>
      </w:r>
      <w:r w:rsidRPr="00DB3BAD">
        <w:rPr>
          <w:rFonts w:ascii="Consolas" w:hAnsi="Consolas"/>
          <w:color w:val="2A00FF"/>
          <w:sz w:val="18"/>
          <w:szCs w:val="18"/>
        </w:rPr>
        <w:t>"Author-"</w:t>
      </w:r>
      <w:r w:rsidRPr="00DB3BAD">
        <w:rPr>
          <w:rFonts w:ascii="Consolas" w:hAnsi="Consolas"/>
          <w:color w:val="000000"/>
          <w:sz w:val="18"/>
          <w:szCs w:val="18"/>
        </w:rPr>
        <w:t>+</w:t>
      </w:r>
      <w:r w:rsidRPr="00DB3BAD">
        <w:rPr>
          <w:rFonts w:ascii="Consolas" w:hAnsi="Consolas"/>
          <w:color w:val="6A3E3E"/>
          <w:sz w:val="18"/>
          <w:szCs w:val="18"/>
        </w:rPr>
        <w:t>i</w:t>
      </w:r>
      <w:r w:rsidRPr="00DB3BAD">
        <w:rPr>
          <w:rFonts w:ascii="Consolas" w:hAnsi="Consolas"/>
          <w:color w:val="000000"/>
          <w:sz w:val="18"/>
          <w:szCs w:val="18"/>
        </w:rPr>
        <w:t>);</w:t>
      </w:r>
    </w:p>
    <w:p w14:paraId="730085B4" w14:textId="77777777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color w:val="000000"/>
          <w:sz w:val="18"/>
          <w:szCs w:val="18"/>
        </w:rPr>
        <w:tab/>
      </w:r>
      <w:r w:rsidRPr="00DB3BAD">
        <w:rPr>
          <w:rFonts w:ascii="Consolas" w:hAnsi="Consolas"/>
          <w:color w:val="000000"/>
          <w:sz w:val="18"/>
          <w:szCs w:val="18"/>
        </w:rPr>
        <w:tab/>
      </w:r>
      <w:r w:rsidRPr="00DB3BAD">
        <w:rPr>
          <w:rFonts w:ascii="Consolas" w:hAnsi="Consolas"/>
          <w:color w:val="000000"/>
          <w:sz w:val="18"/>
          <w:szCs w:val="18"/>
        </w:rPr>
        <w:tab/>
      </w:r>
    </w:p>
    <w:p w14:paraId="76163815" w14:textId="4F3F1A68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color w:val="000000"/>
          <w:sz w:val="18"/>
          <w:szCs w:val="18"/>
        </w:rPr>
        <w:tab/>
      </w:r>
      <w:r w:rsidRPr="00DB3BAD">
        <w:rPr>
          <w:rFonts w:ascii="Consolas" w:hAnsi="Consolas"/>
          <w:color w:val="000000"/>
          <w:sz w:val="18"/>
          <w:szCs w:val="18"/>
        </w:rPr>
        <w:tab/>
      </w:r>
      <w:r w:rsidRPr="00DB3BAD">
        <w:rPr>
          <w:rFonts w:ascii="Consolas" w:hAnsi="Consolas"/>
          <w:b/>
          <w:bCs/>
          <w:color w:val="7F0055"/>
          <w:sz w:val="18"/>
          <w:szCs w:val="18"/>
        </w:rPr>
        <w:t>for</w:t>
      </w:r>
      <w:r w:rsidRPr="00DB3BAD">
        <w:rPr>
          <w:rFonts w:ascii="Consolas" w:hAnsi="Consolas"/>
          <w:color w:val="000000"/>
          <w:sz w:val="18"/>
          <w:szCs w:val="18"/>
        </w:rPr>
        <w:t>(</w:t>
      </w:r>
      <w:r w:rsidRPr="00DB3BAD">
        <w:rPr>
          <w:rFonts w:ascii="Consolas" w:hAnsi="Consolas"/>
          <w:b/>
          <w:bCs/>
          <w:color w:val="7F0055"/>
          <w:sz w:val="18"/>
          <w:szCs w:val="18"/>
        </w:rPr>
        <w:t>int</w:t>
      </w:r>
      <w:r w:rsidRPr="00DB3BAD">
        <w:rPr>
          <w:rFonts w:ascii="Consolas" w:hAnsi="Consolas"/>
          <w:color w:val="000000"/>
          <w:sz w:val="18"/>
          <w:szCs w:val="18"/>
        </w:rPr>
        <w:t xml:space="preserve"> </w:t>
      </w:r>
      <w:r w:rsidRPr="00DB3BAD">
        <w:rPr>
          <w:rFonts w:ascii="Consolas" w:hAnsi="Consolas"/>
          <w:color w:val="6A3E3E"/>
          <w:sz w:val="18"/>
          <w:szCs w:val="18"/>
        </w:rPr>
        <w:t>j</w:t>
      </w:r>
      <w:r w:rsidRPr="00DB3BAD">
        <w:rPr>
          <w:rFonts w:ascii="Consolas" w:hAnsi="Consolas"/>
          <w:color w:val="000000"/>
          <w:sz w:val="18"/>
          <w:szCs w:val="18"/>
        </w:rPr>
        <w:t xml:space="preserve"> = 0; </w:t>
      </w:r>
      <w:r w:rsidRPr="00DB3BAD">
        <w:rPr>
          <w:rFonts w:ascii="Consolas" w:hAnsi="Consolas"/>
          <w:color w:val="6A3E3E"/>
          <w:sz w:val="18"/>
          <w:szCs w:val="18"/>
        </w:rPr>
        <w:t>j</w:t>
      </w:r>
      <w:r w:rsidRPr="00DB3BAD">
        <w:rPr>
          <w:rFonts w:ascii="Consolas" w:hAnsi="Consolas"/>
          <w:color w:val="000000"/>
          <w:sz w:val="18"/>
          <w:szCs w:val="18"/>
        </w:rPr>
        <w:t xml:space="preserve"> &lt; 5; </w:t>
      </w:r>
      <w:proofErr w:type="spellStart"/>
      <w:r w:rsidRPr="00DB3BAD">
        <w:rPr>
          <w:rFonts w:ascii="Consolas" w:hAnsi="Consolas"/>
          <w:color w:val="6A3E3E"/>
          <w:sz w:val="18"/>
          <w:szCs w:val="18"/>
        </w:rPr>
        <w:t>j</w:t>
      </w:r>
      <w:r w:rsidRPr="00DB3BAD">
        <w:rPr>
          <w:rFonts w:ascii="Consolas" w:hAnsi="Consolas"/>
          <w:color w:val="000000"/>
          <w:sz w:val="18"/>
          <w:szCs w:val="18"/>
        </w:rPr>
        <w:t>++</w:t>
      </w:r>
      <w:proofErr w:type="spellEnd"/>
      <w:r w:rsidRPr="00DB3BAD">
        <w:rPr>
          <w:rFonts w:ascii="Consolas" w:hAnsi="Consolas"/>
          <w:color w:val="000000"/>
          <w:sz w:val="18"/>
          <w:szCs w:val="18"/>
        </w:rPr>
        <w:t>) {</w:t>
      </w:r>
    </w:p>
    <w:p w14:paraId="4D727AD5" w14:textId="42E4F58D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color w:val="000000"/>
          <w:sz w:val="18"/>
          <w:szCs w:val="18"/>
        </w:rPr>
        <w:tab/>
      </w:r>
      <w:r w:rsidRPr="00DB3BAD">
        <w:rPr>
          <w:rFonts w:ascii="Consolas" w:hAnsi="Consolas"/>
          <w:color w:val="000000"/>
          <w:sz w:val="18"/>
          <w:szCs w:val="18"/>
        </w:rPr>
        <w:tab/>
      </w:r>
      <w:r w:rsidRPr="00DB3BAD">
        <w:rPr>
          <w:rFonts w:ascii="Consolas" w:hAnsi="Consolas"/>
          <w:color w:val="000000"/>
          <w:sz w:val="18"/>
          <w:szCs w:val="18"/>
        </w:rPr>
        <w:tab/>
        <w:t xml:space="preserve">Book </w:t>
      </w:r>
      <w:proofErr w:type="spellStart"/>
      <w:r w:rsidRPr="00DB3BAD">
        <w:rPr>
          <w:rFonts w:ascii="Consolas" w:hAnsi="Consolas"/>
          <w:color w:val="6A3E3E"/>
          <w:sz w:val="18"/>
          <w:szCs w:val="18"/>
        </w:rPr>
        <w:t>book</w:t>
      </w:r>
      <w:proofErr w:type="spellEnd"/>
      <w:r w:rsidRPr="00DB3BAD">
        <w:rPr>
          <w:rFonts w:ascii="Consolas" w:hAnsi="Consolas"/>
          <w:color w:val="000000"/>
          <w:sz w:val="18"/>
          <w:szCs w:val="18"/>
        </w:rPr>
        <w:t xml:space="preserve"> = </w:t>
      </w:r>
      <w:r w:rsidRPr="00DB3BAD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DB3BAD">
        <w:rPr>
          <w:rFonts w:ascii="Consolas" w:hAnsi="Consolas"/>
          <w:color w:val="000000"/>
          <w:sz w:val="18"/>
          <w:szCs w:val="18"/>
        </w:rPr>
        <w:t xml:space="preserve"> Book(</w:t>
      </w:r>
      <w:r w:rsidRPr="00DB3BAD">
        <w:rPr>
          <w:rFonts w:ascii="Consolas" w:hAnsi="Consolas"/>
          <w:color w:val="2A00FF"/>
          <w:sz w:val="18"/>
          <w:szCs w:val="18"/>
        </w:rPr>
        <w:t>"Book-"</w:t>
      </w:r>
      <w:r w:rsidRPr="00DB3BAD">
        <w:rPr>
          <w:rFonts w:ascii="Consolas" w:hAnsi="Consolas"/>
          <w:color w:val="000000"/>
          <w:sz w:val="18"/>
          <w:szCs w:val="18"/>
        </w:rPr>
        <w:t>+</w:t>
      </w:r>
      <w:r w:rsidRPr="00DB3BAD">
        <w:rPr>
          <w:rFonts w:ascii="Consolas" w:hAnsi="Consolas"/>
          <w:color w:val="6A3E3E"/>
          <w:sz w:val="18"/>
          <w:szCs w:val="18"/>
        </w:rPr>
        <w:t>i</w:t>
      </w:r>
      <w:r w:rsidRPr="00DB3BAD">
        <w:rPr>
          <w:rFonts w:ascii="Consolas" w:hAnsi="Consolas"/>
          <w:color w:val="000000"/>
          <w:sz w:val="18"/>
          <w:szCs w:val="18"/>
        </w:rPr>
        <w:t>);</w:t>
      </w:r>
    </w:p>
    <w:p w14:paraId="3BDF2B4D" w14:textId="64AD0008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color w:val="000000"/>
          <w:sz w:val="18"/>
          <w:szCs w:val="18"/>
        </w:rPr>
        <w:tab/>
      </w:r>
      <w:r w:rsidRPr="00DB3BAD">
        <w:rPr>
          <w:rFonts w:ascii="Consolas" w:hAnsi="Consolas"/>
          <w:color w:val="000000"/>
          <w:sz w:val="18"/>
          <w:szCs w:val="18"/>
        </w:rPr>
        <w:tab/>
      </w:r>
      <w:r w:rsidRPr="00DB3BAD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DB3BAD">
        <w:rPr>
          <w:rFonts w:ascii="Consolas" w:hAnsi="Consolas"/>
          <w:color w:val="6A3E3E"/>
          <w:sz w:val="18"/>
          <w:szCs w:val="18"/>
        </w:rPr>
        <w:t>author</w:t>
      </w:r>
      <w:r w:rsidRPr="00DB3BAD">
        <w:rPr>
          <w:rFonts w:ascii="Consolas" w:hAnsi="Consolas"/>
          <w:color w:val="000000"/>
          <w:sz w:val="18"/>
          <w:szCs w:val="18"/>
        </w:rPr>
        <w:t>.getBooks</w:t>
      </w:r>
      <w:proofErr w:type="spellEnd"/>
      <w:r w:rsidRPr="00DB3BAD">
        <w:rPr>
          <w:rFonts w:ascii="Consolas" w:hAnsi="Consolas"/>
          <w:color w:val="000000"/>
          <w:sz w:val="18"/>
          <w:szCs w:val="18"/>
        </w:rPr>
        <w:t>().add(</w:t>
      </w:r>
      <w:r w:rsidRPr="00DB3BAD">
        <w:rPr>
          <w:rFonts w:ascii="Consolas" w:hAnsi="Consolas"/>
          <w:color w:val="6A3E3E"/>
          <w:sz w:val="18"/>
          <w:szCs w:val="18"/>
        </w:rPr>
        <w:t>book</w:t>
      </w:r>
      <w:r w:rsidRPr="00DB3BAD">
        <w:rPr>
          <w:rFonts w:ascii="Consolas" w:hAnsi="Consolas"/>
          <w:color w:val="000000"/>
          <w:sz w:val="18"/>
          <w:szCs w:val="18"/>
        </w:rPr>
        <w:t>);</w:t>
      </w:r>
    </w:p>
    <w:p w14:paraId="7B8CEE5A" w14:textId="5BE71CA1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color w:val="000000"/>
          <w:sz w:val="18"/>
          <w:szCs w:val="18"/>
        </w:rPr>
        <w:tab/>
      </w:r>
      <w:r w:rsidRPr="00DB3BAD">
        <w:rPr>
          <w:rFonts w:ascii="Consolas" w:hAnsi="Consolas"/>
          <w:color w:val="000000"/>
          <w:sz w:val="18"/>
          <w:szCs w:val="18"/>
        </w:rPr>
        <w:tab/>
        <w:t>}</w:t>
      </w:r>
    </w:p>
    <w:p w14:paraId="68A0FA8A" w14:textId="4C4231A4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color w:val="000000"/>
          <w:sz w:val="18"/>
          <w:szCs w:val="18"/>
        </w:rPr>
        <w:tab/>
      </w:r>
      <w:r w:rsidRPr="00DB3BAD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DB3BAD">
        <w:rPr>
          <w:rFonts w:ascii="Consolas" w:hAnsi="Consolas"/>
          <w:color w:val="6A3E3E"/>
          <w:sz w:val="18"/>
          <w:szCs w:val="18"/>
        </w:rPr>
        <w:t>authors</w:t>
      </w:r>
      <w:r w:rsidRPr="00DB3BAD">
        <w:rPr>
          <w:rFonts w:ascii="Consolas" w:hAnsi="Consolas"/>
          <w:color w:val="000000"/>
          <w:sz w:val="18"/>
          <w:szCs w:val="18"/>
        </w:rPr>
        <w:t>.add</w:t>
      </w:r>
      <w:proofErr w:type="spellEnd"/>
      <w:r w:rsidRPr="00DB3BAD">
        <w:rPr>
          <w:rFonts w:ascii="Consolas" w:hAnsi="Consolas"/>
          <w:color w:val="000000"/>
          <w:sz w:val="18"/>
          <w:szCs w:val="18"/>
        </w:rPr>
        <w:t>(</w:t>
      </w:r>
      <w:r w:rsidRPr="00DB3BAD">
        <w:rPr>
          <w:rFonts w:ascii="Consolas" w:hAnsi="Consolas"/>
          <w:color w:val="6A3E3E"/>
          <w:sz w:val="18"/>
          <w:szCs w:val="18"/>
        </w:rPr>
        <w:t>author</w:t>
      </w:r>
      <w:r w:rsidRPr="00DB3BAD">
        <w:rPr>
          <w:rFonts w:ascii="Consolas" w:hAnsi="Consolas"/>
          <w:color w:val="000000"/>
          <w:sz w:val="18"/>
          <w:szCs w:val="18"/>
        </w:rPr>
        <w:t>);</w:t>
      </w:r>
    </w:p>
    <w:p w14:paraId="02B8661D" w14:textId="227742A9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color w:val="000000"/>
          <w:sz w:val="18"/>
          <w:szCs w:val="18"/>
        </w:rPr>
        <w:tab/>
        <w:t>}</w:t>
      </w:r>
    </w:p>
    <w:p w14:paraId="7732222D" w14:textId="54451E51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DB3BAD">
        <w:rPr>
          <w:rFonts w:ascii="Consolas" w:hAnsi="Consolas"/>
          <w:color w:val="0000C0"/>
          <w:sz w:val="18"/>
          <w:szCs w:val="18"/>
        </w:rPr>
        <w:t>authorRepo</w:t>
      </w:r>
      <w:r w:rsidRPr="00DB3BAD">
        <w:rPr>
          <w:rFonts w:ascii="Consolas" w:hAnsi="Consolas"/>
          <w:color w:val="000000"/>
          <w:sz w:val="18"/>
          <w:szCs w:val="18"/>
        </w:rPr>
        <w:t>.saveAll</w:t>
      </w:r>
      <w:proofErr w:type="spellEnd"/>
      <w:r w:rsidRPr="00DB3BAD">
        <w:rPr>
          <w:rFonts w:ascii="Consolas" w:hAnsi="Consolas"/>
          <w:color w:val="000000"/>
          <w:sz w:val="18"/>
          <w:szCs w:val="18"/>
        </w:rPr>
        <w:t>(</w:t>
      </w:r>
      <w:r w:rsidRPr="00DB3BAD">
        <w:rPr>
          <w:rFonts w:ascii="Consolas" w:hAnsi="Consolas"/>
          <w:color w:val="6A3E3E"/>
          <w:sz w:val="18"/>
          <w:szCs w:val="18"/>
        </w:rPr>
        <w:t>authors</w:t>
      </w:r>
      <w:r w:rsidRPr="00DB3BAD">
        <w:rPr>
          <w:rFonts w:ascii="Consolas" w:hAnsi="Consolas"/>
          <w:color w:val="000000"/>
          <w:sz w:val="18"/>
          <w:szCs w:val="18"/>
        </w:rPr>
        <w:t>);</w:t>
      </w:r>
    </w:p>
    <w:p w14:paraId="595608AB" w14:textId="7AA8E9DB" w:rsidR="006D2C77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B3BAD">
        <w:rPr>
          <w:rFonts w:ascii="Consolas" w:hAnsi="Consolas"/>
          <w:color w:val="000000"/>
          <w:sz w:val="18"/>
          <w:szCs w:val="18"/>
        </w:rPr>
        <w:t>}</w:t>
      </w:r>
    </w:p>
    <w:p w14:paraId="5271F9BD" w14:textId="77777777" w:rsidR="006D2C77" w:rsidRDefault="006D2C77" w:rsidP="00680733">
      <w:pPr>
        <w:rPr>
          <w:rFonts w:ascii="Baskerville Old Face" w:hAnsi="Baskerville Old Face"/>
          <w:sz w:val="24"/>
          <w:szCs w:val="24"/>
        </w:rPr>
      </w:pPr>
    </w:p>
    <w:p w14:paraId="46396429" w14:textId="77777777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DB3BAD">
        <w:rPr>
          <w:rFonts w:ascii="Consolas" w:hAnsi="Consolas"/>
          <w:color w:val="000000"/>
          <w:sz w:val="18"/>
          <w:szCs w:val="18"/>
        </w:rPr>
        <w:t xml:space="preserve"> </w:t>
      </w:r>
      <w:r w:rsidRPr="00DB3BAD">
        <w:rPr>
          <w:rFonts w:ascii="Consolas" w:hAnsi="Consolas"/>
          <w:b/>
          <w:bCs/>
          <w:color w:val="7F0055"/>
          <w:sz w:val="18"/>
          <w:szCs w:val="18"/>
        </w:rPr>
        <w:t>void</w:t>
      </w:r>
      <w:r w:rsidRPr="00DB3BAD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B3BAD">
        <w:rPr>
          <w:rFonts w:ascii="Consolas" w:hAnsi="Consolas"/>
          <w:color w:val="000000"/>
          <w:sz w:val="18"/>
          <w:szCs w:val="18"/>
        </w:rPr>
        <w:t>showAuthorDetail</w:t>
      </w:r>
      <w:proofErr w:type="spellEnd"/>
      <w:r w:rsidRPr="00DB3BAD">
        <w:rPr>
          <w:rFonts w:ascii="Consolas" w:hAnsi="Consolas"/>
          <w:color w:val="000000"/>
          <w:sz w:val="18"/>
          <w:szCs w:val="18"/>
        </w:rPr>
        <w:t>() {</w:t>
      </w:r>
    </w:p>
    <w:p w14:paraId="22C456EF" w14:textId="2B14CF7F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color w:val="000000"/>
          <w:sz w:val="18"/>
          <w:szCs w:val="18"/>
        </w:rPr>
        <w:tab/>
        <w:t xml:space="preserve">List&lt;Author&gt; </w:t>
      </w:r>
      <w:r w:rsidRPr="00DB3BAD">
        <w:rPr>
          <w:rFonts w:ascii="Consolas" w:hAnsi="Consolas"/>
          <w:color w:val="6A3E3E"/>
          <w:sz w:val="18"/>
          <w:szCs w:val="18"/>
        </w:rPr>
        <w:t>authors</w:t>
      </w:r>
      <w:r w:rsidRPr="00DB3BAD">
        <w:rPr>
          <w:rFonts w:ascii="Consolas" w:hAnsi="Consolas"/>
          <w:color w:val="000000"/>
          <w:sz w:val="18"/>
          <w:szCs w:val="18"/>
        </w:rPr>
        <w:t xml:space="preserve"> = </w:t>
      </w:r>
      <w:proofErr w:type="spellStart"/>
      <w:r w:rsidRPr="00DB3BAD">
        <w:rPr>
          <w:rFonts w:ascii="Consolas" w:hAnsi="Consolas"/>
          <w:color w:val="0000C0"/>
          <w:sz w:val="18"/>
          <w:szCs w:val="18"/>
        </w:rPr>
        <w:t>authorRepo</w:t>
      </w:r>
      <w:r w:rsidRPr="00DB3BAD">
        <w:rPr>
          <w:rFonts w:ascii="Consolas" w:hAnsi="Consolas"/>
          <w:color w:val="000000"/>
          <w:sz w:val="18"/>
          <w:szCs w:val="18"/>
        </w:rPr>
        <w:t>.findAll</w:t>
      </w:r>
      <w:proofErr w:type="spellEnd"/>
      <w:r w:rsidRPr="00DB3BAD">
        <w:rPr>
          <w:rFonts w:ascii="Consolas" w:hAnsi="Consolas"/>
          <w:color w:val="000000"/>
          <w:sz w:val="18"/>
          <w:szCs w:val="18"/>
        </w:rPr>
        <w:t>();</w:t>
      </w:r>
    </w:p>
    <w:p w14:paraId="6147C0BA" w14:textId="586916EC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DB3BAD">
        <w:rPr>
          <w:rFonts w:ascii="Consolas" w:hAnsi="Consolas"/>
          <w:color w:val="6A3E3E"/>
          <w:sz w:val="18"/>
          <w:szCs w:val="18"/>
        </w:rPr>
        <w:t>authors</w:t>
      </w:r>
      <w:r w:rsidRPr="00DB3BAD">
        <w:rPr>
          <w:rFonts w:ascii="Consolas" w:hAnsi="Consolas"/>
          <w:color w:val="000000"/>
          <w:sz w:val="18"/>
          <w:szCs w:val="18"/>
        </w:rPr>
        <w:t>.forEach</w:t>
      </w:r>
      <w:proofErr w:type="spellEnd"/>
      <w:r w:rsidRPr="00DB3BAD">
        <w:rPr>
          <w:rFonts w:ascii="Consolas" w:hAnsi="Consolas"/>
          <w:color w:val="000000"/>
          <w:sz w:val="18"/>
          <w:szCs w:val="18"/>
        </w:rPr>
        <w:t xml:space="preserve">( </w:t>
      </w:r>
      <w:r w:rsidRPr="00DB3BAD">
        <w:rPr>
          <w:rFonts w:ascii="Consolas" w:hAnsi="Consolas"/>
          <w:color w:val="6A3E3E"/>
          <w:sz w:val="18"/>
          <w:szCs w:val="18"/>
        </w:rPr>
        <w:t>author</w:t>
      </w:r>
      <w:r w:rsidRPr="00DB3BAD">
        <w:rPr>
          <w:rFonts w:ascii="Consolas" w:hAnsi="Consolas"/>
          <w:color w:val="000000"/>
          <w:sz w:val="18"/>
          <w:szCs w:val="18"/>
        </w:rPr>
        <w:t xml:space="preserve"> -&gt; {</w:t>
      </w:r>
    </w:p>
    <w:p w14:paraId="18B9785D" w14:textId="52A14921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color w:val="000000"/>
          <w:sz w:val="18"/>
          <w:szCs w:val="18"/>
        </w:rPr>
        <w:tab/>
      </w:r>
      <w:r w:rsidRPr="00DB3BAD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DB3BAD">
        <w:rPr>
          <w:rFonts w:ascii="Consolas" w:hAnsi="Consolas"/>
          <w:color w:val="000000"/>
          <w:sz w:val="18"/>
          <w:szCs w:val="18"/>
        </w:rPr>
        <w:t>System.</w:t>
      </w:r>
      <w:r w:rsidRPr="00DB3BAD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DB3BAD">
        <w:rPr>
          <w:rFonts w:ascii="Consolas" w:hAnsi="Consolas"/>
          <w:color w:val="000000"/>
          <w:sz w:val="18"/>
          <w:szCs w:val="18"/>
        </w:rPr>
        <w:t>.println</w:t>
      </w:r>
      <w:proofErr w:type="spellEnd"/>
      <w:r w:rsidRPr="00DB3BAD">
        <w:rPr>
          <w:rFonts w:ascii="Consolas" w:hAnsi="Consolas"/>
          <w:color w:val="000000"/>
          <w:sz w:val="18"/>
          <w:szCs w:val="18"/>
        </w:rPr>
        <w:t>(</w:t>
      </w:r>
      <w:r w:rsidRPr="00DB3BAD">
        <w:rPr>
          <w:rFonts w:ascii="Consolas" w:hAnsi="Consolas"/>
          <w:color w:val="2A00FF"/>
          <w:sz w:val="18"/>
          <w:szCs w:val="18"/>
        </w:rPr>
        <w:t>"Author Name: "</w:t>
      </w:r>
      <w:r w:rsidRPr="00DB3BAD">
        <w:rPr>
          <w:rFonts w:ascii="Consolas" w:hAnsi="Consolas"/>
          <w:color w:val="000000"/>
          <w:sz w:val="18"/>
          <w:szCs w:val="18"/>
        </w:rPr>
        <w:t>+</w:t>
      </w:r>
      <w:proofErr w:type="spellStart"/>
      <w:r w:rsidRPr="00DB3BAD">
        <w:rPr>
          <w:rFonts w:ascii="Consolas" w:hAnsi="Consolas"/>
          <w:color w:val="6A3E3E"/>
          <w:sz w:val="18"/>
          <w:szCs w:val="18"/>
        </w:rPr>
        <w:t>author</w:t>
      </w:r>
      <w:r w:rsidRPr="00DB3BAD">
        <w:rPr>
          <w:rFonts w:ascii="Consolas" w:hAnsi="Consolas"/>
          <w:color w:val="000000"/>
          <w:sz w:val="18"/>
          <w:szCs w:val="18"/>
        </w:rPr>
        <w:t>.getName</w:t>
      </w:r>
      <w:proofErr w:type="spellEnd"/>
      <w:r w:rsidRPr="00DB3BAD">
        <w:rPr>
          <w:rFonts w:ascii="Consolas" w:hAnsi="Consolas"/>
          <w:color w:val="000000"/>
          <w:sz w:val="18"/>
          <w:szCs w:val="18"/>
        </w:rPr>
        <w:t>());</w:t>
      </w:r>
    </w:p>
    <w:p w14:paraId="1E4B44A1" w14:textId="107F5853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color w:val="000000"/>
          <w:sz w:val="18"/>
          <w:szCs w:val="18"/>
        </w:rPr>
        <w:tab/>
      </w:r>
      <w:r w:rsidRPr="00DB3BAD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DB3BAD">
        <w:rPr>
          <w:rFonts w:ascii="Consolas" w:hAnsi="Consolas"/>
          <w:color w:val="6A3E3E"/>
          <w:sz w:val="18"/>
          <w:szCs w:val="18"/>
        </w:rPr>
        <w:t>author</w:t>
      </w:r>
      <w:r w:rsidRPr="00DB3BAD">
        <w:rPr>
          <w:rFonts w:ascii="Consolas" w:hAnsi="Consolas"/>
          <w:color w:val="000000"/>
          <w:sz w:val="18"/>
          <w:szCs w:val="18"/>
        </w:rPr>
        <w:t>.getBooks</w:t>
      </w:r>
      <w:proofErr w:type="spellEnd"/>
      <w:r w:rsidRPr="00DB3BAD">
        <w:rPr>
          <w:rFonts w:ascii="Consolas" w:hAnsi="Consolas"/>
          <w:color w:val="000000"/>
          <w:sz w:val="18"/>
          <w:szCs w:val="18"/>
        </w:rPr>
        <w:t>().</w:t>
      </w:r>
      <w:proofErr w:type="spellStart"/>
      <w:r w:rsidRPr="00DB3BAD">
        <w:rPr>
          <w:rFonts w:ascii="Consolas" w:hAnsi="Consolas"/>
          <w:color w:val="000000"/>
          <w:sz w:val="18"/>
          <w:szCs w:val="18"/>
        </w:rPr>
        <w:t>forEach</w:t>
      </w:r>
      <w:proofErr w:type="spellEnd"/>
      <w:r w:rsidRPr="00DB3BAD">
        <w:rPr>
          <w:rFonts w:ascii="Consolas" w:hAnsi="Consolas"/>
          <w:color w:val="000000"/>
          <w:sz w:val="18"/>
          <w:szCs w:val="18"/>
        </w:rPr>
        <w:t>(</w:t>
      </w:r>
      <w:r w:rsidRPr="00DB3BAD">
        <w:rPr>
          <w:rFonts w:ascii="Consolas" w:hAnsi="Consolas"/>
          <w:color w:val="6A3E3E"/>
          <w:sz w:val="18"/>
          <w:szCs w:val="18"/>
        </w:rPr>
        <w:t>book</w:t>
      </w:r>
      <w:r w:rsidRPr="00DB3BAD">
        <w:rPr>
          <w:rFonts w:ascii="Consolas" w:hAnsi="Consolas"/>
          <w:color w:val="000000"/>
          <w:sz w:val="18"/>
          <w:szCs w:val="18"/>
        </w:rPr>
        <w:t xml:space="preserve"> -&gt; {</w:t>
      </w:r>
    </w:p>
    <w:p w14:paraId="48949AD9" w14:textId="006C19C2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color w:val="000000"/>
          <w:sz w:val="18"/>
          <w:szCs w:val="18"/>
        </w:rPr>
        <w:tab/>
      </w:r>
      <w:r w:rsidRPr="00DB3BAD">
        <w:rPr>
          <w:rFonts w:ascii="Consolas" w:hAnsi="Consolas"/>
          <w:color w:val="000000"/>
          <w:sz w:val="18"/>
          <w:szCs w:val="18"/>
        </w:rPr>
        <w:tab/>
      </w:r>
      <w:r w:rsidRPr="00DB3BAD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DB3BAD">
        <w:rPr>
          <w:rFonts w:ascii="Consolas" w:hAnsi="Consolas"/>
          <w:color w:val="000000"/>
          <w:sz w:val="18"/>
          <w:szCs w:val="18"/>
        </w:rPr>
        <w:t>System.</w:t>
      </w:r>
      <w:r w:rsidRPr="00DB3BAD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DB3BAD">
        <w:rPr>
          <w:rFonts w:ascii="Consolas" w:hAnsi="Consolas"/>
          <w:color w:val="000000"/>
          <w:sz w:val="18"/>
          <w:szCs w:val="18"/>
        </w:rPr>
        <w:t>.println</w:t>
      </w:r>
      <w:proofErr w:type="spellEnd"/>
      <w:r w:rsidRPr="00DB3BAD">
        <w:rPr>
          <w:rFonts w:ascii="Consolas" w:hAnsi="Consolas"/>
          <w:color w:val="000000"/>
          <w:sz w:val="18"/>
          <w:szCs w:val="18"/>
        </w:rPr>
        <w:t>(</w:t>
      </w:r>
      <w:r w:rsidRPr="00DB3BAD">
        <w:rPr>
          <w:rFonts w:ascii="Consolas" w:hAnsi="Consolas"/>
          <w:color w:val="2A00FF"/>
          <w:sz w:val="18"/>
          <w:szCs w:val="18"/>
        </w:rPr>
        <w:t>"Book Name: "</w:t>
      </w:r>
      <w:r w:rsidRPr="00DB3BAD">
        <w:rPr>
          <w:rFonts w:ascii="Consolas" w:hAnsi="Consolas"/>
          <w:color w:val="000000"/>
          <w:sz w:val="18"/>
          <w:szCs w:val="18"/>
        </w:rPr>
        <w:t>+</w:t>
      </w:r>
      <w:proofErr w:type="spellStart"/>
      <w:r w:rsidRPr="00DB3BAD">
        <w:rPr>
          <w:rFonts w:ascii="Consolas" w:hAnsi="Consolas"/>
          <w:color w:val="6A3E3E"/>
          <w:sz w:val="18"/>
          <w:szCs w:val="18"/>
        </w:rPr>
        <w:t>book</w:t>
      </w:r>
      <w:r w:rsidRPr="00DB3BAD">
        <w:rPr>
          <w:rFonts w:ascii="Consolas" w:hAnsi="Consolas"/>
          <w:color w:val="000000"/>
          <w:sz w:val="18"/>
          <w:szCs w:val="18"/>
        </w:rPr>
        <w:t>.getName</w:t>
      </w:r>
      <w:proofErr w:type="spellEnd"/>
      <w:r w:rsidRPr="00DB3BAD">
        <w:rPr>
          <w:rFonts w:ascii="Consolas" w:hAnsi="Consolas"/>
          <w:color w:val="000000"/>
          <w:sz w:val="18"/>
          <w:szCs w:val="18"/>
        </w:rPr>
        <w:t>());</w:t>
      </w:r>
    </w:p>
    <w:p w14:paraId="08053FD1" w14:textId="4E24E465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color w:val="000000"/>
          <w:sz w:val="18"/>
          <w:szCs w:val="18"/>
        </w:rPr>
        <w:tab/>
      </w:r>
      <w:r w:rsidRPr="00DB3BAD">
        <w:rPr>
          <w:rFonts w:ascii="Consolas" w:hAnsi="Consolas"/>
          <w:color w:val="000000"/>
          <w:sz w:val="18"/>
          <w:szCs w:val="18"/>
        </w:rPr>
        <w:tab/>
        <w:t>});</w:t>
      </w:r>
    </w:p>
    <w:p w14:paraId="4C6DE541" w14:textId="785AC404" w:rsidR="006D2C77" w:rsidRPr="00DB3BAD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B3BAD">
        <w:rPr>
          <w:rFonts w:ascii="Consolas" w:hAnsi="Consolas"/>
          <w:color w:val="000000"/>
          <w:sz w:val="18"/>
          <w:szCs w:val="18"/>
        </w:rPr>
        <w:tab/>
        <w:t>});</w:t>
      </w:r>
    </w:p>
    <w:p w14:paraId="108D264B" w14:textId="4D1EC424" w:rsidR="006D2C77" w:rsidRDefault="006D2C77" w:rsidP="006D2C7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B3BAD">
        <w:rPr>
          <w:rFonts w:ascii="Consolas" w:hAnsi="Consolas"/>
          <w:color w:val="000000"/>
          <w:sz w:val="18"/>
          <w:szCs w:val="18"/>
        </w:rPr>
        <w:t>}</w:t>
      </w:r>
    </w:p>
    <w:p w14:paraId="012F1C9B" w14:textId="4D0E0BAB" w:rsidR="00BB6328" w:rsidRDefault="00BB6328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br w:type="page"/>
      </w:r>
    </w:p>
    <w:p w14:paraId="672B2B02" w14:textId="370701A4" w:rsidR="005F273C" w:rsidRPr="00DD5F54" w:rsidRDefault="005F273C" w:rsidP="005F273C">
      <w:pPr>
        <w:rPr>
          <w:rFonts w:ascii="Baskerville Old Face" w:hAnsi="Baskerville Old Face"/>
          <w:b/>
          <w:bCs/>
          <w:sz w:val="26"/>
          <w:szCs w:val="26"/>
          <w:u w:val="single"/>
        </w:rPr>
      </w:pPr>
      <w:r w:rsidRPr="00DD5F54">
        <w:rPr>
          <w:rFonts w:ascii="Baskerville Old Face" w:hAnsi="Baskerville Old Face"/>
          <w:b/>
          <w:bCs/>
          <w:sz w:val="26"/>
          <w:szCs w:val="26"/>
          <w:u w:val="single"/>
        </w:rPr>
        <w:lastRenderedPageBreak/>
        <w:t xml:space="preserve">Many-To-Many </w:t>
      </w:r>
      <w:r>
        <w:rPr>
          <w:rFonts w:ascii="Baskerville Old Face" w:hAnsi="Baskerville Old Face"/>
          <w:b/>
          <w:bCs/>
          <w:sz w:val="26"/>
          <w:szCs w:val="26"/>
          <w:u w:val="single"/>
        </w:rPr>
        <w:t>B</w:t>
      </w:r>
      <w:r w:rsidRPr="00DD5F54">
        <w:rPr>
          <w:rFonts w:ascii="Baskerville Old Face" w:hAnsi="Baskerville Old Face"/>
          <w:b/>
          <w:bCs/>
          <w:sz w:val="26"/>
          <w:szCs w:val="26"/>
          <w:u w:val="single"/>
        </w:rPr>
        <w:t>idirectional</w:t>
      </w:r>
    </w:p>
    <w:p w14:paraId="790445FF" w14:textId="20F577D6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@Entity</w:t>
      </w:r>
      <w:r>
        <w:rPr>
          <w:rFonts w:ascii="Consolas" w:hAnsi="Consolas"/>
          <w:color w:val="000000"/>
          <w:sz w:val="20"/>
          <w:szCs w:val="20"/>
        </w:rPr>
        <w:t>(name=</w:t>
      </w:r>
      <w:r>
        <w:rPr>
          <w:rFonts w:ascii="Consolas" w:hAnsi="Consolas"/>
          <w:color w:val="2A00FF"/>
          <w:sz w:val="20"/>
          <w:szCs w:val="20"/>
        </w:rPr>
        <w:t>"Author"</w:t>
      </w:r>
      <w:r>
        <w:rPr>
          <w:rFonts w:ascii="Consolas" w:hAnsi="Consolas"/>
          <w:color w:val="000000"/>
          <w:sz w:val="20"/>
          <w:szCs w:val="20"/>
        </w:rPr>
        <w:t>)</w:t>
      </w:r>
      <w:r w:rsidR="008F0C7B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>(name=</w:t>
      </w:r>
      <w:r>
        <w:rPr>
          <w:rFonts w:ascii="Consolas" w:hAnsi="Consolas"/>
          <w:color w:val="2A00FF"/>
          <w:sz w:val="20"/>
          <w:szCs w:val="20"/>
        </w:rPr>
        <w:t>"author"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3FE3C73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@Getter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@Setter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@ToString</w:t>
      </w:r>
      <w:r>
        <w:rPr>
          <w:rFonts w:ascii="Consolas" w:hAnsi="Consolas"/>
          <w:color w:val="000000"/>
          <w:sz w:val="20"/>
          <w:szCs w:val="20"/>
        </w:rPr>
        <w:t>(exclude=</w:t>
      </w:r>
      <w:r>
        <w:rPr>
          <w:rFonts w:ascii="Consolas" w:hAnsi="Consolas"/>
          <w:color w:val="2A00FF"/>
          <w:sz w:val="20"/>
          <w:szCs w:val="20"/>
        </w:rPr>
        <w:t>"books"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46464"/>
          <w:sz w:val="20"/>
          <w:szCs w:val="20"/>
        </w:rPr>
        <w:t>@NoArgsConstructor</w:t>
      </w:r>
    </w:p>
    <w:p w14:paraId="3621B02C" w14:textId="22762FCF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Author {</w:t>
      </w:r>
    </w:p>
    <w:p w14:paraId="457065DF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@GeneratedValue</w:t>
      </w:r>
    </w:p>
    <w:p w14:paraId="0400E658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19178A4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34CDE7AC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A3D7EE2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439964C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@ManyToMany</w:t>
      </w:r>
      <w:r>
        <w:rPr>
          <w:rFonts w:ascii="Consolas" w:hAnsi="Consolas"/>
          <w:color w:val="000000"/>
          <w:sz w:val="20"/>
          <w:szCs w:val="20"/>
        </w:rPr>
        <w:t xml:space="preserve">(cascade = </w:t>
      </w:r>
      <w:proofErr w:type="spellStart"/>
      <w:r>
        <w:rPr>
          <w:rFonts w:ascii="Consolas" w:hAnsi="Consolas"/>
          <w:color w:val="000000"/>
          <w:sz w:val="20"/>
          <w:szCs w:val="20"/>
        </w:rPr>
        <w:t>CascadeType.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ALL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30478E31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Set&lt;Book&gt; </w:t>
      </w:r>
      <w:r>
        <w:rPr>
          <w:rFonts w:ascii="Consolas" w:hAnsi="Consolas"/>
          <w:color w:val="0000C0"/>
          <w:sz w:val="20"/>
          <w:szCs w:val="20"/>
        </w:rPr>
        <w:t>books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HashSet&lt;&gt;();</w:t>
      </w:r>
    </w:p>
    <w:p w14:paraId="4426CA90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F35CB35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Author(String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DC1825F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3B379B6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751170F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800CE6D" w14:textId="77777777" w:rsidR="00DE5DC7" w:rsidRDefault="00DE5DC7" w:rsidP="00680733">
      <w:pPr>
        <w:rPr>
          <w:rFonts w:ascii="Baskerville Old Face" w:hAnsi="Baskerville Old Face"/>
          <w:sz w:val="24"/>
          <w:szCs w:val="24"/>
        </w:rPr>
      </w:pPr>
    </w:p>
    <w:p w14:paraId="102FF61B" w14:textId="04205F84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@Entity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"Book"</w:t>
      </w:r>
      <w:r>
        <w:rPr>
          <w:rFonts w:ascii="Consolas" w:hAnsi="Consolas"/>
          <w:color w:val="000000"/>
          <w:sz w:val="20"/>
          <w:szCs w:val="20"/>
        </w:rPr>
        <w:t>)</w:t>
      </w:r>
      <w:r w:rsidR="008F0C7B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"book"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219F3335" w14:textId="33E81102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@Getter</w:t>
      </w:r>
      <w:r w:rsidR="008F0C7B"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@Setter</w:t>
      </w:r>
      <w:r w:rsidR="008F0C7B"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@ToString</w:t>
      </w:r>
      <w:r>
        <w:rPr>
          <w:rFonts w:ascii="Consolas" w:hAnsi="Consolas"/>
          <w:color w:val="000000"/>
          <w:sz w:val="20"/>
          <w:szCs w:val="20"/>
        </w:rPr>
        <w:t xml:space="preserve">(exclude = </w:t>
      </w:r>
      <w:r>
        <w:rPr>
          <w:rFonts w:ascii="Consolas" w:hAnsi="Consolas"/>
          <w:color w:val="2A00FF"/>
          <w:sz w:val="20"/>
          <w:szCs w:val="20"/>
        </w:rPr>
        <w:t>"authors"</w:t>
      </w:r>
      <w:r>
        <w:rPr>
          <w:rFonts w:ascii="Consolas" w:hAnsi="Consolas"/>
          <w:color w:val="000000"/>
          <w:sz w:val="20"/>
          <w:szCs w:val="20"/>
        </w:rPr>
        <w:t>)</w:t>
      </w:r>
      <w:r w:rsidR="008F0C7B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@NoArgsConstructor</w:t>
      </w:r>
    </w:p>
    <w:p w14:paraId="017AAA82" w14:textId="68E13FA2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Book {</w:t>
      </w:r>
    </w:p>
    <w:p w14:paraId="59EBFE7D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@Id</w:t>
      </w:r>
    </w:p>
    <w:p w14:paraId="4D8EE344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@GeneratedValue</w:t>
      </w:r>
    </w:p>
    <w:p w14:paraId="7DB1958B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0C300A4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FC52E4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204E153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0450798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@ManyToMany</w:t>
      </w:r>
      <w:r>
        <w:rPr>
          <w:rFonts w:ascii="Consolas" w:hAnsi="Consolas"/>
          <w:color w:val="000000"/>
          <w:sz w:val="20"/>
          <w:szCs w:val="20"/>
        </w:rPr>
        <w:t xml:space="preserve">(cascade = </w:t>
      </w:r>
      <w:proofErr w:type="spellStart"/>
      <w:r>
        <w:rPr>
          <w:rFonts w:ascii="Consolas" w:hAnsi="Consolas"/>
          <w:color w:val="000000"/>
          <w:sz w:val="20"/>
          <w:szCs w:val="20"/>
        </w:rPr>
        <w:t>CascadeType.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ALL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mappedBy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"books"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73410EE8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Set&lt;Author&gt; </w:t>
      </w:r>
      <w:r>
        <w:rPr>
          <w:rFonts w:ascii="Consolas" w:hAnsi="Consolas"/>
          <w:color w:val="0000C0"/>
          <w:sz w:val="20"/>
          <w:szCs w:val="20"/>
        </w:rPr>
        <w:t>authors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HashSet&lt;&gt;();</w:t>
      </w:r>
    </w:p>
    <w:p w14:paraId="21E5DF6F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AB95EA6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Book(String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470B810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7638F6C" w14:textId="20D7697B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181E7FE" w14:textId="77777777" w:rsidR="00711F2E" w:rsidRDefault="00711F2E" w:rsidP="00711F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DBF0F79" w14:textId="77777777" w:rsidR="00711F2E" w:rsidRDefault="00711F2E" w:rsidP="00680733">
      <w:pPr>
        <w:rPr>
          <w:rFonts w:ascii="Baskerville Old Face" w:hAnsi="Baskerville Old Face"/>
          <w:sz w:val="24"/>
          <w:szCs w:val="24"/>
        </w:rPr>
      </w:pPr>
    </w:p>
    <w:tbl>
      <w:tblPr>
        <w:tblpPr w:leftFromText="180" w:rightFromText="180" w:vertAnchor="text" w:horzAnchor="margin" w:tblpY="378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140"/>
      </w:tblGrid>
      <w:tr w:rsidR="002610BA" w:rsidRPr="002610BA" w14:paraId="41BEFF83" w14:textId="77777777" w:rsidTr="002610BA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0BAE88B3" w14:textId="77777777" w:rsidR="002610BA" w:rsidRPr="002610BA" w:rsidRDefault="002610BA" w:rsidP="00261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hi-IN"/>
              </w:rPr>
            </w:pPr>
            <w:r w:rsidRPr="002610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hi-IN"/>
              </w:rPr>
              <w:t>Database Objects</w:t>
            </w:r>
          </w:p>
        </w:tc>
      </w:tr>
      <w:tr w:rsidR="002610BA" w:rsidRPr="002610BA" w14:paraId="563ACA26" w14:textId="77777777" w:rsidTr="0026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1F2D" w14:textId="77777777" w:rsidR="002610BA" w:rsidRPr="0090018E" w:rsidRDefault="002610BA" w:rsidP="00261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hi-IN"/>
              </w:rPr>
              <w:t xml:space="preserve">NAME </w:t>
            </w:r>
          </w:p>
        </w:tc>
        <w:tc>
          <w:tcPr>
            <w:tcW w:w="0" w:type="auto"/>
            <w:vAlign w:val="center"/>
            <w:hideMark/>
          </w:tcPr>
          <w:p w14:paraId="2A81F257" w14:textId="77777777" w:rsidR="002610BA" w:rsidRPr="0090018E" w:rsidRDefault="002610BA" w:rsidP="00261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hi-IN"/>
              </w:rPr>
              <w:t xml:space="preserve">TYPE </w:t>
            </w:r>
          </w:p>
        </w:tc>
      </w:tr>
      <w:tr w:rsidR="002610BA" w:rsidRPr="002610BA" w14:paraId="11AC85E8" w14:textId="77777777" w:rsidTr="0026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9E5C7" w14:textId="77777777" w:rsidR="002610BA" w:rsidRPr="0090018E" w:rsidRDefault="002610BA" w:rsidP="0026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proofErr w:type="spellStart"/>
            <w:r w:rsidRPr="0090018E"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  <w:t>author_seq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0D232" w14:textId="77777777" w:rsidR="002610BA" w:rsidRPr="0090018E" w:rsidRDefault="002610BA" w:rsidP="0026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  <w:t>SEQUENCE</w:t>
            </w:r>
          </w:p>
        </w:tc>
      </w:tr>
      <w:tr w:rsidR="002610BA" w:rsidRPr="002610BA" w14:paraId="4CDFEDBB" w14:textId="77777777" w:rsidTr="0026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E289" w14:textId="77777777" w:rsidR="002610BA" w:rsidRPr="0090018E" w:rsidRDefault="002610BA" w:rsidP="0026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proofErr w:type="spellStart"/>
            <w:r w:rsidRPr="0090018E"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  <w:t>book_seq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46B2A" w14:textId="77777777" w:rsidR="002610BA" w:rsidRPr="0090018E" w:rsidRDefault="002610BA" w:rsidP="0026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  <w:t>SEQUENCE</w:t>
            </w:r>
          </w:p>
        </w:tc>
      </w:tr>
      <w:tr w:rsidR="002610BA" w:rsidRPr="002610BA" w14:paraId="4DDEE3A0" w14:textId="77777777" w:rsidTr="0026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FFB5C" w14:textId="77777777" w:rsidR="002610BA" w:rsidRPr="0090018E" w:rsidRDefault="002610BA" w:rsidP="0026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B4AC11B" w14:textId="77777777" w:rsidR="002610BA" w:rsidRPr="0090018E" w:rsidRDefault="002610BA" w:rsidP="0026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  <w:t>TABLE</w:t>
            </w:r>
          </w:p>
        </w:tc>
      </w:tr>
      <w:tr w:rsidR="002610BA" w:rsidRPr="002610BA" w14:paraId="370244F9" w14:textId="77777777" w:rsidTr="0026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6184" w14:textId="77777777" w:rsidR="002610BA" w:rsidRPr="0090018E" w:rsidRDefault="002610BA" w:rsidP="0026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proofErr w:type="spellStart"/>
            <w:r w:rsidRPr="0090018E"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  <w:t>author_books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CF07B" w14:textId="77777777" w:rsidR="002610BA" w:rsidRPr="0090018E" w:rsidRDefault="002610BA" w:rsidP="0026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  <w:t>TABLE</w:t>
            </w:r>
          </w:p>
        </w:tc>
      </w:tr>
      <w:tr w:rsidR="002610BA" w:rsidRPr="002610BA" w14:paraId="1A748714" w14:textId="77777777" w:rsidTr="0026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D754" w14:textId="77777777" w:rsidR="002610BA" w:rsidRPr="0090018E" w:rsidRDefault="002610BA" w:rsidP="0026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067D92C7" w14:textId="77777777" w:rsidR="002610BA" w:rsidRPr="0090018E" w:rsidRDefault="002610BA" w:rsidP="0026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  <w:t>TABLE</w:t>
            </w:r>
          </w:p>
        </w:tc>
      </w:tr>
    </w:tbl>
    <w:p w14:paraId="4A6652B5" w14:textId="6C113A41" w:rsidR="002610BA" w:rsidRPr="00DE5DC7" w:rsidRDefault="00AA2C4E" w:rsidP="002610BA">
      <w:pPr>
        <w:rPr>
          <w:rFonts w:ascii="Baskerville Old Face" w:hAnsi="Baskerville Old Face"/>
          <w:b/>
          <w:bCs/>
          <w:sz w:val="24"/>
          <w:szCs w:val="24"/>
          <w:u w:val="single"/>
        </w:rPr>
      </w:pPr>
      <w:r w:rsidRPr="00DD5F54">
        <w:rPr>
          <w:rFonts w:ascii="Baskerville Old Face" w:hAnsi="Baskerville Old Face"/>
          <w:b/>
          <w:bCs/>
          <w:sz w:val="26"/>
          <w:szCs w:val="26"/>
          <w:u w:val="single"/>
        </w:rPr>
        <w:t xml:space="preserve">Many-To-Many </w:t>
      </w:r>
      <w:r>
        <w:rPr>
          <w:rFonts w:ascii="Baskerville Old Face" w:hAnsi="Baskerville Old Face"/>
          <w:b/>
          <w:bCs/>
          <w:sz w:val="26"/>
          <w:szCs w:val="26"/>
          <w:u w:val="single"/>
        </w:rPr>
        <w:t>B</w:t>
      </w:r>
      <w:r w:rsidRPr="00DD5F54">
        <w:rPr>
          <w:rFonts w:ascii="Baskerville Old Face" w:hAnsi="Baskerville Old Face"/>
          <w:b/>
          <w:bCs/>
          <w:sz w:val="26"/>
          <w:szCs w:val="26"/>
          <w:u w:val="single"/>
        </w:rPr>
        <w:t>idirectional</w:t>
      </w:r>
      <w:r>
        <w:rPr>
          <w:rFonts w:ascii="Baskerville Old Face" w:hAnsi="Baskerville Old Face"/>
          <w:b/>
          <w:bCs/>
          <w:sz w:val="24"/>
          <w:szCs w:val="24"/>
          <w:u w:val="single"/>
        </w:rPr>
        <w:t xml:space="preserve"> </w:t>
      </w:r>
      <w:r w:rsidR="002610BA" w:rsidRPr="00DE5DC7">
        <w:rPr>
          <w:rFonts w:ascii="Baskerville Old Face" w:hAnsi="Baskerville Old Face"/>
          <w:b/>
          <w:bCs/>
          <w:sz w:val="24"/>
          <w:szCs w:val="24"/>
          <w:u w:val="single"/>
        </w:rPr>
        <w:t>Mapping Table Design</w:t>
      </w:r>
    </w:p>
    <w:tbl>
      <w:tblPr>
        <w:tblpPr w:leftFromText="180" w:rightFromText="180" w:vertAnchor="text" w:horzAnchor="page" w:tblpX="3981" w:tblpY="73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1083"/>
      </w:tblGrid>
      <w:tr w:rsidR="002610BA" w:rsidRPr="002610BA" w14:paraId="6F5B8237" w14:textId="77777777" w:rsidTr="002610BA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24731E3B" w14:textId="77777777" w:rsidR="002610BA" w:rsidRPr="002610BA" w:rsidRDefault="002610BA" w:rsidP="00261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</w:pPr>
            <w:r w:rsidRPr="002610BA"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  <w:t>Table: author</w:t>
            </w:r>
          </w:p>
        </w:tc>
      </w:tr>
      <w:tr w:rsidR="002610BA" w:rsidRPr="0090018E" w14:paraId="6916B6DC" w14:textId="77777777" w:rsidTr="0026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6E72" w14:textId="77777777" w:rsidR="002610BA" w:rsidRPr="0090018E" w:rsidRDefault="002610BA" w:rsidP="00261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135CC5A3" w14:textId="77777777" w:rsidR="002610BA" w:rsidRPr="0090018E" w:rsidRDefault="002610BA" w:rsidP="00261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  <w:t xml:space="preserve">name </w:t>
            </w:r>
          </w:p>
        </w:tc>
      </w:tr>
      <w:tr w:rsidR="002610BA" w:rsidRPr="0090018E" w14:paraId="42E59A0C" w14:textId="77777777" w:rsidTr="0026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FC0D" w14:textId="77777777" w:rsidR="002610BA" w:rsidRPr="0090018E" w:rsidRDefault="002610BA" w:rsidP="002610BA">
            <w:pPr>
              <w:spacing w:after="0" w:line="240" w:lineRule="auto"/>
              <w:rPr>
                <w:rFonts w:ascii="Times New Roman" w:eastAsia="Times New Roman" w:hAnsi="Times New Roman" w:cs="Times New Roman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DF484D" w14:textId="77777777" w:rsidR="002610BA" w:rsidRPr="0090018E" w:rsidRDefault="002610BA" w:rsidP="002610BA">
            <w:pPr>
              <w:spacing w:after="0" w:line="240" w:lineRule="auto"/>
              <w:rPr>
                <w:rFonts w:ascii="Times New Roman" w:eastAsia="Times New Roman" w:hAnsi="Times New Roman" w:cs="Times New Roman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lang w:bidi="hi-IN"/>
              </w:rPr>
              <w:t>Author-1</w:t>
            </w:r>
          </w:p>
        </w:tc>
      </w:tr>
      <w:tr w:rsidR="002610BA" w:rsidRPr="0090018E" w14:paraId="68F6FD43" w14:textId="77777777" w:rsidTr="0026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A3A9" w14:textId="77777777" w:rsidR="002610BA" w:rsidRPr="0090018E" w:rsidRDefault="002610BA" w:rsidP="002610BA">
            <w:pPr>
              <w:spacing w:after="0" w:line="240" w:lineRule="auto"/>
              <w:rPr>
                <w:rFonts w:ascii="Times New Roman" w:eastAsia="Times New Roman" w:hAnsi="Times New Roman" w:cs="Times New Roman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lang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BA7A6A" w14:textId="77777777" w:rsidR="002610BA" w:rsidRPr="0090018E" w:rsidRDefault="002610BA" w:rsidP="002610BA">
            <w:pPr>
              <w:spacing w:after="0" w:line="240" w:lineRule="auto"/>
              <w:rPr>
                <w:rFonts w:ascii="Times New Roman" w:eastAsia="Times New Roman" w:hAnsi="Times New Roman" w:cs="Times New Roman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lang w:bidi="hi-IN"/>
              </w:rPr>
              <w:t>Author-2</w:t>
            </w:r>
          </w:p>
        </w:tc>
      </w:tr>
    </w:tbl>
    <w:tbl>
      <w:tblPr>
        <w:tblpPr w:leftFromText="180" w:rightFromText="180" w:vertAnchor="text" w:horzAnchor="page" w:tblpX="6251" w:tblpY="73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  <w:gridCol w:w="911"/>
      </w:tblGrid>
      <w:tr w:rsidR="002610BA" w:rsidRPr="002610BA" w14:paraId="54A6FB09" w14:textId="77777777" w:rsidTr="002610BA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1BF65852" w14:textId="77777777" w:rsidR="002610BA" w:rsidRPr="002610BA" w:rsidRDefault="002610BA" w:rsidP="00261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</w:pPr>
            <w:r w:rsidRPr="002610BA"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  <w:t>Table: book</w:t>
            </w:r>
          </w:p>
        </w:tc>
      </w:tr>
      <w:tr w:rsidR="002610BA" w:rsidRPr="0090018E" w14:paraId="420D458B" w14:textId="77777777" w:rsidTr="0026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596B" w14:textId="77777777" w:rsidR="002610BA" w:rsidRPr="0090018E" w:rsidRDefault="002610BA" w:rsidP="00261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0CE82CD9" w14:textId="77777777" w:rsidR="002610BA" w:rsidRPr="0090018E" w:rsidRDefault="002610BA" w:rsidP="00261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  <w:t xml:space="preserve">name </w:t>
            </w:r>
          </w:p>
        </w:tc>
      </w:tr>
      <w:tr w:rsidR="002610BA" w:rsidRPr="0090018E" w14:paraId="38FA07C8" w14:textId="77777777" w:rsidTr="0026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AEA1" w14:textId="77777777" w:rsidR="002610BA" w:rsidRPr="0090018E" w:rsidRDefault="002610BA" w:rsidP="002610BA">
            <w:pPr>
              <w:spacing w:after="0" w:line="240" w:lineRule="auto"/>
              <w:rPr>
                <w:rFonts w:ascii="Times New Roman" w:eastAsia="Times New Roman" w:hAnsi="Times New Roman" w:cs="Times New Roman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0514C2" w14:textId="77777777" w:rsidR="002610BA" w:rsidRPr="0090018E" w:rsidRDefault="002610BA" w:rsidP="002610BA">
            <w:pPr>
              <w:spacing w:after="0" w:line="240" w:lineRule="auto"/>
              <w:rPr>
                <w:rFonts w:ascii="Times New Roman" w:eastAsia="Times New Roman" w:hAnsi="Times New Roman" w:cs="Times New Roman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lang w:bidi="hi-IN"/>
              </w:rPr>
              <w:t>Book-1</w:t>
            </w:r>
          </w:p>
        </w:tc>
      </w:tr>
    </w:tbl>
    <w:tbl>
      <w:tblPr>
        <w:tblpPr w:leftFromText="180" w:rightFromText="180" w:vertAnchor="text" w:horzAnchor="page" w:tblpX="8411" w:tblpY="23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950"/>
      </w:tblGrid>
      <w:tr w:rsidR="002610BA" w:rsidRPr="002610BA" w14:paraId="278683FA" w14:textId="77777777" w:rsidTr="002610BA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6F80493C" w14:textId="77777777" w:rsidR="002610BA" w:rsidRPr="002610BA" w:rsidRDefault="002610BA" w:rsidP="00261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</w:pPr>
            <w:r w:rsidRPr="002610BA"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  <w:t xml:space="preserve">Table: </w:t>
            </w:r>
            <w:proofErr w:type="spellStart"/>
            <w:r w:rsidRPr="002610BA"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  <w:t>author_books</w:t>
            </w:r>
            <w:proofErr w:type="spellEnd"/>
          </w:p>
        </w:tc>
      </w:tr>
      <w:tr w:rsidR="002610BA" w:rsidRPr="0090018E" w14:paraId="5605DD63" w14:textId="77777777" w:rsidTr="0026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C6FD" w14:textId="77777777" w:rsidR="002610BA" w:rsidRPr="0090018E" w:rsidRDefault="002610BA" w:rsidP="00261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</w:pPr>
            <w:proofErr w:type="spellStart"/>
            <w:r w:rsidRPr="0090018E"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  <w:t>authors_id</w:t>
            </w:r>
            <w:proofErr w:type="spellEnd"/>
            <w:r w:rsidRPr="0090018E"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BBC875" w14:textId="77777777" w:rsidR="002610BA" w:rsidRPr="0090018E" w:rsidRDefault="002610BA" w:rsidP="00261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</w:pPr>
            <w:proofErr w:type="spellStart"/>
            <w:r w:rsidRPr="0090018E"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  <w:t>books_id</w:t>
            </w:r>
            <w:proofErr w:type="spellEnd"/>
            <w:r w:rsidRPr="0090018E"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  <w:t xml:space="preserve"> </w:t>
            </w:r>
          </w:p>
        </w:tc>
      </w:tr>
      <w:tr w:rsidR="002610BA" w:rsidRPr="0090018E" w14:paraId="280C35A9" w14:textId="77777777" w:rsidTr="0026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AF13D" w14:textId="77777777" w:rsidR="002610BA" w:rsidRPr="0090018E" w:rsidRDefault="002610BA" w:rsidP="002610BA">
            <w:pPr>
              <w:spacing w:after="0" w:line="240" w:lineRule="auto"/>
              <w:rPr>
                <w:rFonts w:ascii="Times New Roman" w:eastAsia="Times New Roman" w:hAnsi="Times New Roman" w:cs="Times New Roman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D57592" w14:textId="77777777" w:rsidR="002610BA" w:rsidRPr="0090018E" w:rsidRDefault="002610BA" w:rsidP="002610BA">
            <w:pPr>
              <w:spacing w:after="0" w:line="240" w:lineRule="auto"/>
              <w:rPr>
                <w:rFonts w:ascii="Times New Roman" w:eastAsia="Times New Roman" w:hAnsi="Times New Roman" w:cs="Times New Roman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lang w:bidi="hi-IN"/>
              </w:rPr>
              <w:t>1</w:t>
            </w:r>
          </w:p>
        </w:tc>
      </w:tr>
    </w:tbl>
    <w:p w14:paraId="1A08AA94" w14:textId="77777777" w:rsidR="00187A67" w:rsidRPr="00280CF9" w:rsidRDefault="00187A67" w:rsidP="00680733">
      <w:pPr>
        <w:rPr>
          <w:rFonts w:ascii="Baskerville Old Face" w:hAnsi="Baskerville Old Face"/>
          <w:sz w:val="24"/>
          <w:szCs w:val="24"/>
        </w:rPr>
      </w:pPr>
    </w:p>
    <w:p w14:paraId="0B454A2D" w14:textId="77777777" w:rsidR="00680733" w:rsidRDefault="00680733" w:rsidP="009E732B">
      <w:pPr>
        <w:ind w:left="720" w:firstLine="720"/>
        <w:rPr>
          <w:rFonts w:ascii="Baskerville Old Face" w:hAnsi="Baskerville Old Face"/>
          <w:b/>
          <w:bCs/>
          <w:sz w:val="34"/>
          <w:szCs w:val="34"/>
          <w:u w:val="single"/>
        </w:rPr>
      </w:pPr>
    </w:p>
    <w:p w14:paraId="0AD7D9A8" w14:textId="77777777" w:rsidR="00680733" w:rsidRDefault="00680733" w:rsidP="00DE5DC7">
      <w:pPr>
        <w:rPr>
          <w:rFonts w:ascii="Baskerville Old Face" w:hAnsi="Baskerville Old Face"/>
          <w:b/>
          <w:bCs/>
          <w:sz w:val="34"/>
          <w:szCs w:val="34"/>
          <w:u w:val="single"/>
        </w:rPr>
      </w:pPr>
    </w:p>
    <w:p w14:paraId="2008E9EB" w14:textId="05FA8FFC" w:rsidR="005A49C1" w:rsidRDefault="005A49C1" w:rsidP="002610BA">
      <w:pPr>
        <w:rPr>
          <w:rFonts w:ascii="Baskerville Old Face" w:hAnsi="Baskerville Old Face"/>
          <w:b/>
          <w:bCs/>
          <w:sz w:val="34"/>
          <w:szCs w:val="34"/>
          <w:u w:val="single"/>
        </w:rPr>
      </w:pPr>
    </w:p>
    <w:p w14:paraId="68AC7B8D" w14:textId="598BD502" w:rsidR="00E9460B" w:rsidRDefault="005A49C1" w:rsidP="005A49C1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 xml:space="preserve">Here in the above book class, we have defined </w:t>
      </w:r>
      <w:proofErr w:type="spellStart"/>
      <w:r w:rsidRPr="005A49C1">
        <w:rPr>
          <w:rFonts w:ascii="Baskerville Old Face" w:hAnsi="Baskerville Old Face"/>
          <w:b/>
          <w:bCs/>
          <w:sz w:val="24"/>
          <w:szCs w:val="24"/>
        </w:rPr>
        <w:t>mappedBy</w:t>
      </w:r>
      <w:proofErr w:type="spellEnd"/>
      <w:r w:rsidRPr="005A49C1">
        <w:rPr>
          <w:rFonts w:ascii="Baskerville Old Face" w:hAnsi="Baskerville Old Face"/>
          <w:b/>
          <w:bCs/>
          <w:sz w:val="24"/>
          <w:szCs w:val="24"/>
        </w:rPr>
        <w:t xml:space="preserve"> = "books"</w:t>
      </w:r>
      <w:r w:rsidRPr="005A49C1">
        <w:rPr>
          <w:rFonts w:ascii="Baskerville Old Face" w:hAnsi="Baskerville Old Face"/>
          <w:sz w:val="24"/>
          <w:szCs w:val="24"/>
        </w:rPr>
        <w:t xml:space="preserve">. </w:t>
      </w:r>
      <w:r w:rsidR="00E56DB0">
        <w:rPr>
          <w:rFonts w:ascii="Baskerville Old Face" w:hAnsi="Baskerville Old Face"/>
          <w:sz w:val="24"/>
          <w:szCs w:val="24"/>
        </w:rPr>
        <w:t xml:space="preserve">Hence the relational table name is </w:t>
      </w:r>
      <w:proofErr w:type="spellStart"/>
      <w:r w:rsidR="00E56DB0" w:rsidRPr="0051408A">
        <w:rPr>
          <w:rFonts w:ascii="Baskerville Old Face" w:hAnsi="Baskerville Old Face"/>
          <w:b/>
          <w:bCs/>
          <w:sz w:val="24"/>
          <w:szCs w:val="24"/>
        </w:rPr>
        <w:t>author_books</w:t>
      </w:r>
      <w:proofErr w:type="spellEnd"/>
      <w:r w:rsidR="00E56DB0">
        <w:rPr>
          <w:rFonts w:ascii="Baskerville Old Face" w:hAnsi="Baskerville Old Face"/>
          <w:sz w:val="24"/>
          <w:szCs w:val="24"/>
        </w:rPr>
        <w:t xml:space="preserve"> because </w:t>
      </w:r>
      <w:r w:rsidR="00E56DB0" w:rsidRPr="00261411">
        <w:rPr>
          <w:rFonts w:ascii="Baskerville Old Face" w:hAnsi="Baskerville Old Face"/>
          <w:b/>
          <w:bCs/>
          <w:sz w:val="24"/>
          <w:szCs w:val="24"/>
        </w:rPr>
        <w:t>author is the owning side</w:t>
      </w:r>
      <w:r w:rsidR="00E56DB0">
        <w:rPr>
          <w:rFonts w:ascii="Baskerville Old Face" w:hAnsi="Baskerville Old Face"/>
          <w:sz w:val="24"/>
          <w:szCs w:val="24"/>
        </w:rPr>
        <w:t xml:space="preserve"> and book is the inverse side. </w:t>
      </w:r>
    </w:p>
    <w:p w14:paraId="488417EF" w14:textId="77777777" w:rsidR="00580B84" w:rsidRDefault="00580B84" w:rsidP="005A49C1">
      <w:pPr>
        <w:rPr>
          <w:rFonts w:ascii="Baskerville Old Face" w:hAnsi="Baskerville Old Face"/>
          <w:sz w:val="24"/>
          <w:szCs w:val="24"/>
        </w:rPr>
      </w:pPr>
    </w:p>
    <w:p w14:paraId="5735070B" w14:textId="3C6ACFA3" w:rsidR="005A49C1" w:rsidRDefault="005A49C1" w:rsidP="005A49C1">
      <w:pPr>
        <w:rPr>
          <w:rFonts w:ascii="Baskerville Old Face" w:hAnsi="Baskerville Old Face"/>
          <w:sz w:val="24"/>
          <w:szCs w:val="24"/>
        </w:rPr>
      </w:pPr>
      <w:r w:rsidRPr="005A49C1">
        <w:rPr>
          <w:rFonts w:ascii="Baskerville Old Face" w:hAnsi="Baskerville Old Face"/>
          <w:sz w:val="24"/>
          <w:szCs w:val="24"/>
        </w:rPr>
        <w:t xml:space="preserve">We can also define </w:t>
      </w:r>
      <w:proofErr w:type="spellStart"/>
      <w:r w:rsidRPr="00261411">
        <w:rPr>
          <w:rFonts w:ascii="Baskerville Old Face" w:hAnsi="Baskerville Old Face"/>
          <w:b/>
          <w:bCs/>
          <w:sz w:val="24"/>
          <w:szCs w:val="24"/>
        </w:rPr>
        <w:t>mappedBy</w:t>
      </w:r>
      <w:proofErr w:type="spellEnd"/>
      <w:r w:rsidRPr="00261411">
        <w:rPr>
          <w:rFonts w:ascii="Baskerville Old Face" w:hAnsi="Baskerville Old Face"/>
          <w:b/>
          <w:bCs/>
          <w:sz w:val="24"/>
          <w:szCs w:val="24"/>
        </w:rPr>
        <w:t xml:space="preserve"> = "authors"</w:t>
      </w:r>
      <w:r w:rsidRPr="005A49C1">
        <w:rPr>
          <w:rFonts w:ascii="Baskerville Old Face" w:hAnsi="Baskerville Old Face"/>
          <w:sz w:val="24"/>
          <w:szCs w:val="24"/>
        </w:rPr>
        <w:t xml:space="preserve"> in author class.</w:t>
      </w:r>
      <w:r w:rsidR="00E56DB0">
        <w:rPr>
          <w:rFonts w:ascii="Baskerville Old Face" w:hAnsi="Baskerville Old Face"/>
          <w:sz w:val="24"/>
          <w:szCs w:val="24"/>
        </w:rPr>
        <w:t xml:space="preserve"> </w:t>
      </w:r>
      <w:r w:rsidR="00261411">
        <w:rPr>
          <w:rFonts w:ascii="Baskerville Old Face" w:hAnsi="Baskerville Old Face"/>
          <w:sz w:val="24"/>
          <w:szCs w:val="24"/>
        </w:rPr>
        <w:t xml:space="preserve">If we define </w:t>
      </w:r>
      <w:proofErr w:type="spellStart"/>
      <w:r w:rsidR="00261411" w:rsidRPr="00261411">
        <w:rPr>
          <w:rFonts w:ascii="Baskerville Old Face" w:hAnsi="Baskerville Old Face"/>
          <w:sz w:val="24"/>
          <w:szCs w:val="24"/>
        </w:rPr>
        <w:t>mappedBy</w:t>
      </w:r>
      <w:proofErr w:type="spellEnd"/>
      <w:r w:rsidR="00261411" w:rsidRPr="00261411">
        <w:rPr>
          <w:rFonts w:ascii="Baskerville Old Face" w:hAnsi="Baskerville Old Face"/>
          <w:sz w:val="24"/>
          <w:szCs w:val="24"/>
        </w:rPr>
        <w:t xml:space="preserve"> = "authors" in the author class, </w:t>
      </w:r>
      <w:r w:rsidR="00261411" w:rsidRPr="00261411">
        <w:rPr>
          <w:rFonts w:ascii="Baskerville Old Face" w:hAnsi="Baskerville Old Face"/>
          <w:b/>
          <w:bCs/>
          <w:sz w:val="24"/>
          <w:szCs w:val="24"/>
        </w:rPr>
        <w:t>book will be the owning side</w:t>
      </w:r>
      <w:r w:rsidR="00261411" w:rsidRPr="00261411">
        <w:rPr>
          <w:rFonts w:ascii="Baskerville Old Face" w:hAnsi="Baskerville Old Face"/>
          <w:sz w:val="24"/>
          <w:szCs w:val="24"/>
        </w:rPr>
        <w:t xml:space="preserve"> and author will be inverse side.</w:t>
      </w:r>
      <w:r w:rsidR="008F79D7">
        <w:rPr>
          <w:rFonts w:ascii="Baskerville Old Face" w:hAnsi="Baskerville Old Face"/>
          <w:sz w:val="24"/>
          <w:szCs w:val="24"/>
        </w:rPr>
        <w:t xml:space="preserve"> Let us check now.</w:t>
      </w:r>
    </w:p>
    <w:p w14:paraId="69186788" w14:textId="77777777" w:rsidR="00B0116C" w:rsidRDefault="00B0116C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55397FFA" w14:textId="77777777" w:rsidR="00580B84" w:rsidRDefault="00580B84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14401488" w14:textId="77777777" w:rsidR="00580B84" w:rsidRDefault="00580B84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02C28ACF" w14:textId="77777777" w:rsidR="00580B84" w:rsidRDefault="00580B84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3791752E" w14:textId="77777777" w:rsidR="00580B84" w:rsidRDefault="00580B84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2BF8B9D9" w14:textId="77777777" w:rsidR="00580B84" w:rsidRDefault="00580B84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639988FC" w14:textId="77777777" w:rsidR="00580B84" w:rsidRDefault="00580B84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05A66E4B" w14:textId="77777777" w:rsidR="00580B84" w:rsidRDefault="00580B84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06AAB743" w14:textId="77777777" w:rsidR="00F62D22" w:rsidRDefault="00F62D22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63A1BEC1" w14:textId="77777777" w:rsidR="00580B84" w:rsidRDefault="00580B84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491B2E28" w14:textId="77777777" w:rsidR="00B0116C" w:rsidRDefault="00B0116C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646464"/>
          <w:sz w:val="20"/>
          <w:szCs w:val="20"/>
        </w:rPr>
      </w:pPr>
    </w:p>
    <w:p w14:paraId="7B4BA001" w14:textId="6848BA2D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lastRenderedPageBreak/>
        <w:t>@Entity</w:t>
      </w:r>
      <w:r>
        <w:rPr>
          <w:rFonts w:ascii="Consolas" w:hAnsi="Consolas"/>
          <w:color w:val="000000"/>
          <w:sz w:val="20"/>
          <w:szCs w:val="20"/>
        </w:rPr>
        <w:t>(name=</w:t>
      </w:r>
      <w:r>
        <w:rPr>
          <w:rFonts w:ascii="Consolas" w:hAnsi="Consolas"/>
          <w:color w:val="2A00FF"/>
          <w:sz w:val="20"/>
          <w:szCs w:val="20"/>
        </w:rPr>
        <w:t>"Author"</w:t>
      </w:r>
      <w:r>
        <w:rPr>
          <w:rFonts w:ascii="Consolas" w:hAnsi="Consolas"/>
          <w:color w:val="000000"/>
          <w:sz w:val="20"/>
          <w:szCs w:val="20"/>
        </w:rPr>
        <w:t>)</w:t>
      </w:r>
      <w:r w:rsidR="00E9460B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>(name=</w:t>
      </w:r>
      <w:r>
        <w:rPr>
          <w:rFonts w:ascii="Consolas" w:hAnsi="Consolas"/>
          <w:color w:val="2A00FF"/>
          <w:sz w:val="20"/>
          <w:szCs w:val="20"/>
        </w:rPr>
        <w:t>"author"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1F462F7D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@Getter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@Setter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@ToString</w:t>
      </w:r>
      <w:r>
        <w:rPr>
          <w:rFonts w:ascii="Consolas" w:hAnsi="Consolas"/>
          <w:color w:val="000000"/>
          <w:sz w:val="20"/>
          <w:szCs w:val="20"/>
        </w:rPr>
        <w:t>(exclude=</w:t>
      </w:r>
      <w:r>
        <w:rPr>
          <w:rFonts w:ascii="Consolas" w:hAnsi="Consolas"/>
          <w:color w:val="2A00FF"/>
          <w:sz w:val="20"/>
          <w:szCs w:val="20"/>
        </w:rPr>
        <w:t>"books"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46464"/>
          <w:sz w:val="20"/>
          <w:szCs w:val="20"/>
        </w:rPr>
        <w:t>@NoArgsConstructor</w:t>
      </w:r>
    </w:p>
    <w:p w14:paraId="6298A241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Author {</w:t>
      </w:r>
    </w:p>
    <w:p w14:paraId="14957B45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45A6CFDF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@GeneratedValue</w:t>
      </w:r>
    </w:p>
    <w:p w14:paraId="2B8174A1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0641D6E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3BC9CFBD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8336A24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77BB0CE" w14:textId="0EC39B3B" w:rsidR="008F79D7" w:rsidRP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Pr="008F79D7">
        <w:rPr>
          <w:rFonts w:ascii="Consolas" w:hAnsi="Consolas"/>
          <w:b/>
          <w:bCs/>
          <w:color w:val="646464"/>
          <w:sz w:val="20"/>
          <w:szCs w:val="20"/>
        </w:rPr>
        <w:t xml:space="preserve">@ManyToMany(cascade = </w:t>
      </w:r>
      <w:proofErr w:type="spellStart"/>
      <w:r w:rsidRPr="008F79D7">
        <w:rPr>
          <w:rFonts w:ascii="Consolas" w:hAnsi="Consolas"/>
          <w:b/>
          <w:bCs/>
          <w:color w:val="646464"/>
          <w:sz w:val="20"/>
          <w:szCs w:val="20"/>
        </w:rPr>
        <w:t>CascadeType.</w:t>
      </w:r>
      <w:r w:rsidRPr="008F79D7">
        <w:rPr>
          <w:rFonts w:ascii="Consolas" w:hAnsi="Consolas"/>
          <w:b/>
          <w:bCs/>
          <w:i/>
          <w:iCs/>
          <w:color w:val="646464"/>
          <w:sz w:val="20"/>
          <w:szCs w:val="20"/>
        </w:rPr>
        <w:t>ALL</w:t>
      </w:r>
      <w:proofErr w:type="spellEnd"/>
      <w:r w:rsidRPr="008F79D7">
        <w:rPr>
          <w:rFonts w:ascii="Consolas" w:hAnsi="Consolas"/>
          <w:b/>
          <w:bCs/>
          <w:color w:val="646464"/>
          <w:sz w:val="20"/>
          <w:szCs w:val="20"/>
        </w:rPr>
        <w:t xml:space="preserve">, </w:t>
      </w:r>
      <w:proofErr w:type="spellStart"/>
      <w:r w:rsidRPr="008F79D7">
        <w:rPr>
          <w:rFonts w:ascii="Consolas" w:hAnsi="Consolas"/>
          <w:b/>
          <w:bCs/>
          <w:color w:val="646464"/>
          <w:sz w:val="20"/>
          <w:szCs w:val="20"/>
        </w:rPr>
        <w:t>mappedBy</w:t>
      </w:r>
      <w:proofErr w:type="spellEnd"/>
      <w:r w:rsidRPr="008F79D7">
        <w:rPr>
          <w:rFonts w:ascii="Consolas" w:hAnsi="Consolas"/>
          <w:b/>
          <w:bCs/>
          <w:color w:val="646464"/>
          <w:sz w:val="20"/>
          <w:szCs w:val="20"/>
        </w:rPr>
        <w:t xml:space="preserve"> = "authors")</w:t>
      </w:r>
    </w:p>
    <w:p w14:paraId="5F3AC4D9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Set&lt;Book&gt; </w:t>
      </w:r>
      <w:r>
        <w:rPr>
          <w:rFonts w:ascii="Consolas" w:hAnsi="Consolas"/>
          <w:color w:val="0000C0"/>
          <w:sz w:val="20"/>
          <w:szCs w:val="20"/>
        </w:rPr>
        <w:t>books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HashSet&lt;&gt;();</w:t>
      </w:r>
    </w:p>
    <w:p w14:paraId="6C9E95F7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AEC1C78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Author(String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F0CE542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CC4019F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67F1949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4F9EE45" w14:textId="77777777" w:rsidR="008F79D7" w:rsidRDefault="008F79D7" w:rsidP="008F79D7">
      <w:pPr>
        <w:rPr>
          <w:rFonts w:ascii="Baskerville Old Face" w:hAnsi="Baskerville Old Face"/>
          <w:sz w:val="24"/>
          <w:szCs w:val="24"/>
        </w:rPr>
      </w:pPr>
    </w:p>
    <w:p w14:paraId="124C285A" w14:textId="17906983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@Entity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"Book"</w:t>
      </w:r>
      <w:r>
        <w:rPr>
          <w:rFonts w:ascii="Consolas" w:hAnsi="Consolas"/>
          <w:color w:val="000000"/>
          <w:sz w:val="20"/>
          <w:szCs w:val="20"/>
        </w:rPr>
        <w:t>)</w:t>
      </w:r>
      <w:r w:rsidR="00E9460B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"book"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5CBD4F8F" w14:textId="519F4B2F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@Getter</w:t>
      </w:r>
      <w:r w:rsidR="00E9460B"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@Setter</w:t>
      </w:r>
      <w:r w:rsidR="00E9460B">
        <w:rPr>
          <w:rFonts w:ascii="Consolas" w:hAnsi="Consolas"/>
          <w:color w:val="646464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@ToString</w:t>
      </w:r>
      <w:r>
        <w:rPr>
          <w:rFonts w:ascii="Consolas" w:hAnsi="Consolas"/>
          <w:color w:val="000000"/>
          <w:sz w:val="20"/>
          <w:szCs w:val="20"/>
        </w:rPr>
        <w:t xml:space="preserve">(exclude = </w:t>
      </w:r>
      <w:r>
        <w:rPr>
          <w:rFonts w:ascii="Consolas" w:hAnsi="Consolas"/>
          <w:color w:val="2A00FF"/>
          <w:sz w:val="20"/>
          <w:szCs w:val="20"/>
        </w:rPr>
        <w:t>"authors"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65A1F6F7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@NoArgsConstructor</w:t>
      </w:r>
    </w:p>
    <w:p w14:paraId="118C4FA7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Book {</w:t>
      </w:r>
    </w:p>
    <w:p w14:paraId="4ED87F0D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8EF734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@Id</w:t>
      </w:r>
    </w:p>
    <w:p w14:paraId="21AE6BCC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@GeneratedValue</w:t>
      </w:r>
    </w:p>
    <w:p w14:paraId="3B6A25C9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2385E18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77EA2E5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03C25D9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E84DD02" w14:textId="4851BB2A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@ManyToMany</w:t>
      </w:r>
      <w:r>
        <w:rPr>
          <w:rFonts w:ascii="Consolas" w:hAnsi="Consolas"/>
          <w:color w:val="000000"/>
          <w:sz w:val="20"/>
          <w:szCs w:val="20"/>
        </w:rPr>
        <w:t xml:space="preserve">(cascade = </w:t>
      </w:r>
      <w:proofErr w:type="spellStart"/>
      <w:r>
        <w:rPr>
          <w:rFonts w:ascii="Consolas" w:hAnsi="Consolas"/>
          <w:color w:val="000000"/>
          <w:sz w:val="20"/>
          <w:szCs w:val="20"/>
        </w:rPr>
        <w:t>CascadeType.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ALL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3A1F7423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Set&lt;Author&gt; </w:t>
      </w:r>
      <w:r>
        <w:rPr>
          <w:rFonts w:ascii="Consolas" w:hAnsi="Consolas"/>
          <w:color w:val="0000C0"/>
          <w:sz w:val="20"/>
          <w:szCs w:val="20"/>
        </w:rPr>
        <w:t>authors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HashSet&lt;&gt;();</w:t>
      </w:r>
    </w:p>
    <w:p w14:paraId="63B73775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D76E0E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Book(String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1A5CDCE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850AB8A" w14:textId="60A3D9EB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9D186D4" w14:textId="77777777" w:rsidR="008F79D7" w:rsidRDefault="008F79D7" w:rsidP="008F7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6DFD768" w14:textId="77777777" w:rsidR="008F79D7" w:rsidRDefault="008F79D7" w:rsidP="005A49C1">
      <w:pPr>
        <w:rPr>
          <w:rFonts w:ascii="Baskerville Old Face" w:hAnsi="Baskerville Old Face"/>
          <w:sz w:val="24"/>
          <w:szCs w:val="24"/>
        </w:rPr>
      </w:pPr>
    </w:p>
    <w:tbl>
      <w:tblPr>
        <w:tblpPr w:leftFromText="180" w:rightFromText="180" w:vertAnchor="text" w:horzAnchor="page" w:tblpX="6291" w:tblpY="51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"/>
        <w:gridCol w:w="831"/>
      </w:tblGrid>
      <w:tr w:rsidR="00CB4D53" w:rsidRPr="004B40FE" w14:paraId="49A20596" w14:textId="77777777" w:rsidTr="00E9460B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1C4CCEB0" w14:textId="77777777" w:rsidR="00CB4D53" w:rsidRPr="004B40FE" w:rsidRDefault="00CB4D53" w:rsidP="00E94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hi-IN"/>
              </w:rPr>
            </w:pPr>
            <w:r w:rsidRPr="004B40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hi-IN"/>
              </w:rPr>
              <w:t>Table: book</w:t>
            </w:r>
          </w:p>
        </w:tc>
      </w:tr>
      <w:tr w:rsidR="00CB4D53" w:rsidRPr="0090018E" w14:paraId="772566E8" w14:textId="77777777" w:rsidTr="00E9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D288D" w14:textId="77777777" w:rsidR="00CB4D53" w:rsidRPr="0090018E" w:rsidRDefault="00CB4D53" w:rsidP="00E94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hi-IN"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5EC999FD" w14:textId="77777777" w:rsidR="00CB4D53" w:rsidRPr="0090018E" w:rsidRDefault="00CB4D53" w:rsidP="00E94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hi-IN"/>
              </w:rPr>
              <w:t xml:space="preserve">name </w:t>
            </w:r>
          </w:p>
        </w:tc>
      </w:tr>
      <w:tr w:rsidR="00CB4D53" w:rsidRPr="0090018E" w14:paraId="6CD80D9E" w14:textId="77777777" w:rsidTr="00E9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D6FA" w14:textId="77777777" w:rsidR="00CB4D53" w:rsidRPr="0090018E" w:rsidRDefault="00CB4D53" w:rsidP="00E94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E92908" w14:textId="77777777" w:rsidR="00CB4D53" w:rsidRPr="0090018E" w:rsidRDefault="00CB4D53" w:rsidP="00E94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  <w:t>Book-1</w:t>
            </w:r>
          </w:p>
        </w:tc>
      </w:tr>
    </w:tbl>
    <w:tbl>
      <w:tblPr>
        <w:tblpPr w:leftFromText="180" w:rightFromText="180" w:vertAnchor="text" w:horzAnchor="page" w:tblpX="8601" w:tblpY="18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123"/>
      </w:tblGrid>
      <w:tr w:rsidR="00CB4D53" w:rsidRPr="004B40FE" w14:paraId="34634F9F" w14:textId="77777777" w:rsidTr="00CB4D53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26E4D8F1" w14:textId="77777777" w:rsidR="00CB4D53" w:rsidRPr="004B40FE" w:rsidRDefault="00CB4D53" w:rsidP="00CB4D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</w:pPr>
            <w:r w:rsidRPr="004B40FE"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  <w:t xml:space="preserve">Table: </w:t>
            </w:r>
            <w:proofErr w:type="spellStart"/>
            <w:r w:rsidRPr="004B40FE"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  <w:t>book_authors</w:t>
            </w:r>
            <w:proofErr w:type="spellEnd"/>
          </w:p>
        </w:tc>
      </w:tr>
      <w:tr w:rsidR="00CB4D53" w:rsidRPr="00CB4D53" w14:paraId="142BB295" w14:textId="77777777" w:rsidTr="00CB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57D5" w14:textId="77777777" w:rsidR="00CB4D53" w:rsidRPr="00CB4D53" w:rsidRDefault="00CB4D53" w:rsidP="00CB4D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</w:pPr>
            <w:proofErr w:type="spellStart"/>
            <w:r w:rsidRPr="00CB4D53"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  <w:t>books_id</w:t>
            </w:r>
            <w:proofErr w:type="spellEnd"/>
            <w:r w:rsidRPr="00CB4D53"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2074BF" w14:textId="77777777" w:rsidR="00CB4D53" w:rsidRPr="00CB4D53" w:rsidRDefault="00CB4D53" w:rsidP="00CB4D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</w:pPr>
            <w:proofErr w:type="spellStart"/>
            <w:r w:rsidRPr="00CB4D53"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  <w:t>authors_id</w:t>
            </w:r>
            <w:proofErr w:type="spellEnd"/>
            <w:r w:rsidRPr="00CB4D53">
              <w:rPr>
                <w:rFonts w:ascii="Times New Roman" w:eastAsia="Times New Roman" w:hAnsi="Times New Roman" w:cs="Times New Roman"/>
                <w:b/>
                <w:bCs/>
                <w:lang w:bidi="hi-IN"/>
              </w:rPr>
              <w:t xml:space="preserve"> </w:t>
            </w:r>
          </w:p>
        </w:tc>
      </w:tr>
      <w:tr w:rsidR="00CB4D53" w:rsidRPr="00CB4D53" w14:paraId="489FE7AC" w14:textId="77777777" w:rsidTr="00CB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C6E2" w14:textId="77777777" w:rsidR="00CB4D53" w:rsidRPr="00CB4D53" w:rsidRDefault="00CB4D53" w:rsidP="00CB4D53">
            <w:pPr>
              <w:spacing w:after="0" w:line="240" w:lineRule="auto"/>
              <w:rPr>
                <w:rFonts w:ascii="Times New Roman" w:eastAsia="Times New Roman" w:hAnsi="Times New Roman" w:cs="Times New Roman"/>
                <w:lang w:bidi="hi-IN"/>
              </w:rPr>
            </w:pPr>
            <w:r w:rsidRPr="00CB4D53">
              <w:rPr>
                <w:rFonts w:ascii="Times New Roman" w:eastAsia="Times New Roman" w:hAnsi="Times New Roman" w:cs="Times New Roman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D0B441" w14:textId="77777777" w:rsidR="00CB4D53" w:rsidRPr="00CB4D53" w:rsidRDefault="00CB4D53" w:rsidP="00CB4D53">
            <w:pPr>
              <w:spacing w:after="0" w:line="240" w:lineRule="auto"/>
              <w:rPr>
                <w:rFonts w:ascii="Times New Roman" w:eastAsia="Times New Roman" w:hAnsi="Times New Roman" w:cs="Times New Roman"/>
                <w:lang w:bidi="hi-IN"/>
              </w:rPr>
            </w:pPr>
            <w:r w:rsidRPr="00CB4D53">
              <w:rPr>
                <w:rFonts w:ascii="Times New Roman" w:eastAsia="Times New Roman" w:hAnsi="Times New Roman" w:cs="Times New Roman"/>
                <w:lang w:bidi="hi-IN"/>
              </w:rPr>
              <w:t>1</w:t>
            </w:r>
          </w:p>
        </w:tc>
      </w:tr>
      <w:tr w:rsidR="00CB4D53" w:rsidRPr="00CB4D53" w14:paraId="07A90F57" w14:textId="77777777" w:rsidTr="00CB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84F5" w14:textId="77777777" w:rsidR="00CB4D53" w:rsidRPr="00CB4D53" w:rsidRDefault="00CB4D53" w:rsidP="00CB4D53">
            <w:pPr>
              <w:spacing w:after="0" w:line="240" w:lineRule="auto"/>
              <w:rPr>
                <w:rFonts w:ascii="Times New Roman" w:eastAsia="Times New Roman" w:hAnsi="Times New Roman" w:cs="Times New Roman"/>
                <w:lang w:bidi="hi-IN"/>
              </w:rPr>
            </w:pPr>
            <w:r w:rsidRPr="00CB4D53">
              <w:rPr>
                <w:rFonts w:ascii="Times New Roman" w:eastAsia="Times New Roman" w:hAnsi="Times New Roman" w:cs="Times New Roman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046BD2" w14:textId="77777777" w:rsidR="00CB4D53" w:rsidRPr="00CB4D53" w:rsidRDefault="00CB4D53" w:rsidP="00CB4D53">
            <w:pPr>
              <w:spacing w:after="0" w:line="240" w:lineRule="auto"/>
              <w:rPr>
                <w:rFonts w:ascii="Times New Roman" w:eastAsia="Times New Roman" w:hAnsi="Times New Roman" w:cs="Times New Roman"/>
                <w:lang w:bidi="hi-IN"/>
              </w:rPr>
            </w:pPr>
            <w:r w:rsidRPr="00CB4D53">
              <w:rPr>
                <w:rFonts w:ascii="Times New Roman" w:eastAsia="Times New Roman" w:hAnsi="Times New Roman" w:cs="Times New Roman"/>
                <w:lang w:bidi="hi-IN"/>
              </w:rPr>
              <w:t>2</w:t>
            </w:r>
          </w:p>
        </w:tc>
      </w:tr>
    </w:tbl>
    <w:p w14:paraId="0EB5119E" w14:textId="2F7CF3AE" w:rsidR="00844FF5" w:rsidRPr="00E9460B" w:rsidRDefault="00844FF5" w:rsidP="005A49C1">
      <w:pPr>
        <w:rPr>
          <w:rFonts w:ascii="Baskerville Old Face" w:hAnsi="Baskerville Old Face"/>
          <w:b/>
          <w:bCs/>
          <w:sz w:val="24"/>
          <w:szCs w:val="24"/>
          <w:u w:val="single"/>
        </w:rPr>
      </w:pPr>
      <w:r w:rsidRPr="00E9460B">
        <w:rPr>
          <w:rFonts w:ascii="Baskerville Old Face" w:hAnsi="Baskerville Old Face"/>
          <w:b/>
          <w:bCs/>
          <w:sz w:val="24"/>
          <w:szCs w:val="24"/>
          <w:u w:val="single"/>
        </w:rPr>
        <w:t>Database Table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170"/>
      </w:tblGrid>
      <w:tr w:rsidR="00844FF5" w:rsidRPr="004B40FE" w14:paraId="40E35EB4" w14:textId="77777777" w:rsidTr="00075F2A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63B20E81" w14:textId="1B603963" w:rsidR="00844FF5" w:rsidRPr="004B40FE" w:rsidRDefault="00844FF5" w:rsidP="00844FF5">
            <w:pPr>
              <w:rPr>
                <w:rFonts w:ascii="Baskerville Old Face" w:hAnsi="Baskerville Old Face"/>
                <w:b/>
                <w:bCs/>
                <w:sz w:val="20"/>
                <w:szCs w:val="20"/>
              </w:rPr>
            </w:pPr>
            <w:r w:rsidRPr="004B40FE">
              <w:rPr>
                <w:rFonts w:ascii="Baskerville Old Face" w:hAnsi="Baskerville Old Face"/>
                <w:b/>
                <w:bCs/>
                <w:sz w:val="20"/>
                <w:szCs w:val="20"/>
              </w:rPr>
              <w:t>Database objects</w:t>
            </w:r>
          </w:p>
        </w:tc>
      </w:tr>
      <w:tr w:rsidR="00844FF5" w:rsidRPr="004B40FE" w14:paraId="640E1DB3" w14:textId="77777777" w:rsidTr="00844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8483" w14:textId="77777777" w:rsidR="00844FF5" w:rsidRPr="00844FF5" w:rsidRDefault="00844FF5" w:rsidP="00844FF5">
            <w:pPr>
              <w:rPr>
                <w:rFonts w:ascii="Baskerville Old Face" w:hAnsi="Baskerville Old Face"/>
                <w:b/>
                <w:bCs/>
                <w:sz w:val="20"/>
                <w:szCs w:val="20"/>
              </w:rPr>
            </w:pPr>
            <w:r w:rsidRPr="00844FF5">
              <w:rPr>
                <w:rFonts w:ascii="Baskerville Old Face" w:hAnsi="Baskerville Old Face"/>
                <w:b/>
                <w:bCs/>
                <w:sz w:val="20"/>
                <w:szCs w:val="20"/>
              </w:rPr>
              <w:t xml:space="preserve">NAME </w:t>
            </w:r>
          </w:p>
        </w:tc>
        <w:tc>
          <w:tcPr>
            <w:tcW w:w="0" w:type="auto"/>
            <w:vAlign w:val="center"/>
            <w:hideMark/>
          </w:tcPr>
          <w:p w14:paraId="69F87653" w14:textId="77777777" w:rsidR="00844FF5" w:rsidRPr="00844FF5" w:rsidRDefault="00844FF5" w:rsidP="00844FF5">
            <w:pPr>
              <w:rPr>
                <w:rFonts w:ascii="Baskerville Old Face" w:hAnsi="Baskerville Old Face"/>
                <w:b/>
                <w:bCs/>
                <w:sz w:val="20"/>
                <w:szCs w:val="20"/>
              </w:rPr>
            </w:pPr>
            <w:r w:rsidRPr="00844FF5">
              <w:rPr>
                <w:rFonts w:ascii="Baskerville Old Face" w:hAnsi="Baskerville Old Face"/>
                <w:b/>
                <w:bCs/>
                <w:sz w:val="20"/>
                <w:szCs w:val="20"/>
              </w:rPr>
              <w:t xml:space="preserve">TYPE </w:t>
            </w:r>
          </w:p>
        </w:tc>
      </w:tr>
      <w:tr w:rsidR="00844FF5" w:rsidRPr="004B40FE" w14:paraId="06BE6B0C" w14:textId="77777777" w:rsidTr="00844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637AB" w14:textId="77777777" w:rsidR="00844FF5" w:rsidRPr="00844FF5" w:rsidRDefault="00844FF5" w:rsidP="00844FF5">
            <w:pPr>
              <w:rPr>
                <w:rFonts w:ascii="Baskerville Old Face" w:hAnsi="Baskerville Old Face"/>
                <w:sz w:val="20"/>
                <w:szCs w:val="20"/>
              </w:rPr>
            </w:pPr>
            <w:proofErr w:type="spellStart"/>
            <w:r w:rsidRPr="00844FF5">
              <w:rPr>
                <w:rFonts w:ascii="Baskerville Old Face" w:hAnsi="Baskerville Old Face"/>
                <w:sz w:val="20"/>
                <w:szCs w:val="20"/>
              </w:rPr>
              <w:t>author_seq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25437" w14:textId="77777777" w:rsidR="00844FF5" w:rsidRPr="00844FF5" w:rsidRDefault="00844FF5" w:rsidP="00844FF5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844FF5">
              <w:rPr>
                <w:rFonts w:ascii="Baskerville Old Face" w:hAnsi="Baskerville Old Face"/>
                <w:sz w:val="20"/>
                <w:szCs w:val="20"/>
              </w:rPr>
              <w:t>SEQUENCE</w:t>
            </w:r>
          </w:p>
        </w:tc>
      </w:tr>
      <w:tr w:rsidR="00844FF5" w:rsidRPr="004B40FE" w14:paraId="146068C6" w14:textId="77777777" w:rsidTr="00844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68BA" w14:textId="77777777" w:rsidR="00844FF5" w:rsidRPr="00844FF5" w:rsidRDefault="00844FF5" w:rsidP="00844FF5">
            <w:pPr>
              <w:rPr>
                <w:rFonts w:ascii="Baskerville Old Face" w:hAnsi="Baskerville Old Face"/>
                <w:sz w:val="20"/>
                <w:szCs w:val="20"/>
              </w:rPr>
            </w:pPr>
            <w:proofErr w:type="spellStart"/>
            <w:r w:rsidRPr="00844FF5">
              <w:rPr>
                <w:rFonts w:ascii="Baskerville Old Face" w:hAnsi="Baskerville Old Face"/>
                <w:sz w:val="20"/>
                <w:szCs w:val="20"/>
              </w:rPr>
              <w:t>book_seq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77858" w14:textId="77777777" w:rsidR="00844FF5" w:rsidRPr="00844FF5" w:rsidRDefault="00844FF5" w:rsidP="00844FF5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844FF5">
              <w:rPr>
                <w:rFonts w:ascii="Baskerville Old Face" w:hAnsi="Baskerville Old Face"/>
                <w:sz w:val="20"/>
                <w:szCs w:val="20"/>
              </w:rPr>
              <w:t>SEQUENCE</w:t>
            </w:r>
          </w:p>
        </w:tc>
      </w:tr>
      <w:tr w:rsidR="00844FF5" w:rsidRPr="004B40FE" w14:paraId="4CE0F829" w14:textId="77777777" w:rsidTr="00844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3F88" w14:textId="77777777" w:rsidR="00844FF5" w:rsidRPr="00844FF5" w:rsidRDefault="00844FF5" w:rsidP="00844FF5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844FF5">
              <w:rPr>
                <w:rFonts w:ascii="Baskerville Old Face" w:hAnsi="Baskerville Old Face"/>
                <w:sz w:val="20"/>
                <w:szCs w:val="20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BB228D0" w14:textId="77777777" w:rsidR="00844FF5" w:rsidRPr="00844FF5" w:rsidRDefault="00844FF5" w:rsidP="00844FF5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844FF5">
              <w:rPr>
                <w:rFonts w:ascii="Baskerville Old Face" w:hAnsi="Baskerville Old Face"/>
                <w:sz w:val="20"/>
                <w:szCs w:val="20"/>
              </w:rPr>
              <w:t>TABLE</w:t>
            </w:r>
          </w:p>
        </w:tc>
      </w:tr>
      <w:tr w:rsidR="00844FF5" w:rsidRPr="004B40FE" w14:paraId="57B025F2" w14:textId="77777777" w:rsidTr="00844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1322" w14:textId="77777777" w:rsidR="00844FF5" w:rsidRPr="00844FF5" w:rsidRDefault="00844FF5" w:rsidP="00844FF5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844FF5">
              <w:rPr>
                <w:rFonts w:ascii="Baskerville Old Face" w:hAnsi="Baskerville Old Face"/>
                <w:sz w:val="20"/>
                <w:szCs w:val="20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3DF4022D" w14:textId="77777777" w:rsidR="00844FF5" w:rsidRPr="00844FF5" w:rsidRDefault="00844FF5" w:rsidP="00844FF5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844FF5">
              <w:rPr>
                <w:rFonts w:ascii="Baskerville Old Face" w:hAnsi="Baskerville Old Face"/>
                <w:sz w:val="20"/>
                <w:szCs w:val="20"/>
              </w:rPr>
              <w:t>TABLE</w:t>
            </w:r>
          </w:p>
        </w:tc>
      </w:tr>
      <w:tr w:rsidR="00844FF5" w:rsidRPr="004B40FE" w14:paraId="4357AA3F" w14:textId="77777777" w:rsidTr="00844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A7EE" w14:textId="77777777" w:rsidR="00844FF5" w:rsidRPr="00844FF5" w:rsidRDefault="00844FF5" w:rsidP="00844FF5">
            <w:pPr>
              <w:rPr>
                <w:rFonts w:ascii="Baskerville Old Face" w:hAnsi="Baskerville Old Face"/>
                <w:sz w:val="20"/>
                <w:szCs w:val="20"/>
              </w:rPr>
            </w:pPr>
            <w:proofErr w:type="spellStart"/>
            <w:r w:rsidRPr="00844FF5">
              <w:rPr>
                <w:rFonts w:ascii="Baskerville Old Face" w:hAnsi="Baskerville Old Face"/>
                <w:sz w:val="20"/>
                <w:szCs w:val="20"/>
              </w:rPr>
              <w:t>book_authors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32855" w14:textId="77777777" w:rsidR="00844FF5" w:rsidRPr="00844FF5" w:rsidRDefault="00844FF5" w:rsidP="00844FF5">
            <w:pPr>
              <w:rPr>
                <w:rFonts w:ascii="Baskerville Old Face" w:hAnsi="Baskerville Old Face"/>
                <w:sz w:val="20"/>
                <w:szCs w:val="20"/>
              </w:rPr>
            </w:pPr>
            <w:r w:rsidRPr="00844FF5">
              <w:rPr>
                <w:rFonts w:ascii="Baskerville Old Face" w:hAnsi="Baskerville Old Face"/>
                <w:sz w:val="20"/>
                <w:szCs w:val="20"/>
              </w:rPr>
              <w:t>TABLE</w:t>
            </w:r>
          </w:p>
        </w:tc>
      </w:tr>
    </w:tbl>
    <w:tbl>
      <w:tblPr>
        <w:tblpPr w:leftFromText="180" w:rightFromText="180" w:vertAnchor="text" w:horzAnchor="page" w:tblpX="3671" w:tblpY="-330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"/>
        <w:gridCol w:w="988"/>
      </w:tblGrid>
      <w:tr w:rsidR="00CB4D53" w:rsidRPr="004B40FE" w14:paraId="4B9F5B9C" w14:textId="77777777" w:rsidTr="00E9460B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299EC95A" w14:textId="77777777" w:rsidR="00CB4D53" w:rsidRPr="004B40FE" w:rsidRDefault="00CB4D53" w:rsidP="00E94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hi-IN"/>
              </w:rPr>
            </w:pPr>
            <w:r w:rsidRPr="004B40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hi-IN"/>
              </w:rPr>
              <w:t>Table: author</w:t>
            </w:r>
          </w:p>
        </w:tc>
      </w:tr>
      <w:tr w:rsidR="00CB4D53" w:rsidRPr="0090018E" w14:paraId="31045D7B" w14:textId="77777777" w:rsidTr="00E9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A4850" w14:textId="77777777" w:rsidR="00CB4D53" w:rsidRPr="0090018E" w:rsidRDefault="00CB4D53" w:rsidP="00E94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hi-IN"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4304FA55" w14:textId="77777777" w:rsidR="00CB4D53" w:rsidRPr="0090018E" w:rsidRDefault="00CB4D53" w:rsidP="00E94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bidi="hi-IN"/>
              </w:rPr>
              <w:t xml:space="preserve">name </w:t>
            </w:r>
          </w:p>
        </w:tc>
      </w:tr>
      <w:tr w:rsidR="00CB4D53" w:rsidRPr="0090018E" w14:paraId="3E0408C8" w14:textId="77777777" w:rsidTr="00E9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FFEB" w14:textId="77777777" w:rsidR="00CB4D53" w:rsidRPr="0090018E" w:rsidRDefault="00CB4D53" w:rsidP="00E94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A091BF" w14:textId="77777777" w:rsidR="00CB4D53" w:rsidRPr="0090018E" w:rsidRDefault="00CB4D53" w:rsidP="00E94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  <w:t>Author-1</w:t>
            </w:r>
          </w:p>
        </w:tc>
      </w:tr>
      <w:tr w:rsidR="00CB4D53" w:rsidRPr="0090018E" w14:paraId="73C62B0B" w14:textId="77777777" w:rsidTr="00E9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A391" w14:textId="77777777" w:rsidR="00CB4D53" w:rsidRPr="0090018E" w:rsidRDefault="00CB4D53" w:rsidP="00E94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7CD361" w14:textId="77777777" w:rsidR="00CB4D53" w:rsidRPr="0090018E" w:rsidRDefault="00CB4D53" w:rsidP="00E946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90018E"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  <w:t>Author-2</w:t>
            </w:r>
          </w:p>
        </w:tc>
      </w:tr>
    </w:tbl>
    <w:p w14:paraId="156CA231" w14:textId="77777777" w:rsidR="00844FF5" w:rsidRDefault="00844FF5" w:rsidP="005A49C1">
      <w:pPr>
        <w:rPr>
          <w:rFonts w:ascii="Baskerville Old Face" w:hAnsi="Baskerville Old Face"/>
          <w:sz w:val="24"/>
          <w:szCs w:val="24"/>
        </w:rPr>
      </w:pPr>
    </w:p>
    <w:p w14:paraId="0BEA918A" w14:textId="77777777" w:rsidR="00E9460B" w:rsidRDefault="00E9460B" w:rsidP="005A49C1">
      <w:pPr>
        <w:rPr>
          <w:rFonts w:ascii="Baskerville Old Face" w:hAnsi="Baskerville Old Face"/>
          <w:sz w:val="24"/>
          <w:szCs w:val="24"/>
        </w:rPr>
      </w:pPr>
    </w:p>
    <w:p w14:paraId="214DCF12" w14:textId="77777777" w:rsidR="00E9460B" w:rsidRDefault="00E9460B" w:rsidP="005A49C1">
      <w:pPr>
        <w:rPr>
          <w:rFonts w:ascii="Baskerville Old Face" w:hAnsi="Baskerville Old Face"/>
          <w:sz w:val="24"/>
          <w:szCs w:val="24"/>
        </w:rPr>
      </w:pPr>
    </w:p>
    <w:p w14:paraId="1EFEAB69" w14:textId="77777777" w:rsidR="00BD7588" w:rsidRDefault="00BD7588" w:rsidP="005A49C1">
      <w:pPr>
        <w:rPr>
          <w:rFonts w:ascii="Baskerville Old Face" w:hAnsi="Baskerville Old Face"/>
          <w:sz w:val="24"/>
          <w:szCs w:val="24"/>
        </w:rPr>
      </w:pPr>
    </w:p>
    <w:p w14:paraId="1BD2DF30" w14:textId="77777777" w:rsidR="00BD7588" w:rsidRDefault="00BD7588" w:rsidP="005A49C1">
      <w:pPr>
        <w:rPr>
          <w:rFonts w:ascii="Baskerville Old Face" w:hAnsi="Baskerville Old Face"/>
          <w:sz w:val="24"/>
          <w:szCs w:val="24"/>
        </w:rPr>
      </w:pPr>
    </w:p>
    <w:p w14:paraId="4E0E26D3" w14:textId="77777777" w:rsidR="00BD7588" w:rsidRDefault="00BD7588" w:rsidP="005A49C1">
      <w:pPr>
        <w:rPr>
          <w:rFonts w:ascii="Baskerville Old Face" w:hAnsi="Baskerville Old Face"/>
          <w:sz w:val="24"/>
          <w:szCs w:val="24"/>
        </w:rPr>
      </w:pPr>
    </w:p>
    <w:p w14:paraId="2AF32DEB" w14:textId="77777777" w:rsidR="00BD7588" w:rsidRDefault="00BD7588" w:rsidP="005A49C1">
      <w:pPr>
        <w:rPr>
          <w:rFonts w:ascii="Baskerville Old Face" w:hAnsi="Baskerville Old Face"/>
          <w:sz w:val="24"/>
          <w:szCs w:val="24"/>
        </w:rPr>
      </w:pPr>
    </w:p>
    <w:p w14:paraId="0CA17A28" w14:textId="13503EC7" w:rsidR="00CB4D53" w:rsidRPr="00A61523" w:rsidRDefault="00324A20" w:rsidP="005A49C1">
      <w:pPr>
        <w:rPr>
          <w:rFonts w:ascii="Baskerville Old Face" w:hAnsi="Baskerville Old Face"/>
          <w:b/>
          <w:bCs/>
          <w:sz w:val="24"/>
          <w:szCs w:val="24"/>
          <w:u w:val="single"/>
        </w:rPr>
      </w:pPr>
      <w:r w:rsidRPr="00A61523">
        <w:rPr>
          <w:rFonts w:ascii="Baskerville Old Face" w:hAnsi="Baskerville Old Face"/>
          <w:b/>
          <w:bCs/>
          <w:sz w:val="24"/>
          <w:szCs w:val="24"/>
          <w:u w:val="single"/>
        </w:rPr>
        <w:lastRenderedPageBreak/>
        <w:t>Testing Code</w:t>
      </w:r>
    </w:p>
    <w:p w14:paraId="359C282E" w14:textId="77777777" w:rsidR="00324A20" w:rsidRDefault="00324A20" w:rsidP="00324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//For Bidirectional</w:t>
      </w:r>
    </w:p>
    <w:p w14:paraId="42BE459D" w14:textId="5B2A645A" w:rsidR="00324A20" w:rsidRDefault="00324A20" w:rsidP="00324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saveAllAuthorBooks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1881728D" w14:textId="0458C5AA" w:rsidR="00324A20" w:rsidRDefault="00324A20" w:rsidP="00324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Author </w:t>
      </w:r>
      <w:r>
        <w:rPr>
          <w:rFonts w:ascii="Consolas" w:hAnsi="Consolas"/>
          <w:color w:val="6A3E3E"/>
          <w:sz w:val="20"/>
          <w:szCs w:val="20"/>
        </w:rPr>
        <w:t>author1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Author(</w:t>
      </w:r>
      <w:r>
        <w:rPr>
          <w:rFonts w:ascii="Consolas" w:hAnsi="Consolas"/>
          <w:color w:val="2A00FF"/>
          <w:sz w:val="20"/>
          <w:szCs w:val="20"/>
        </w:rPr>
        <w:t>"Author-1"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9144EE2" w14:textId="5CA3ACA0" w:rsidR="00324A20" w:rsidRDefault="00324A20" w:rsidP="00324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Author </w:t>
      </w:r>
      <w:r>
        <w:rPr>
          <w:rFonts w:ascii="Consolas" w:hAnsi="Consolas"/>
          <w:color w:val="6A3E3E"/>
          <w:sz w:val="20"/>
          <w:szCs w:val="20"/>
        </w:rPr>
        <w:t>author2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Author(</w:t>
      </w:r>
      <w:r>
        <w:rPr>
          <w:rFonts w:ascii="Consolas" w:hAnsi="Consolas"/>
          <w:color w:val="2A00FF"/>
          <w:sz w:val="20"/>
          <w:szCs w:val="20"/>
        </w:rPr>
        <w:t>"Author-2"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B230EC3" w14:textId="0E2253DD" w:rsidR="00324A20" w:rsidRDefault="00324A20" w:rsidP="00324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Set&lt;Author&gt; </w:t>
      </w:r>
      <w:proofErr w:type="spellStart"/>
      <w:r>
        <w:rPr>
          <w:rFonts w:ascii="Consolas" w:hAnsi="Consolas"/>
          <w:color w:val="6A3E3E"/>
          <w:sz w:val="20"/>
          <w:szCs w:val="20"/>
        </w:rPr>
        <w:t>authorSet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HashSet&lt;&gt;();</w:t>
      </w:r>
    </w:p>
    <w:p w14:paraId="6AFA46CC" w14:textId="55F801AD" w:rsidR="00324A20" w:rsidRDefault="00324A20" w:rsidP="00324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authorSet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author1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proofErr w:type="spellStart"/>
      <w:r>
        <w:rPr>
          <w:rFonts w:ascii="Consolas" w:hAnsi="Consolas"/>
          <w:color w:val="6A3E3E"/>
          <w:sz w:val="20"/>
          <w:szCs w:val="20"/>
        </w:rPr>
        <w:t>authorSet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author2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E7AF8E5" w14:textId="77777777" w:rsidR="00324A20" w:rsidRDefault="00324A20" w:rsidP="00324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EAB3B89" w14:textId="26653320" w:rsidR="00324A20" w:rsidRDefault="00324A20" w:rsidP="00324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Set&lt;Book&gt; </w:t>
      </w:r>
      <w:r>
        <w:rPr>
          <w:rFonts w:ascii="Consolas" w:hAnsi="Consolas"/>
          <w:color w:val="6A3E3E"/>
          <w:sz w:val="20"/>
          <w:szCs w:val="20"/>
        </w:rPr>
        <w:t>bookSet1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HashSet&lt;&gt;();</w:t>
      </w:r>
    </w:p>
    <w:p w14:paraId="3A17E883" w14:textId="13670DF9" w:rsidR="00324A20" w:rsidRDefault="00324A20" w:rsidP="00324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Book </w:t>
      </w:r>
      <w:r>
        <w:rPr>
          <w:rFonts w:ascii="Consolas" w:hAnsi="Consolas"/>
          <w:color w:val="6A3E3E"/>
          <w:sz w:val="20"/>
          <w:szCs w:val="20"/>
        </w:rPr>
        <w:t>book1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Book(</w:t>
      </w:r>
      <w:r>
        <w:rPr>
          <w:rFonts w:ascii="Consolas" w:hAnsi="Consolas"/>
          <w:color w:val="2A00FF"/>
          <w:sz w:val="20"/>
          <w:szCs w:val="20"/>
        </w:rPr>
        <w:t>"Book-1"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23FB93D" w14:textId="738FB789" w:rsidR="00324A20" w:rsidRDefault="00324A20" w:rsidP="00324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book1</w:t>
      </w:r>
      <w:r>
        <w:rPr>
          <w:rFonts w:ascii="Consolas" w:hAnsi="Consolas"/>
          <w:color w:val="000000"/>
          <w:sz w:val="20"/>
          <w:szCs w:val="20"/>
        </w:rPr>
        <w:t>.setAuthors(</w:t>
      </w:r>
      <w:proofErr w:type="spellStart"/>
      <w:r>
        <w:rPr>
          <w:rFonts w:ascii="Consolas" w:hAnsi="Consolas"/>
          <w:color w:val="6A3E3E"/>
          <w:sz w:val="20"/>
          <w:szCs w:val="20"/>
        </w:rPr>
        <w:t>authorSet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1B23639" w14:textId="6B80F7CE" w:rsidR="00324A20" w:rsidRDefault="00324A20" w:rsidP="00324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author1</w:t>
      </w:r>
      <w:r>
        <w:rPr>
          <w:rFonts w:ascii="Consolas" w:hAnsi="Consolas"/>
          <w:color w:val="000000"/>
          <w:sz w:val="20"/>
          <w:szCs w:val="20"/>
        </w:rPr>
        <w:t>.setBooks(</w:t>
      </w:r>
      <w:r>
        <w:rPr>
          <w:rFonts w:ascii="Consolas" w:hAnsi="Consolas"/>
          <w:color w:val="6A3E3E"/>
          <w:sz w:val="20"/>
          <w:szCs w:val="20"/>
        </w:rPr>
        <w:t>bookSet1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CD6F31C" w14:textId="4DAF8F8C" w:rsidR="00324A20" w:rsidRDefault="00324A20" w:rsidP="00324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bookSet1</w:t>
      </w:r>
      <w:r>
        <w:rPr>
          <w:rFonts w:ascii="Consolas" w:hAnsi="Consolas"/>
          <w:color w:val="000000"/>
          <w:sz w:val="20"/>
          <w:szCs w:val="20"/>
        </w:rPr>
        <w:t>.add(</w:t>
      </w:r>
      <w:r>
        <w:rPr>
          <w:rFonts w:ascii="Consolas" w:hAnsi="Consolas"/>
          <w:color w:val="6A3E3E"/>
          <w:sz w:val="20"/>
          <w:szCs w:val="20"/>
        </w:rPr>
        <w:t>book1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D39612B" w14:textId="77777777" w:rsidR="00324A20" w:rsidRDefault="00324A20" w:rsidP="00324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D51B352" w14:textId="6322D57C" w:rsidR="00324A20" w:rsidRDefault="00324A20" w:rsidP="00324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C0"/>
          <w:sz w:val="20"/>
          <w:szCs w:val="20"/>
        </w:rPr>
        <w:t>authorRepo</w:t>
      </w:r>
      <w:r>
        <w:rPr>
          <w:rFonts w:ascii="Consolas" w:hAnsi="Consolas"/>
          <w:color w:val="000000"/>
          <w:sz w:val="20"/>
          <w:szCs w:val="20"/>
        </w:rPr>
        <w:t>.saveAll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authorSet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2591EA4" w14:textId="4A64D7E7" w:rsidR="00324A20" w:rsidRDefault="00324A20" w:rsidP="00324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4F0216A" w14:textId="75669A79" w:rsidR="004F6CEB" w:rsidRDefault="004F6CEB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br w:type="page"/>
      </w:r>
    </w:p>
    <w:p w14:paraId="3F7BB8D9" w14:textId="2C73E6B6" w:rsidR="004F6CEB" w:rsidRPr="004F6CEB" w:rsidRDefault="004F6CEB" w:rsidP="005A49C1">
      <w:pPr>
        <w:rPr>
          <w:rFonts w:ascii="Baskerville Old Face" w:hAnsi="Baskerville Old Face"/>
          <w:sz w:val="16"/>
          <w:szCs w:val="16"/>
        </w:rPr>
      </w:pPr>
      <w:r w:rsidRPr="004F6CEB">
        <w:rPr>
          <w:rFonts w:ascii="Baskerville Old Face" w:hAnsi="Baskerville Old Face"/>
          <w:sz w:val="36"/>
          <w:szCs w:val="36"/>
          <w:u w:val="single"/>
        </w:rPr>
        <w:lastRenderedPageBreak/>
        <w:t>Many-To-Many Unidirectional and Bidirectional Mapping Using @JoinTable</w:t>
      </w:r>
    </w:p>
    <w:p w14:paraId="2BF36D37" w14:textId="3328E2C8" w:rsidR="008F543D" w:rsidRPr="008F543D" w:rsidRDefault="008F543D" w:rsidP="00EA14CB">
      <w:pPr>
        <w:ind w:left="1440" w:firstLine="720"/>
        <w:rPr>
          <w:rFonts w:ascii="Baskerville Old Face" w:hAnsi="Baskerville Old Face"/>
          <w:b/>
          <w:bCs/>
          <w:sz w:val="28"/>
          <w:szCs w:val="28"/>
          <w:u w:val="single"/>
        </w:rPr>
      </w:pPr>
      <w:r w:rsidRPr="008F543D">
        <w:rPr>
          <w:rFonts w:ascii="Baskerville Old Face" w:hAnsi="Baskerville Old Face"/>
          <w:b/>
          <w:bCs/>
          <w:sz w:val="28"/>
          <w:szCs w:val="28"/>
          <w:u w:val="single"/>
        </w:rPr>
        <w:t>Man</w:t>
      </w:r>
      <w:r w:rsidRPr="008F543D">
        <w:rPr>
          <w:rFonts w:ascii="Baskerville Old Face" w:hAnsi="Baskerville Old Face"/>
          <w:b/>
          <w:bCs/>
          <w:sz w:val="30"/>
          <w:szCs w:val="30"/>
          <w:u w:val="single"/>
        </w:rPr>
        <w:t xml:space="preserve">y </w:t>
      </w:r>
      <w:r w:rsidR="002528F1">
        <w:rPr>
          <w:rFonts w:ascii="Baskerville Old Face" w:hAnsi="Baskerville Old Face"/>
          <w:b/>
          <w:bCs/>
          <w:sz w:val="30"/>
          <w:szCs w:val="30"/>
          <w:u w:val="single"/>
        </w:rPr>
        <w:t>To</w:t>
      </w:r>
      <w:r w:rsidRPr="008F543D">
        <w:rPr>
          <w:rFonts w:ascii="Baskerville Old Face" w:hAnsi="Baskerville Old Face"/>
          <w:b/>
          <w:bCs/>
          <w:sz w:val="30"/>
          <w:szCs w:val="30"/>
          <w:u w:val="single"/>
        </w:rPr>
        <w:t xml:space="preserve"> Many Unidirectional (Using @JoinTable)</w:t>
      </w:r>
    </w:p>
    <w:p w14:paraId="34B19865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@Entity</w:t>
      </w:r>
      <w:r>
        <w:rPr>
          <w:rFonts w:ascii="Consolas" w:hAnsi="Consolas"/>
          <w:color w:val="000000"/>
          <w:sz w:val="20"/>
          <w:szCs w:val="20"/>
        </w:rPr>
        <w:t>(name=</w:t>
      </w:r>
      <w:r>
        <w:rPr>
          <w:rFonts w:ascii="Consolas" w:hAnsi="Consolas"/>
          <w:color w:val="2A00FF"/>
          <w:sz w:val="20"/>
          <w:szCs w:val="20"/>
        </w:rPr>
        <w:t>"Author"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"author"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46464"/>
          <w:sz w:val="20"/>
          <w:szCs w:val="20"/>
        </w:rPr>
        <w:t>@Getter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@Setter @ToString</w:t>
      </w:r>
      <w:r>
        <w:rPr>
          <w:rFonts w:ascii="Consolas" w:hAnsi="Consolas"/>
          <w:color w:val="000000"/>
          <w:sz w:val="20"/>
          <w:szCs w:val="20"/>
        </w:rPr>
        <w:t xml:space="preserve">(exclude = </w:t>
      </w:r>
      <w:r>
        <w:rPr>
          <w:rFonts w:ascii="Consolas" w:hAnsi="Consolas"/>
          <w:color w:val="2A00FF"/>
          <w:sz w:val="20"/>
          <w:szCs w:val="20"/>
        </w:rPr>
        <w:t>"books"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46464"/>
          <w:sz w:val="20"/>
          <w:szCs w:val="20"/>
        </w:rPr>
        <w:t>@NoArgsConstructor</w:t>
      </w:r>
    </w:p>
    <w:p w14:paraId="1C302420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Author {</w:t>
      </w:r>
    </w:p>
    <w:p w14:paraId="7DE69366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@Id</w:t>
      </w:r>
    </w:p>
    <w:p w14:paraId="11B19D9A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@GeneratedValue</w:t>
      </w:r>
    </w:p>
    <w:p w14:paraId="65F7E600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23F6BA8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120E30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 w:rsidRPr="00D53C41">
        <w:rPr>
          <w:rFonts w:ascii="Consolas" w:hAnsi="Consolas"/>
          <w:color w:val="000000"/>
          <w:sz w:val="20"/>
          <w:szCs w:val="20"/>
        </w:rPr>
        <w:sym w:font="Wingdings" w:char="F0E7"/>
      </w:r>
      <w:r>
        <w:rPr>
          <w:rFonts w:ascii="Consolas" w:hAnsi="Consolas"/>
          <w:color w:val="000000"/>
          <w:sz w:val="20"/>
          <w:szCs w:val="20"/>
        </w:rPr>
        <w:t xml:space="preserve"> Author Class</w:t>
      </w:r>
    </w:p>
    <w:p w14:paraId="7DB6E82D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6CF61502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Author(String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790E7EF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D1E9F8E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ADBDB5C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7B2AEB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@ManyToMany</w:t>
      </w:r>
      <w:r>
        <w:rPr>
          <w:rFonts w:ascii="Consolas" w:hAnsi="Consolas"/>
          <w:color w:val="000000"/>
          <w:sz w:val="20"/>
          <w:szCs w:val="20"/>
        </w:rPr>
        <w:t xml:space="preserve">(cascade = </w:t>
      </w:r>
      <w:proofErr w:type="spellStart"/>
      <w:r>
        <w:rPr>
          <w:rFonts w:ascii="Consolas" w:hAnsi="Consolas"/>
          <w:color w:val="000000"/>
          <w:sz w:val="20"/>
          <w:szCs w:val="20"/>
        </w:rPr>
        <w:t>CascadeType.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ALL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432A52B0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@JoinTable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author_book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9B2F132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joinColumns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46464"/>
          <w:sz w:val="20"/>
          <w:szCs w:val="20"/>
        </w:rPr>
        <w:t>@JoinColumn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author_id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70DBDB09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inverseJoinColumns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46464"/>
          <w:sz w:val="20"/>
          <w:szCs w:val="20"/>
        </w:rPr>
        <w:t>@JoinColumn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book_id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3D6EDA3C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Set&lt;Book&gt; </w:t>
      </w:r>
      <w:r>
        <w:rPr>
          <w:rFonts w:ascii="Consolas" w:hAnsi="Consolas"/>
          <w:color w:val="0000C0"/>
          <w:sz w:val="20"/>
          <w:szCs w:val="20"/>
        </w:rPr>
        <w:t>books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0B71446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91B185" w14:textId="77777777" w:rsidR="008F543D" w:rsidRDefault="008F543D" w:rsidP="008F543D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2543153" w14:textId="77777777" w:rsidR="008F543D" w:rsidRDefault="008F543D" w:rsidP="008F543D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0"/>
          <w:szCs w:val="20"/>
        </w:rPr>
      </w:pPr>
    </w:p>
    <w:p w14:paraId="22F54094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@Entity</w:t>
      </w:r>
      <w:r>
        <w:rPr>
          <w:rFonts w:ascii="Consolas" w:hAnsi="Consolas"/>
          <w:color w:val="000000"/>
          <w:sz w:val="20"/>
          <w:szCs w:val="20"/>
        </w:rPr>
        <w:t>(name=</w:t>
      </w:r>
      <w:r>
        <w:rPr>
          <w:rFonts w:ascii="Consolas" w:hAnsi="Consolas"/>
          <w:color w:val="2A00FF"/>
          <w:sz w:val="20"/>
          <w:szCs w:val="20"/>
        </w:rPr>
        <w:t>"Book"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"book"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46464"/>
          <w:sz w:val="20"/>
          <w:szCs w:val="20"/>
        </w:rPr>
        <w:t>@Getter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@Setter @NoArgsConstructor @ToString</w:t>
      </w:r>
    </w:p>
    <w:p w14:paraId="35BB3852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Book {</w:t>
      </w:r>
    </w:p>
    <w:p w14:paraId="6A6C715C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@Id</w:t>
      </w:r>
    </w:p>
    <w:p w14:paraId="5D45D2E0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@GeneratedValue</w:t>
      </w:r>
    </w:p>
    <w:p w14:paraId="5AB7D043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 w:rsidRPr="00D53C41">
        <w:rPr>
          <w:rFonts w:ascii="Consolas" w:hAnsi="Consolas"/>
          <w:color w:val="000000"/>
          <w:sz w:val="20"/>
          <w:szCs w:val="20"/>
        </w:rPr>
        <w:sym w:font="Wingdings" w:char="F0E7"/>
      </w:r>
      <w:r>
        <w:rPr>
          <w:rFonts w:ascii="Consolas" w:hAnsi="Consolas"/>
          <w:color w:val="000000"/>
          <w:sz w:val="20"/>
          <w:szCs w:val="20"/>
        </w:rPr>
        <w:t xml:space="preserve"> Book class</w:t>
      </w:r>
    </w:p>
    <w:p w14:paraId="58BD81F7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2FC295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848D6E0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5D6815E2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Book(String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D1C5604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title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31CCC44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2D52D70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3CE846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6A77CF4" w14:textId="77777777" w:rsidR="008F543D" w:rsidRDefault="008F543D" w:rsidP="008F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20"/>
          <w:szCs w:val="20"/>
          <w:lang w:bidi="hi-IN"/>
        </w:rPr>
      </w:pPr>
    </w:p>
    <w:p w14:paraId="227166F9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</w:t>
      </w:r>
      <w:r>
        <w:rPr>
          <w:rFonts w:ascii="Consolas" w:hAnsi="Consolas"/>
          <w:color w:val="646464"/>
          <w:sz w:val="20"/>
          <w:szCs w:val="20"/>
          <w:shd w:val="clear" w:color="auto" w:fill="D4D4D4"/>
        </w:rPr>
        <w:t>Repository</w:t>
      </w:r>
    </w:p>
    <w:p w14:paraId="73881920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AuthorRepository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CrudRepository</w:t>
      </w:r>
      <w:proofErr w:type="spellEnd"/>
      <w:r>
        <w:rPr>
          <w:rFonts w:ascii="Consolas" w:hAnsi="Consolas"/>
          <w:color w:val="000000"/>
          <w:sz w:val="20"/>
          <w:szCs w:val="20"/>
        </w:rPr>
        <w:t>&lt;Author, Long&gt; {</w:t>
      </w:r>
    </w:p>
    <w:p w14:paraId="4738C315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A0CA2D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F925577" w14:textId="5BE5BB27" w:rsidR="00E62653" w:rsidRDefault="00E62653" w:rsidP="008F543D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6"/>
          <w:szCs w:val="26"/>
          <w:u w:val="single"/>
        </w:rPr>
      </w:pPr>
      <w:r w:rsidRPr="00EE0B05">
        <w:rPr>
          <w:b/>
          <w:bCs/>
          <w:sz w:val="26"/>
          <w:szCs w:val="26"/>
          <w:u w:val="single"/>
        </w:rPr>
        <w:t>Database Table Design</w:t>
      </w:r>
    </w:p>
    <w:p w14:paraId="4A0915E9" w14:textId="77777777" w:rsidR="00E62653" w:rsidRDefault="00E62653" w:rsidP="008F543D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6"/>
          <w:szCs w:val="26"/>
          <w:u w:val="single"/>
        </w:rPr>
      </w:pPr>
    </w:p>
    <w:tbl>
      <w:tblPr>
        <w:tblpPr w:leftFromText="180" w:rightFromText="180" w:vertAnchor="text" w:horzAnchor="margin" w:tblpY="-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1440"/>
      </w:tblGrid>
      <w:tr w:rsidR="00E62653" w:rsidRPr="006D4D75" w14:paraId="6EFB08AC" w14:textId="77777777" w:rsidTr="00803609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1C9082EA" w14:textId="77777777" w:rsidR="00E62653" w:rsidRPr="006D4D75" w:rsidRDefault="00E62653" w:rsidP="00803609">
            <w:pPr>
              <w:rPr>
                <w:b/>
                <w:bCs/>
              </w:rPr>
            </w:pPr>
            <w:r>
              <w:rPr>
                <w:b/>
                <w:bCs/>
              </w:rPr>
              <w:t>Table Name: author</w:t>
            </w:r>
          </w:p>
        </w:tc>
      </w:tr>
      <w:tr w:rsidR="00E62653" w:rsidRPr="006D4D75" w14:paraId="68A96F56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9B22" w14:textId="77777777" w:rsidR="00E62653" w:rsidRPr="006D4D75" w:rsidRDefault="00E62653" w:rsidP="00803609">
            <w:pPr>
              <w:rPr>
                <w:b/>
                <w:bCs/>
              </w:rPr>
            </w:pPr>
            <w:r w:rsidRPr="006D4D75">
              <w:rPr>
                <w:b/>
                <w:bCs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26B42984" w14:textId="77777777" w:rsidR="00E62653" w:rsidRPr="006D4D75" w:rsidRDefault="00E62653" w:rsidP="00803609">
            <w:pPr>
              <w:rPr>
                <w:b/>
                <w:bCs/>
              </w:rPr>
            </w:pPr>
            <w:r w:rsidRPr="006D4D75">
              <w:rPr>
                <w:b/>
                <w:bCs/>
              </w:rPr>
              <w:t xml:space="preserve">name </w:t>
            </w:r>
          </w:p>
        </w:tc>
      </w:tr>
      <w:tr w:rsidR="00E62653" w:rsidRPr="006D4D75" w14:paraId="67CE6619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33E6" w14:textId="77777777" w:rsidR="00E62653" w:rsidRPr="006D4D75" w:rsidRDefault="00E62653" w:rsidP="00803609">
            <w:r w:rsidRPr="006D4D75">
              <w:t>52</w:t>
            </w:r>
          </w:p>
        </w:tc>
        <w:tc>
          <w:tcPr>
            <w:tcW w:w="0" w:type="auto"/>
            <w:vAlign w:val="center"/>
            <w:hideMark/>
          </w:tcPr>
          <w:p w14:paraId="5FD0C97B" w14:textId="77777777" w:rsidR="00E62653" w:rsidRPr="006D4D75" w:rsidRDefault="00E62653" w:rsidP="00803609">
            <w:r w:rsidRPr="006D4D75">
              <w:t>Author-1</w:t>
            </w:r>
          </w:p>
        </w:tc>
      </w:tr>
      <w:tr w:rsidR="00E62653" w:rsidRPr="006D4D75" w14:paraId="70FE31CC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B4EE" w14:textId="77777777" w:rsidR="00E62653" w:rsidRPr="006D4D75" w:rsidRDefault="00E62653" w:rsidP="00803609">
            <w:r w:rsidRPr="006D4D75">
              <w:t>53</w:t>
            </w:r>
          </w:p>
        </w:tc>
        <w:tc>
          <w:tcPr>
            <w:tcW w:w="0" w:type="auto"/>
            <w:vAlign w:val="center"/>
            <w:hideMark/>
          </w:tcPr>
          <w:p w14:paraId="653D0538" w14:textId="77777777" w:rsidR="00E62653" w:rsidRPr="006D4D75" w:rsidRDefault="00E62653" w:rsidP="00803609">
            <w:r w:rsidRPr="006D4D75">
              <w:t>Author-2</w:t>
            </w:r>
          </w:p>
        </w:tc>
      </w:tr>
    </w:tbl>
    <w:tbl>
      <w:tblPr>
        <w:tblpPr w:leftFromText="180" w:rightFromText="180" w:vertAnchor="text" w:horzAnchor="page" w:tblpX="3151" w:tblpY="108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1314"/>
      </w:tblGrid>
      <w:tr w:rsidR="00E62653" w:rsidRPr="00AA1F8A" w14:paraId="105B651F" w14:textId="77777777" w:rsidTr="00E62653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4C5FC027" w14:textId="77777777" w:rsidR="00E62653" w:rsidRPr="00AA1F8A" w:rsidRDefault="00E62653" w:rsidP="00E62653">
            <w:pPr>
              <w:rPr>
                <w:b/>
                <w:bCs/>
              </w:rPr>
            </w:pPr>
            <w:r>
              <w:rPr>
                <w:b/>
                <w:bCs/>
              </w:rPr>
              <w:t>Table Name: book</w:t>
            </w:r>
          </w:p>
        </w:tc>
      </w:tr>
      <w:tr w:rsidR="00E62653" w:rsidRPr="00AA1F8A" w14:paraId="716822C3" w14:textId="77777777" w:rsidTr="00E62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31EA5" w14:textId="77777777" w:rsidR="00E62653" w:rsidRPr="00AA1F8A" w:rsidRDefault="00E62653" w:rsidP="00E62653">
            <w:pPr>
              <w:rPr>
                <w:b/>
                <w:bCs/>
              </w:rPr>
            </w:pPr>
            <w:r w:rsidRPr="00AA1F8A">
              <w:rPr>
                <w:b/>
                <w:bCs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32FB6540" w14:textId="77777777" w:rsidR="00E62653" w:rsidRPr="00AA1F8A" w:rsidRDefault="00E62653" w:rsidP="00E62653">
            <w:pPr>
              <w:rPr>
                <w:b/>
                <w:bCs/>
              </w:rPr>
            </w:pPr>
            <w:r w:rsidRPr="00AA1F8A">
              <w:rPr>
                <w:b/>
                <w:bCs/>
              </w:rPr>
              <w:t xml:space="preserve">title </w:t>
            </w:r>
          </w:p>
        </w:tc>
      </w:tr>
      <w:tr w:rsidR="00E62653" w:rsidRPr="00AA1F8A" w14:paraId="327E8FBF" w14:textId="77777777" w:rsidTr="00E62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7CDD" w14:textId="77777777" w:rsidR="00E62653" w:rsidRPr="00AA1F8A" w:rsidRDefault="00E62653" w:rsidP="00E62653">
            <w:r w:rsidRPr="00AA1F8A">
              <w:t>1</w:t>
            </w:r>
          </w:p>
        </w:tc>
        <w:tc>
          <w:tcPr>
            <w:tcW w:w="0" w:type="auto"/>
            <w:vAlign w:val="center"/>
            <w:hideMark/>
          </w:tcPr>
          <w:p w14:paraId="04650507" w14:textId="77777777" w:rsidR="00E62653" w:rsidRPr="00AA1F8A" w:rsidRDefault="00E62653" w:rsidP="00E62653">
            <w:r w:rsidRPr="00AA1F8A">
              <w:t>Book-2</w:t>
            </w:r>
          </w:p>
        </w:tc>
      </w:tr>
      <w:tr w:rsidR="00E62653" w:rsidRPr="00AA1F8A" w14:paraId="3EFFA540" w14:textId="77777777" w:rsidTr="00E62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60B0" w14:textId="77777777" w:rsidR="00E62653" w:rsidRPr="00AA1F8A" w:rsidRDefault="00E62653" w:rsidP="00E62653">
            <w:r w:rsidRPr="00AA1F8A">
              <w:t>2</w:t>
            </w:r>
          </w:p>
        </w:tc>
        <w:tc>
          <w:tcPr>
            <w:tcW w:w="0" w:type="auto"/>
            <w:vAlign w:val="center"/>
            <w:hideMark/>
          </w:tcPr>
          <w:p w14:paraId="655312A8" w14:textId="77777777" w:rsidR="00E62653" w:rsidRPr="00AA1F8A" w:rsidRDefault="00E62653" w:rsidP="00E62653">
            <w:r w:rsidRPr="00AA1F8A">
              <w:t>Book-3</w:t>
            </w:r>
          </w:p>
        </w:tc>
      </w:tr>
    </w:tbl>
    <w:tbl>
      <w:tblPr>
        <w:tblpPr w:leftFromText="180" w:rightFromText="180" w:vertAnchor="text" w:horzAnchor="page" w:tblpX="6761" w:tblpY="38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141"/>
      </w:tblGrid>
      <w:tr w:rsidR="00E62653" w:rsidRPr="00A45780" w14:paraId="6EF00B7B" w14:textId="77777777" w:rsidTr="00E62653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4388B762" w14:textId="77777777" w:rsidR="00E62653" w:rsidRPr="00A45780" w:rsidRDefault="00E62653" w:rsidP="00E6265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Table Name: </w:t>
            </w:r>
            <w:proofErr w:type="spellStart"/>
            <w:r>
              <w:rPr>
                <w:b/>
                <w:bCs/>
              </w:rPr>
              <w:t>author_book</w:t>
            </w:r>
            <w:proofErr w:type="spellEnd"/>
          </w:p>
        </w:tc>
      </w:tr>
      <w:tr w:rsidR="00E62653" w:rsidRPr="00A45780" w14:paraId="2F7E0CDE" w14:textId="77777777" w:rsidTr="00E62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6892" w14:textId="77777777" w:rsidR="00E62653" w:rsidRPr="00A45780" w:rsidRDefault="00E62653" w:rsidP="00E62653">
            <w:pPr>
              <w:rPr>
                <w:b/>
                <w:bCs/>
              </w:rPr>
            </w:pPr>
            <w:proofErr w:type="spellStart"/>
            <w:r w:rsidRPr="00A45780">
              <w:rPr>
                <w:b/>
                <w:bCs/>
              </w:rPr>
              <w:t>author_id</w:t>
            </w:r>
            <w:proofErr w:type="spellEnd"/>
            <w:r w:rsidRPr="00A45780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B95852" w14:textId="77777777" w:rsidR="00E62653" w:rsidRPr="00A45780" w:rsidRDefault="00E62653" w:rsidP="00E62653">
            <w:pPr>
              <w:rPr>
                <w:b/>
                <w:bCs/>
              </w:rPr>
            </w:pPr>
            <w:proofErr w:type="spellStart"/>
            <w:r w:rsidRPr="00A45780">
              <w:rPr>
                <w:b/>
                <w:bCs/>
              </w:rPr>
              <w:t>book_id</w:t>
            </w:r>
            <w:proofErr w:type="spellEnd"/>
            <w:r w:rsidRPr="00A45780">
              <w:rPr>
                <w:b/>
                <w:bCs/>
              </w:rPr>
              <w:t xml:space="preserve"> </w:t>
            </w:r>
          </w:p>
        </w:tc>
      </w:tr>
      <w:tr w:rsidR="00E62653" w:rsidRPr="00A45780" w14:paraId="1132D5CE" w14:textId="77777777" w:rsidTr="00E62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7AA4" w14:textId="77777777" w:rsidR="00E62653" w:rsidRPr="00A45780" w:rsidRDefault="00E62653" w:rsidP="00E62653">
            <w:r w:rsidRPr="00A45780">
              <w:t>52</w:t>
            </w:r>
          </w:p>
        </w:tc>
        <w:tc>
          <w:tcPr>
            <w:tcW w:w="0" w:type="auto"/>
            <w:vAlign w:val="center"/>
            <w:hideMark/>
          </w:tcPr>
          <w:p w14:paraId="202D9ED3" w14:textId="77777777" w:rsidR="00E62653" w:rsidRPr="00A45780" w:rsidRDefault="00E62653" w:rsidP="00E62653">
            <w:r w:rsidRPr="00A45780">
              <w:t>1</w:t>
            </w:r>
          </w:p>
        </w:tc>
      </w:tr>
      <w:tr w:rsidR="00E62653" w:rsidRPr="00A45780" w14:paraId="3543AC8B" w14:textId="77777777" w:rsidTr="00E626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E872" w14:textId="77777777" w:rsidR="00E62653" w:rsidRPr="00A45780" w:rsidRDefault="00E62653" w:rsidP="00E62653">
            <w:r w:rsidRPr="00A45780">
              <w:t>52</w:t>
            </w:r>
          </w:p>
        </w:tc>
        <w:tc>
          <w:tcPr>
            <w:tcW w:w="0" w:type="auto"/>
            <w:vAlign w:val="center"/>
            <w:hideMark/>
          </w:tcPr>
          <w:p w14:paraId="6322487C" w14:textId="77777777" w:rsidR="00E62653" w:rsidRPr="00A45780" w:rsidRDefault="00E62653" w:rsidP="00E62653">
            <w:r w:rsidRPr="00A45780">
              <w:t>2</w:t>
            </w:r>
          </w:p>
        </w:tc>
      </w:tr>
    </w:tbl>
    <w:p w14:paraId="2AFC8CAD" w14:textId="77777777" w:rsidR="00E62653" w:rsidRDefault="00E62653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C2BCE75" w14:textId="77777777" w:rsidR="0046047D" w:rsidRDefault="0046047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0E36DF" w14:textId="77777777" w:rsidR="00E62653" w:rsidRDefault="00E62653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65AA86" w14:textId="77777777" w:rsidR="00E62653" w:rsidRDefault="00E62653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915B1C" w14:textId="77777777" w:rsidR="00E62653" w:rsidRDefault="00E62653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BFC0EF" w14:textId="77777777" w:rsidR="00E62653" w:rsidRDefault="00E62653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CD3A58" w14:textId="77777777" w:rsidR="00E62653" w:rsidRDefault="00E62653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1EE103" w14:textId="77777777" w:rsidR="00E62653" w:rsidRDefault="00E62653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CDC86F" w14:textId="77777777" w:rsidR="00E62653" w:rsidRDefault="00E62653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6033FB" w14:textId="77777777" w:rsidR="00E62653" w:rsidRDefault="00E62653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0ED979" w14:textId="77777777" w:rsidR="00E62653" w:rsidRDefault="00E62653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BA743F" w14:textId="77777777" w:rsidR="00E62653" w:rsidRDefault="00E62653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3F0CB0" w14:textId="77777777" w:rsidR="00E62653" w:rsidRDefault="00E62653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1C7858" w14:textId="77777777" w:rsidR="00E62653" w:rsidRDefault="00E62653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3EB697" w14:textId="77777777" w:rsidR="00E62653" w:rsidRDefault="00E62653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7091C8" w14:textId="77777777" w:rsidR="0027631B" w:rsidRDefault="0027631B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238C2A6" w14:textId="77777777" w:rsidR="0027631B" w:rsidRDefault="0027631B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67C396" w14:textId="77777777" w:rsidR="0027631B" w:rsidRDefault="0027631B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73988C" w14:textId="77777777" w:rsidR="0027631B" w:rsidRDefault="0027631B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A3713A" w14:textId="77777777" w:rsidR="00E62653" w:rsidRDefault="00E62653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79207A" w14:textId="77777777" w:rsidR="008F543D" w:rsidRDefault="008F543D" w:rsidP="008F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20"/>
          <w:szCs w:val="20"/>
          <w:lang w:bidi="hi-IN"/>
        </w:rPr>
      </w:pPr>
    </w:p>
    <w:p w14:paraId="27DFB307" w14:textId="77777777" w:rsidR="008F543D" w:rsidRPr="008B4177" w:rsidRDefault="008F543D" w:rsidP="008F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646464"/>
          <w:sz w:val="28"/>
          <w:szCs w:val="28"/>
          <w:u w:val="single"/>
          <w:lang w:bidi="hi-IN"/>
        </w:rPr>
      </w:pPr>
      <w:r w:rsidRPr="008B4177">
        <w:rPr>
          <w:rFonts w:ascii="Consolas" w:hAnsi="Consolas" w:cs="Consolas"/>
          <w:b/>
          <w:bCs/>
          <w:color w:val="646464"/>
          <w:sz w:val="28"/>
          <w:szCs w:val="28"/>
          <w:u w:val="single"/>
          <w:lang w:bidi="hi-IN"/>
        </w:rPr>
        <w:lastRenderedPageBreak/>
        <w:t>Testing Method</w:t>
      </w:r>
    </w:p>
    <w:p w14:paraId="4BE3CAB1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saveAllAuthors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7CE3B626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Author </w:t>
      </w:r>
      <w:r>
        <w:rPr>
          <w:rFonts w:ascii="Consolas" w:hAnsi="Consolas"/>
          <w:color w:val="6A3E3E"/>
          <w:sz w:val="20"/>
          <w:szCs w:val="20"/>
        </w:rPr>
        <w:t>author1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Author(</w:t>
      </w:r>
      <w:r>
        <w:rPr>
          <w:rFonts w:ascii="Consolas" w:hAnsi="Consolas"/>
          <w:color w:val="2A00FF"/>
          <w:sz w:val="20"/>
          <w:szCs w:val="20"/>
        </w:rPr>
        <w:t>"Author-1"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6CFC571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Set&lt;Book&gt; </w:t>
      </w:r>
      <w:r>
        <w:rPr>
          <w:rFonts w:ascii="Consolas" w:hAnsi="Consolas"/>
          <w:color w:val="6A3E3E"/>
          <w:sz w:val="20"/>
          <w:szCs w:val="20"/>
        </w:rPr>
        <w:t>bookSet1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Set.</w:t>
      </w:r>
      <w:r>
        <w:rPr>
          <w:rFonts w:ascii="Consolas" w:hAnsi="Consolas"/>
          <w:i/>
          <w:iCs/>
          <w:color w:val="000000"/>
          <w:sz w:val="20"/>
          <w:szCs w:val="20"/>
        </w:rPr>
        <w:t>of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Book(</w:t>
      </w:r>
      <w:r>
        <w:rPr>
          <w:rFonts w:ascii="Consolas" w:hAnsi="Consolas"/>
          <w:color w:val="2A00FF"/>
          <w:sz w:val="20"/>
          <w:szCs w:val="20"/>
        </w:rPr>
        <w:t>"Book-1"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Book(</w:t>
      </w:r>
      <w:r>
        <w:rPr>
          <w:rFonts w:ascii="Consolas" w:hAnsi="Consolas"/>
          <w:color w:val="2A00FF"/>
          <w:sz w:val="20"/>
          <w:szCs w:val="20"/>
        </w:rPr>
        <w:t>"Book-2"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Book(</w:t>
      </w:r>
      <w:r>
        <w:rPr>
          <w:rFonts w:ascii="Consolas" w:hAnsi="Consolas"/>
          <w:color w:val="2A00FF"/>
          <w:sz w:val="20"/>
          <w:szCs w:val="20"/>
        </w:rPr>
        <w:t>"Book-3"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BD660C9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A4BC59A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author1</w:t>
      </w:r>
      <w:r>
        <w:rPr>
          <w:rFonts w:ascii="Consolas" w:hAnsi="Consolas"/>
          <w:color w:val="000000"/>
          <w:sz w:val="20"/>
          <w:szCs w:val="20"/>
        </w:rPr>
        <w:t>.setBooks(</w:t>
      </w:r>
      <w:r>
        <w:rPr>
          <w:rFonts w:ascii="Consolas" w:hAnsi="Consolas"/>
          <w:color w:val="6A3E3E"/>
          <w:sz w:val="20"/>
          <w:szCs w:val="20"/>
        </w:rPr>
        <w:t>bookSet1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7E882D5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DEFEFB6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Author </w:t>
      </w:r>
      <w:r>
        <w:rPr>
          <w:rFonts w:ascii="Consolas" w:hAnsi="Consolas"/>
          <w:color w:val="6A3E3E"/>
          <w:sz w:val="20"/>
          <w:szCs w:val="20"/>
        </w:rPr>
        <w:t>author2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Author(</w:t>
      </w:r>
      <w:r>
        <w:rPr>
          <w:rFonts w:ascii="Consolas" w:hAnsi="Consolas"/>
          <w:color w:val="2A00FF"/>
          <w:sz w:val="20"/>
          <w:szCs w:val="20"/>
        </w:rPr>
        <w:t>"Author-2"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8CBD3CA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Set&lt;Book&gt; </w:t>
      </w:r>
      <w:r>
        <w:rPr>
          <w:rFonts w:ascii="Consolas" w:hAnsi="Consolas"/>
          <w:color w:val="6A3E3E"/>
          <w:sz w:val="20"/>
          <w:szCs w:val="20"/>
        </w:rPr>
        <w:t>bookSet2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Set.</w:t>
      </w:r>
      <w:r>
        <w:rPr>
          <w:rFonts w:ascii="Consolas" w:hAnsi="Consolas"/>
          <w:i/>
          <w:iCs/>
          <w:color w:val="000000"/>
          <w:sz w:val="20"/>
          <w:szCs w:val="20"/>
        </w:rPr>
        <w:t>of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Book(</w:t>
      </w:r>
      <w:r>
        <w:rPr>
          <w:rFonts w:ascii="Consolas" w:hAnsi="Consolas"/>
          <w:color w:val="2A00FF"/>
          <w:sz w:val="20"/>
          <w:szCs w:val="20"/>
        </w:rPr>
        <w:t>"Book-4"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Book(</w:t>
      </w:r>
      <w:r>
        <w:rPr>
          <w:rFonts w:ascii="Consolas" w:hAnsi="Consolas"/>
          <w:color w:val="2A00FF"/>
          <w:sz w:val="20"/>
          <w:szCs w:val="20"/>
        </w:rPr>
        <w:t>"Book-5"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Book(</w:t>
      </w:r>
      <w:r>
        <w:rPr>
          <w:rFonts w:ascii="Consolas" w:hAnsi="Consolas"/>
          <w:color w:val="2A00FF"/>
          <w:sz w:val="20"/>
          <w:szCs w:val="20"/>
        </w:rPr>
        <w:t>"Book-6"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5E88A879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author2</w:t>
      </w:r>
      <w:r>
        <w:rPr>
          <w:rFonts w:ascii="Consolas" w:hAnsi="Consolas"/>
          <w:color w:val="000000"/>
          <w:sz w:val="20"/>
          <w:szCs w:val="20"/>
        </w:rPr>
        <w:t>.setBooks(</w:t>
      </w:r>
      <w:r>
        <w:rPr>
          <w:rFonts w:ascii="Consolas" w:hAnsi="Consolas"/>
          <w:color w:val="6A3E3E"/>
          <w:sz w:val="20"/>
          <w:szCs w:val="20"/>
        </w:rPr>
        <w:t>bookSet2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BB41DB9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7E50E0A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List&lt;Author&gt; </w:t>
      </w:r>
      <w:proofErr w:type="spellStart"/>
      <w:r>
        <w:rPr>
          <w:rFonts w:ascii="Consolas" w:hAnsi="Consolas"/>
          <w:color w:val="6A3E3E"/>
          <w:sz w:val="20"/>
          <w:szCs w:val="20"/>
        </w:rPr>
        <w:t>authorList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List.</w:t>
      </w:r>
      <w:r>
        <w:rPr>
          <w:rFonts w:ascii="Consolas" w:hAnsi="Consolas"/>
          <w:i/>
          <w:iCs/>
          <w:color w:val="000000"/>
          <w:sz w:val="20"/>
          <w:szCs w:val="20"/>
        </w:rPr>
        <w:t>of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author1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author2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9584236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9F114BE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C0"/>
          <w:sz w:val="20"/>
          <w:szCs w:val="20"/>
        </w:rPr>
        <w:t>authorRepo</w:t>
      </w:r>
      <w:r>
        <w:rPr>
          <w:rFonts w:ascii="Consolas" w:hAnsi="Consolas"/>
          <w:color w:val="000000"/>
          <w:sz w:val="20"/>
          <w:szCs w:val="20"/>
        </w:rPr>
        <w:t>.saveAll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authorList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0B59211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0B1763D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311B065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showAllAuthorAndBook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58A8C8F0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Author </w:t>
      </w:r>
      <w:r>
        <w:rPr>
          <w:rFonts w:ascii="Consolas" w:hAnsi="Consolas"/>
          <w:color w:val="6A3E3E"/>
          <w:sz w:val="20"/>
          <w:szCs w:val="20"/>
        </w:rPr>
        <w:t>author1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C0"/>
          <w:sz w:val="20"/>
          <w:szCs w:val="20"/>
        </w:rPr>
        <w:t>authorRepo</w:t>
      </w:r>
      <w:r>
        <w:rPr>
          <w:rFonts w:ascii="Consolas" w:hAnsi="Consolas"/>
          <w:color w:val="000000"/>
          <w:sz w:val="20"/>
          <w:szCs w:val="20"/>
        </w:rPr>
        <w:t>.findById</w:t>
      </w:r>
      <w:proofErr w:type="spellEnd"/>
      <w:r>
        <w:rPr>
          <w:rFonts w:ascii="Consolas" w:hAnsi="Consolas"/>
          <w:color w:val="000000"/>
          <w:sz w:val="20"/>
          <w:szCs w:val="20"/>
        </w:rPr>
        <w:t>(52L).get();</w:t>
      </w:r>
    </w:p>
    <w:p w14:paraId="5E318C82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"Author Details: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author1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DE84898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author1</w:t>
      </w:r>
      <w:r>
        <w:rPr>
          <w:rFonts w:ascii="Consolas" w:hAnsi="Consolas"/>
          <w:color w:val="000000"/>
          <w:sz w:val="20"/>
          <w:szCs w:val="20"/>
        </w:rPr>
        <w:t>.getBooks().</w:t>
      </w:r>
      <w:proofErr w:type="spellStart"/>
      <w:r>
        <w:rPr>
          <w:rFonts w:ascii="Consolas" w:hAnsi="Consolas"/>
          <w:color w:val="000000"/>
          <w:sz w:val="20"/>
          <w:szCs w:val="20"/>
        </w:rPr>
        <w:t>forEach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"Book: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4335C23D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06981E5" w14:textId="77777777" w:rsidR="008F543D" w:rsidRDefault="008F543D" w:rsidP="008F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20"/>
          <w:szCs w:val="20"/>
          <w:lang w:bidi="hi-IN"/>
        </w:rPr>
      </w:pPr>
    </w:p>
    <w:p w14:paraId="0A71A76A" w14:textId="77777777" w:rsidR="008F543D" w:rsidRPr="00CC1E3D" w:rsidRDefault="008F543D" w:rsidP="008F543D">
      <w:pPr>
        <w:rPr>
          <w:rFonts w:ascii="Baskerville Old Face" w:hAnsi="Baskerville Old Face"/>
          <w:b/>
          <w:bCs/>
          <w:sz w:val="24"/>
          <w:szCs w:val="24"/>
        </w:rPr>
      </w:pPr>
      <w:r w:rsidRPr="00CC1E3D">
        <w:rPr>
          <w:rFonts w:ascii="Baskerville Old Face" w:hAnsi="Baskerville Old Face"/>
          <w:b/>
          <w:bCs/>
          <w:sz w:val="24"/>
          <w:szCs w:val="24"/>
        </w:rPr>
        <w:t>To make a single query to avoid N+1 issue, you can modify like this.</w:t>
      </w:r>
    </w:p>
    <w:p w14:paraId="453047A7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@Repository</w:t>
      </w:r>
    </w:p>
    <w:p w14:paraId="6839A9B5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AuthorRepository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CrudRepository</w:t>
      </w:r>
      <w:proofErr w:type="spellEnd"/>
      <w:r>
        <w:rPr>
          <w:rFonts w:ascii="Consolas" w:hAnsi="Consolas"/>
          <w:color w:val="000000"/>
          <w:sz w:val="20"/>
          <w:szCs w:val="20"/>
        </w:rPr>
        <w:t>&lt;Author, Long&gt; {</w:t>
      </w:r>
    </w:p>
    <w:p w14:paraId="07306F02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1F4291" w14:textId="77777777" w:rsidR="008F543D" w:rsidRPr="000C205A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Pr="000C205A">
        <w:rPr>
          <w:rFonts w:ascii="Consolas" w:hAnsi="Consolas"/>
          <w:b/>
          <w:bCs/>
          <w:color w:val="646464"/>
          <w:sz w:val="20"/>
          <w:szCs w:val="20"/>
        </w:rPr>
        <w:t>@Query</w:t>
      </w:r>
      <w:r w:rsidRPr="000C205A">
        <w:rPr>
          <w:rFonts w:ascii="Consolas" w:hAnsi="Consolas"/>
          <w:b/>
          <w:bCs/>
          <w:color w:val="000000"/>
          <w:sz w:val="20"/>
          <w:szCs w:val="20"/>
        </w:rPr>
        <w:t>(</w:t>
      </w:r>
      <w:r w:rsidRPr="000C205A">
        <w:rPr>
          <w:rFonts w:ascii="Consolas" w:hAnsi="Consolas"/>
          <w:b/>
          <w:bCs/>
          <w:color w:val="2A00FF"/>
          <w:sz w:val="20"/>
          <w:szCs w:val="20"/>
        </w:rPr>
        <w:t xml:space="preserve">"select a from Author a join fetch </w:t>
      </w:r>
      <w:proofErr w:type="spellStart"/>
      <w:r w:rsidRPr="000C205A">
        <w:rPr>
          <w:rFonts w:ascii="Consolas" w:hAnsi="Consolas"/>
          <w:b/>
          <w:bCs/>
          <w:color w:val="2A00FF"/>
          <w:sz w:val="20"/>
          <w:szCs w:val="20"/>
        </w:rPr>
        <w:t>a.books</w:t>
      </w:r>
      <w:proofErr w:type="spellEnd"/>
      <w:r w:rsidRPr="000C205A">
        <w:rPr>
          <w:rFonts w:ascii="Consolas" w:hAnsi="Consolas"/>
          <w:b/>
          <w:bCs/>
          <w:color w:val="2A00FF"/>
          <w:sz w:val="20"/>
          <w:szCs w:val="20"/>
        </w:rPr>
        <w:t>"</w:t>
      </w:r>
      <w:r w:rsidRPr="000C205A">
        <w:rPr>
          <w:rFonts w:ascii="Consolas" w:hAnsi="Consolas"/>
          <w:b/>
          <w:bCs/>
          <w:color w:val="000000"/>
          <w:sz w:val="20"/>
          <w:szCs w:val="20"/>
        </w:rPr>
        <w:t>)</w:t>
      </w:r>
    </w:p>
    <w:p w14:paraId="1249A047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List&lt;Author&gt; </w:t>
      </w:r>
      <w:proofErr w:type="spellStart"/>
      <w:r>
        <w:rPr>
          <w:rFonts w:ascii="Consolas" w:hAnsi="Consolas"/>
          <w:color w:val="000000"/>
          <w:sz w:val="20"/>
          <w:szCs w:val="20"/>
        </w:rPr>
        <w:t>getAuthorById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(Long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D9670FA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F78EE99" w14:textId="77777777" w:rsidR="008F543D" w:rsidRDefault="008F543D" w:rsidP="008F543D"/>
    <w:p w14:paraId="5D66643C" w14:textId="77777777" w:rsidR="008F543D" w:rsidRPr="00297612" w:rsidRDefault="008F543D" w:rsidP="008F543D">
      <w:pPr>
        <w:rPr>
          <w:b/>
          <w:bCs/>
          <w:u w:val="single"/>
        </w:rPr>
      </w:pPr>
      <w:r w:rsidRPr="00297612">
        <w:rPr>
          <w:b/>
          <w:bCs/>
          <w:u w:val="single"/>
        </w:rPr>
        <w:t>Testing method</w:t>
      </w:r>
    </w:p>
    <w:p w14:paraId="3C2026FE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showAuthorAndBook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3884A5E8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List&lt;Author&gt; </w:t>
      </w:r>
      <w:r>
        <w:rPr>
          <w:rFonts w:ascii="Consolas" w:hAnsi="Consolas"/>
          <w:color w:val="6A3E3E"/>
          <w:sz w:val="20"/>
          <w:szCs w:val="20"/>
        </w:rPr>
        <w:t>authors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C0"/>
          <w:sz w:val="20"/>
          <w:szCs w:val="20"/>
        </w:rPr>
        <w:t>authorRepo</w:t>
      </w:r>
      <w:r>
        <w:rPr>
          <w:rFonts w:ascii="Consolas" w:hAnsi="Consolas"/>
          <w:color w:val="000000"/>
          <w:sz w:val="20"/>
          <w:szCs w:val="20"/>
        </w:rPr>
        <w:t>.getAuthorById</w:t>
      </w:r>
      <w:proofErr w:type="spellEnd"/>
      <w:r>
        <w:rPr>
          <w:rFonts w:ascii="Consolas" w:hAnsi="Consolas"/>
          <w:color w:val="000000"/>
          <w:sz w:val="20"/>
          <w:szCs w:val="20"/>
        </w:rPr>
        <w:t>(52L);</w:t>
      </w:r>
    </w:p>
    <w:p w14:paraId="53DD81A2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"Author Details: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authors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C30136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authors</w:t>
      </w:r>
      <w:r>
        <w:rPr>
          <w:rFonts w:ascii="Consolas" w:hAnsi="Consolas"/>
          <w:color w:val="000000"/>
          <w:sz w:val="20"/>
          <w:szCs w:val="20"/>
        </w:rPr>
        <w:t>.forEach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 </w:t>
      </w:r>
      <w:r>
        <w:rPr>
          <w:rFonts w:ascii="Consolas" w:hAnsi="Consolas"/>
          <w:color w:val="6A3E3E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 xml:space="preserve"> -&gt; {</w:t>
      </w:r>
    </w:p>
    <w:p w14:paraId="1B125AE6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>.getBooks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forEach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 </w:t>
      </w:r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"Book: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A35DAC9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});</w:t>
      </w:r>
    </w:p>
    <w:p w14:paraId="6F171175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305976F" w14:textId="77777777" w:rsidR="008F543D" w:rsidRPr="002F0331" w:rsidRDefault="008F543D" w:rsidP="008F543D">
      <w:pPr>
        <w:rPr>
          <w:rFonts w:ascii="Baskerville Old Face" w:hAnsi="Baskerville Old Face"/>
          <w:sz w:val="24"/>
          <w:szCs w:val="24"/>
        </w:rPr>
      </w:pPr>
      <w:r w:rsidRPr="002F0331">
        <w:rPr>
          <w:rFonts w:ascii="Baskerville Old Face" w:hAnsi="Baskerville Old Face"/>
          <w:sz w:val="24"/>
          <w:szCs w:val="24"/>
        </w:rPr>
        <w:t xml:space="preserve">Similarly, you can also define @JoinTable, columns and inverse join columns in </w:t>
      </w:r>
      <w:r w:rsidRPr="002F0331">
        <w:rPr>
          <w:rFonts w:ascii="Baskerville Old Face" w:hAnsi="Baskerville Old Face"/>
          <w:b/>
          <w:bCs/>
          <w:sz w:val="24"/>
          <w:szCs w:val="24"/>
        </w:rPr>
        <w:t>book class</w:t>
      </w:r>
      <w:r w:rsidRPr="002F0331">
        <w:rPr>
          <w:rFonts w:ascii="Baskerville Old Face" w:hAnsi="Baskerville Old Face"/>
          <w:sz w:val="24"/>
          <w:szCs w:val="24"/>
        </w:rPr>
        <w:t>. The code is given below.</w:t>
      </w:r>
    </w:p>
    <w:p w14:paraId="688F66BF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9701B1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9701B1">
        <w:rPr>
          <w:rFonts w:ascii="Consolas" w:hAnsi="Consolas"/>
          <w:color w:val="000000"/>
          <w:sz w:val="18"/>
          <w:szCs w:val="18"/>
        </w:rPr>
        <w:t xml:space="preserve"> </w:t>
      </w:r>
      <w:r w:rsidRPr="009701B1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9701B1">
        <w:rPr>
          <w:rFonts w:ascii="Consolas" w:hAnsi="Consolas"/>
          <w:color w:val="000000"/>
          <w:sz w:val="18"/>
          <w:szCs w:val="18"/>
        </w:rPr>
        <w:t xml:space="preserve"> Author {</w:t>
      </w:r>
    </w:p>
    <w:p w14:paraId="60659D07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9701B1">
        <w:rPr>
          <w:rFonts w:ascii="Consolas" w:hAnsi="Consolas"/>
          <w:color w:val="000000"/>
          <w:sz w:val="18"/>
          <w:szCs w:val="18"/>
        </w:rPr>
        <w:tab/>
      </w:r>
      <w:r w:rsidRPr="009701B1">
        <w:rPr>
          <w:rFonts w:ascii="Consolas" w:hAnsi="Consolas"/>
          <w:color w:val="646464"/>
          <w:sz w:val="18"/>
          <w:szCs w:val="18"/>
        </w:rPr>
        <w:t>@ManyToMany</w:t>
      </w:r>
      <w:r w:rsidRPr="009701B1">
        <w:rPr>
          <w:rFonts w:ascii="Consolas" w:hAnsi="Consolas"/>
          <w:color w:val="000000"/>
          <w:sz w:val="18"/>
          <w:szCs w:val="18"/>
        </w:rPr>
        <w:t xml:space="preserve">(cascade = </w:t>
      </w:r>
      <w:proofErr w:type="spellStart"/>
      <w:r w:rsidRPr="009701B1">
        <w:rPr>
          <w:rFonts w:ascii="Consolas" w:hAnsi="Consolas"/>
          <w:color w:val="000000"/>
          <w:sz w:val="18"/>
          <w:szCs w:val="18"/>
        </w:rPr>
        <w:t>CascadeType.</w:t>
      </w:r>
      <w:r w:rsidRPr="009701B1">
        <w:rPr>
          <w:rFonts w:ascii="Consolas" w:hAnsi="Consolas"/>
          <w:b/>
          <w:bCs/>
          <w:i/>
          <w:iCs/>
          <w:color w:val="0000C0"/>
          <w:sz w:val="18"/>
          <w:szCs w:val="18"/>
        </w:rPr>
        <w:t>ALL</w:t>
      </w:r>
      <w:proofErr w:type="spellEnd"/>
      <w:r w:rsidRPr="009701B1">
        <w:rPr>
          <w:rFonts w:ascii="Consolas" w:hAnsi="Consolas"/>
          <w:color w:val="000000"/>
          <w:sz w:val="18"/>
          <w:szCs w:val="18"/>
        </w:rPr>
        <w:t>)</w:t>
      </w:r>
    </w:p>
    <w:p w14:paraId="3546081C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9701B1">
        <w:rPr>
          <w:rFonts w:ascii="Consolas" w:hAnsi="Consolas"/>
          <w:color w:val="000000"/>
          <w:sz w:val="18"/>
          <w:szCs w:val="18"/>
        </w:rPr>
        <w:tab/>
      </w:r>
      <w:r w:rsidRPr="009701B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9701B1">
        <w:rPr>
          <w:rFonts w:ascii="Consolas" w:hAnsi="Consolas"/>
          <w:color w:val="000000"/>
          <w:sz w:val="18"/>
          <w:szCs w:val="18"/>
        </w:rPr>
        <w:t xml:space="preserve"> Set&lt;Book&gt; </w:t>
      </w:r>
      <w:r w:rsidRPr="009701B1">
        <w:rPr>
          <w:rFonts w:ascii="Consolas" w:hAnsi="Consolas"/>
          <w:color w:val="0000C0"/>
          <w:sz w:val="18"/>
          <w:szCs w:val="18"/>
        </w:rPr>
        <w:t>books</w:t>
      </w:r>
      <w:r w:rsidRPr="009701B1">
        <w:rPr>
          <w:rFonts w:ascii="Consolas" w:hAnsi="Consolas"/>
          <w:color w:val="000000"/>
          <w:sz w:val="18"/>
          <w:szCs w:val="18"/>
        </w:rPr>
        <w:t>;</w:t>
      </w:r>
    </w:p>
    <w:p w14:paraId="5AB1E998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9701B1">
        <w:rPr>
          <w:rFonts w:ascii="Consolas" w:hAnsi="Consolas"/>
          <w:color w:val="000000"/>
          <w:sz w:val="18"/>
          <w:szCs w:val="18"/>
        </w:rPr>
        <w:tab/>
      </w:r>
    </w:p>
    <w:p w14:paraId="765B5ABC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9701B1">
        <w:rPr>
          <w:rFonts w:ascii="Consolas" w:hAnsi="Consolas"/>
          <w:color w:val="000000"/>
          <w:sz w:val="18"/>
          <w:szCs w:val="18"/>
        </w:rPr>
        <w:tab/>
      </w:r>
      <w:r w:rsidRPr="009701B1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9701B1">
        <w:rPr>
          <w:rFonts w:ascii="Consolas" w:hAnsi="Consolas"/>
          <w:color w:val="000000"/>
          <w:sz w:val="18"/>
          <w:szCs w:val="18"/>
        </w:rPr>
        <w:t xml:space="preserve"> Author(String </w:t>
      </w:r>
      <w:r w:rsidRPr="009701B1">
        <w:rPr>
          <w:rFonts w:ascii="Consolas" w:hAnsi="Consolas"/>
          <w:color w:val="6A3E3E"/>
          <w:sz w:val="18"/>
          <w:szCs w:val="18"/>
        </w:rPr>
        <w:t>name</w:t>
      </w:r>
      <w:r w:rsidRPr="009701B1">
        <w:rPr>
          <w:rFonts w:ascii="Consolas" w:hAnsi="Consolas"/>
          <w:color w:val="000000"/>
          <w:sz w:val="18"/>
          <w:szCs w:val="18"/>
        </w:rPr>
        <w:t>) {</w:t>
      </w:r>
    </w:p>
    <w:p w14:paraId="29B4DB6E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9701B1">
        <w:rPr>
          <w:rFonts w:ascii="Consolas" w:hAnsi="Consolas"/>
          <w:color w:val="000000"/>
          <w:sz w:val="18"/>
          <w:szCs w:val="18"/>
        </w:rPr>
        <w:tab/>
      </w:r>
      <w:r w:rsidRPr="009701B1">
        <w:rPr>
          <w:rFonts w:ascii="Consolas" w:hAnsi="Consolas"/>
          <w:color w:val="000000"/>
          <w:sz w:val="18"/>
          <w:szCs w:val="18"/>
        </w:rPr>
        <w:tab/>
      </w:r>
      <w:r w:rsidRPr="009701B1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9701B1">
        <w:rPr>
          <w:rFonts w:ascii="Consolas" w:hAnsi="Consolas"/>
          <w:color w:val="000000"/>
          <w:sz w:val="18"/>
          <w:szCs w:val="18"/>
        </w:rPr>
        <w:t>.</w:t>
      </w:r>
      <w:r w:rsidRPr="009701B1">
        <w:rPr>
          <w:rFonts w:ascii="Consolas" w:hAnsi="Consolas"/>
          <w:color w:val="0000C0"/>
          <w:sz w:val="18"/>
          <w:szCs w:val="18"/>
        </w:rPr>
        <w:t>name</w:t>
      </w:r>
      <w:r w:rsidRPr="009701B1">
        <w:rPr>
          <w:rFonts w:ascii="Consolas" w:hAnsi="Consolas"/>
          <w:color w:val="000000"/>
          <w:sz w:val="18"/>
          <w:szCs w:val="18"/>
        </w:rPr>
        <w:t xml:space="preserve"> = </w:t>
      </w:r>
      <w:r w:rsidRPr="009701B1">
        <w:rPr>
          <w:rFonts w:ascii="Consolas" w:hAnsi="Consolas"/>
          <w:color w:val="6A3E3E"/>
          <w:sz w:val="18"/>
          <w:szCs w:val="18"/>
        </w:rPr>
        <w:t>name</w:t>
      </w:r>
      <w:r w:rsidRPr="009701B1">
        <w:rPr>
          <w:rFonts w:ascii="Consolas" w:hAnsi="Consolas"/>
          <w:color w:val="000000"/>
          <w:sz w:val="18"/>
          <w:szCs w:val="18"/>
        </w:rPr>
        <w:t>;</w:t>
      </w:r>
    </w:p>
    <w:p w14:paraId="1A52CBA0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9701B1">
        <w:rPr>
          <w:rFonts w:ascii="Consolas" w:hAnsi="Consolas"/>
          <w:color w:val="000000"/>
          <w:sz w:val="18"/>
          <w:szCs w:val="18"/>
        </w:rPr>
        <w:tab/>
        <w:t>}</w:t>
      </w:r>
    </w:p>
    <w:p w14:paraId="755A8998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9701B1">
        <w:rPr>
          <w:rFonts w:ascii="Consolas" w:hAnsi="Consolas"/>
          <w:color w:val="000000"/>
          <w:sz w:val="18"/>
          <w:szCs w:val="18"/>
        </w:rPr>
        <w:t>}</w:t>
      </w:r>
    </w:p>
    <w:p w14:paraId="2D5D8F92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959978C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9701B1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9701B1">
        <w:rPr>
          <w:rFonts w:ascii="Consolas" w:hAnsi="Consolas"/>
          <w:color w:val="000000"/>
          <w:sz w:val="18"/>
          <w:szCs w:val="18"/>
        </w:rPr>
        <w:t xml:space="preserve"> </w:t>
      </w:r>
      <w:r w:rsidRPr="009701B1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9701B1">
        <w:rPr>
          <w:rFonts w:ascii="Consolas" w:hAnsi="Consolas"/>
          <w:color w:val="000000"/>
          <w:sz w:val="18"/>
          <w:szCs w:val="18"/>
        </w:rPr>
        <w:t xml:space="preserve"> Book {</w:t>
      </w:r>
    </w:p>
    <w:p w14:paraId="7D17C8F2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484EC1F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9701B1">
        <w:rPr>
          <w:rFonts w:ascii="Consolas" w:hAnsi="Consolas"/>
          <w:color w:val="000000"/>
          <w:sz w:val="18"/>
          <w:szCs w:val="18"/>
        </w:rPr>
        <w:tab/>
      </w:r>
      <w:r w:rsidRPr="009701B1">
        <w:rPr>
          <w:rFonts w:ascii="Consolas" w:hAnsi="Consolas"/>
          <w:color w:val="646464"/>
          <w:sz w:val="18"/>
          <w:szCs w:val="18"/>
        </w:rPr>
        <w:t>@ManyToMany</w:t>
      </w:r>
      <w:r w:rsidRPr="009701B1">
        <w:rPr>
          <w:rFonts w:ascii="Consolas" w:hAnsi="Consolas"/>
          <w:color w:val="000000"/>
          <w:sz w:val="18"/>
          <w:szCs w:val="18"/>
        </w:rPr>
        <w:t xml:space="preserve">(cascade = </w:t>
      </w:r>
      <w:proofErr w:type="spellStart"/>
      <w:r w:rsidRPr="009701B1">
        <w:rPr>
          <w:rFonts w:ascii="Consolas" w:hAnsi="Consolas"/>
          <w:color w:val="000000"/>
          <w:sz w:val="18"/>
          <w:szCs w:val="18"/>
        </w:rPr>
        <w:t>CascadeType.</w:t>
      </w:r>
      <w:r w:rsidRPr="009701B1">
        <w:rPr>
          <w:rFonts w:ascii="Consolas" w:hAnsi="Consolas"/>
          <w:b/>
          <w:bCs/>
          <w:i/>
          <w:iCs/>
          <w:color w:val="0000C0"/>
          <w:sz w:val="18"/>
          <w:szCs w:val="18"/>
        </w:rPr>
        <w:t>ALL</w:t>
      </w:r>
      <w:proofErr w:type="spellEnd"/>
      <w:r w:rsidRPr="009701B1">
        <w:rPr>
          <w:rFonts w:ascii="Consolas" w:hAnsi="Consolas"/>
          <w:color w:val="000000"/>
          <w:sz w:val="18"/>
          <w:szCs w:val="18"/>
        </w:rPr>
        <w:t>)</w:t>
      </w:r>
    </w:p>
    <w:p w14:paraId="4A630CA5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9701B1">
        <w:rPr>
          <w:rFonts w:ascii="Consolas" w:hAnsi="Consolas"/>
          <w:color w:val="000000"/>
          <w:sz w:val="18"/>
          <w:szCs w:val="18"/>
        </w:rPr>
        <w:tab/>
      </w:r>
      <w:r w:rsidRPr="009701B1">
        <w:rPr>
          <w:rFonts w:ascii="Consolas" w:hAnsi="Consolas"/>
          <w:color w:val="646464"/>
          <w:sz w:val="18"/>
          <w:szCs w:val="18"/>
        </w:rPr>
        <w:t>@JoinTable</w:t>
      </w:r>
      <w:r w:rsidRPr="009701B1">
        <w:rPr>
          <w:rFonts w:ascii="Consolas" w:hAnsi="Consolas"/>
          <w:color w:val="000000"/>
          <w:sz w:val="18"/>
          <w:szCs w:val="18"/>
        </w:rPr>
        <w:t xml:space="preserve">(name = </w:t>
      </w:r>
      <w:r w:rsidRPr="009701B1">
        <w:rPr>
          <w:rFonts w:ascii="Consolas" w:hAnsi="Consolas"/>
          <w:color w:val="2A00FF"/>
          <w:sz w:val="18"/>
          <w:szCs w:val="18"/>
        </w:rPr>
        <w:t>"</w:t>
      </w:r>
      <w:proofErr w:type="spellStart"/>
      <w:r w:rsidRPr="009701B1">
        <w:rPr>
          <w:rFonts w:ascii="Consolas" w:hAnsi="Consolas"/>
          <w:color w:val="2A00FF"/>
          <w:sz w:val="18"/>
          <w:szCs w:val="18"/>
        </w:rPr>
        <w:t>book_author</w:t>
      </w:r>
      <w:proofErr w:type="spellEnd"/>
      <w:r w:rsidRPr="009701B1">
        <w:rPr>
          <w:rFonts w:ascii="Consolas" w:hAnsi="Consolas"/>
          <w:color w:val="2A00FF"/>
          <w:sz w:val="18"/>
          <w:szCs w:val="18"/>
        </w:rPr>
        <w:t>"</w:t>
      </w:r>
      <w:r w:rsidRPr="009701B1">
        <w:rPr>
          <w:rFonts w:ascii="Consolas" w:hAnsi="Consolas"/>
          <w:color w:val="000000"/>
          <w:sz w:val="18"/>
          <w:szCs w:val="18"/>
        </w:rPr>
        <w:t xml:space="preserve">, </w:t>
      </w:r>
      <w:r w:rsidRPr="009701B1">
        <w:rPr>
          <w:rFonts w:ascii="Consolas" w:hAnsi="Consolas"/>
          <w:color w:val="000000"/>
          <w:sz w:val="18"/>
          <w:szCs w:val="18"/>
        </w:rPr>
        <w:tab/>
      </w:r>
      <w:r w:rsidRPr="009701B1">
        <w:rPr>
          <w:rFonts w:ascii="Consolas" w:hAnsi="Consolas"/>
          <w:color w:val="000000"/>
          <w:sz w:val="18"/>
          <w:szCs w:val="18"/>
        </w:rPr>
        <w:tab/>
      </w:r>
      <w:r w:rsidRPr="009701B1">
        <w:rPr>
          <w:rFonts w:ascii="Consolas" w:hAnsi="Consolas"/>
          <w:color w:val="000000"/>
          <w:sz w:val="18"/>
          <w:szCs w:val="18"/>
        </w:rPr>
        <w:sym w:font="Wingdings" w:char="F0E7"/>
      </w:r>
      <w:r w:rsidRPr="009701B1">
        <w:rPr>
          <w:rFonts w:ascii="Consolas" w:hAnsi="Consolas"/>
          <w:color w:val="000000"/>
          <w:sz w:val="18"/>
          <w:szCs w:val="18"/>
        </w:rPr>
        <w:t xml:space="preserve"> </w:t>
      </w:r>
      <w:r w:rsidRPr="009701B1">
        <w:rPr>
          <w:rFonts w:ascii="Consolas" w:hAnsi="Consolas"/>
          <w:b/>
          <w:bCs/>
          <w:color w:val="000000"/>
          <w:sz w:val="18"/>
          <w:szCs w:val="18"/>
        </w:rPr>
        <w:t>Book class we define @JoinTable</w:t>
      </w:r>
    </w:p>
    <w:p w14:paraId="54E8F64C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9701B1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9701B1">
        <w:rPr>
          <w:rFonts w:ascii="Consolas" w:hAnsi="Consolas"/>
          <w:color w:val="000000"/>
          <w:sz w:val="18"/>
          <w:szCs w:val="18"/>
        </w:rPr>
        <w:t>joinColumns</w:t>
      </w:r>
      <w:proofErr w:type="spellEnd"/>
      <w:r w:rsidRPr="009701B1">
        <w:rPr>
          <w:rFonts w:ascii="Consolas" w:hAnsi="Consolas"/>
          <w:color w:val="000000"/>
          <w:sz w:val="18"/>
          <w:szCs w:val="18"/>
        </w:rPr>
        <w:t xml:space="preserve"> = </w:t>
      </w:r>
      <w:r w:rsidRPr="009701B1">
        <w:rPr>
          <w:rFonts w:ascii="Consolas" w:hAnsi="Consolas"/>
          <w:color w:val="646464"/>
          <w:sz w:val="18"/>
          <w:szCs w:val="18"/>
        </w:rPr>
        <w:t>@JoinColumn</w:t>
      </w:r>
      <w:r w:rsidRPr="009701B1">
        <w:rPr>
          <w:rFonts w:ascii="Consolas" w:hAnsi="Consolas"/>
          <w:color w:val="000000"/>
          <w:sz w:val="18"/>
          <w:szCs w:val="18"/>
        </w:rPr>
        <w:t xml:space="preserve">(name = </w:t>
      </w:r>
      <w:r w:rsidRPr="009701B1">
        <w:rPr>
          <w:rFonts w:ascii="Consolas" w:hAnsi="Consolas"/>
          <w:color w:val="2A00FF"/>
          <w:sz w:val="18"/>
          <w:szCs w:val="18"/>
        </w:rPr>
        <w:t>"</w:t>
      </w:r>
      <w:proofErr w:type="spellStart"/>
      <w:r w:rsidRPr="009701B1">
        <w:rPr>
          <w:rFonts w:ascii="Consolas" w:hAnsi="Consolas"/>
          <w:color w:val="2A00FF"/>
          <w:sz w:val="18"/>
          <w:szCs w:val="18"/>
        </w:rPr>
        <w:t>book_id</w:t>
      </w:r>
      <w:proofErr w:type="spellEnd"/>
      <w:r w:rsidRPr="009701B1">
        <w:rPr>
          <w:rFonts w:ascii="Consolas" w:hAnsi="Consolas"/>
          <w:color w:val="2A00FF"/>
          <w:sz w:val="18"/>
          <w:szCs w:val="18"/>
        </w:rPr>
        <w:t>"</w:t>
      </w:r>
      <w:r w:rsidRPr="009701B1">
        <w:rPr>
          <w:rFonts w:ascii="Consolas" w:hAnsi="Consolas"/>
          <w:color w:val="000000"/>
          <w:sz w:val="18"/>
          <w:szCs w:val="18"/>
        </w:rPr>
        <w:t xml:space="preserve">), </w:t>
      </w:r>
    </w:p>
    <w:p w14:paraId="083DB215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9701B1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9701B1">
        <w:rPr>
          <w:rFonts w:ascii="Consolas" w:hAnsi="Consolas"/>
          <w:color w:val="000000"/>
          <w:sz w:val="18"/>
          <w:szCs w:val="18"/>
        </w:rPr>
        <w:t>inverseJoinColumns</w:t>
      </w:r>
      <w:proofErr w:type="spellEnd"/>
      <w:r w:rsidRPr="009701B1">
        <w:rPr>
          <w:rFonts w:ascii="Consolas" w:hAnsi="Consolas"/>
          <w:color w:val="000000"/>
          <w:sz w:val="18"/>
          <w:szCs w:val="18"/>
        </w:rPr>
        <w:t xml:space="preserve"> = </w:t>
      </w:r>
      <w:r w:rsidRPr="009701B1">
        <w:rPr>
          <w:rFonts w:ascii="Consolas" w:hAnsi="Consolas"/>
          <w:color w:val="646464"/>
          <w:sz w:val="18"/>
          <w:szCs w:val="18"/>
        </w:rPr>
        <w:t>@JoinColumn</w:t>
      </w:r>
      <w:r w:rsidRPr="009701B1">
        <w:rPr>
          <w:rFonts w:ascii="Consolas" w:hAnsi="Consolas"/>
          <w:color w:val="000000"/>
          <w:sz w:val="18"/>
          <w:szCs w:val="18"/>
        </w:rPr>
        <w:t xml:space="preserve">(name = </w:t>
      </w:r>
      <w:r w:rsidRPr="009701B1">
        <w:rPr>
          <w:rFonts w:ascii="Consolas" w:hAnsi="Consolas"/>
          <w:color w:val="2A00FF"/>
          <w:sz w:val="18"/>
          <w:szCs w:val="18"/>
        </w:rPr>
        <w:t>"</w:t>
      </w:r>
      <w:proofErr w:type="spellStart"/>
      <w:r w:rsidRPr="009701B1">
        <w:rPr>
          <w:rFonts w:ascii="Consolas" w:hAnsi="Consolas"/>
          <w:color w:val="2A00FF"/>
          <w:sz w:val="18"/>
          <w:szCs w:val="18"/>
        </w:rPr>
        <w:t>author_id</w:t>
      </w:r>
      <w:proofErr w:type="spellEnd"/>
      <w:r w:rsidRPr="009701B1">
        <w:rPr>
          <w:rFonts w:ascii="Consolas" w:hAnsi="Consolas"/>
          <w:color w:val="2A00FF"/>
          <w:sz w:val="18"/>
          <w:szCs w:val="18"/>
        </w:rPr>
        <w:t>"</w:t>
      </w:r>
      <w:r w:rsidRPr="009701B1">
        <w:rPr>
          <w:rFonts w:ascii="Consolas" w:hAnsi="Consolas"/>
          <w:color w:val="000000"/>
          <w:sz w:val="18"/>
          <w:szCs w:val="18"/>
        </w:rPr>
        <w:t>))</w:t>
      </w:r>
    </w:p>
    <w:p w14:paraId="41E57565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9701B1">
        <w:rPr>
          <w:rFonts w:ascii="Consolas" w:hAnsi="Consolas"/>
          <w:color w:val="000000"/>
          <w:sz w:val="18"/>
          <w:szCs w:val="18"/>
        </w:rPr>
        <w:tab/>
      </w:r>
      <w:r w:rsidRPr="009701B1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9701B1">
        <w:rPr>
          <w:rFonts w:ascii="Consolas" w:hAnsi="Consolas"/>
          <w:color w:val="000000"/>
          <w:sz w:val="18"/>
          <w:szCs w:val="18"/>
        </w:rPr>
        <w:t xml:space="preserve"> Set&lt;Author&gt; </w:t>
      </w:r>
      <w:r w:rsidRPr="009701B1">
        <w:rPr>
          <w:rFonts w:ascii="Consolas" w:hAnsi="Consolas"/>
          <w:color w:val="0000C0"/>
          <w:sz w:val="18"/>
          <w:szCs w:val="18"/>
        </w:rPr>
        <w:t>authors</w:t>
      </w:r>
      <w:r w:rsidRPr="009701B1">
        <w:rPr>
          <w:rFonts w:ascii="Consolas" w:hAnsi="Consolas"/>
          <w:color w:val="000000"/>
          <w:sz w:val="18"/>
          <w:szCs w:val="18"/>
        </w:rPr>
        <w:t>;</w:t>
      </w:r>
    </w:p>
    <w:p w14:paraId="1AD56C26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08A2BA16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9701B1">
        <w:rPr>
          <w:rFonts w:ascii="Consolas" w:hAnsi="Consolas"/>
          <w:color w:val="000000"/>
          <w:sz w:val="18"/>
          <w:szCs w:val="18"/>
        </w:rPr>
        <w:tab/>
      </w:r>
      <w:r w:rsidRPr="009701B1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9701B1">
        <w:rPr>
          <w:rFonts w:ascii="Consolas" w:hAnsi="Consolas"/>
          <w:color w:val="000000"/>
          <w:sz w:val="18"/>
          <w:szCs w:val="18"/>
        </w:rPr>
        <w:t xml:space="preserve"> Book(String </w:t>
      </w:r>
      <w:r w:rsidRPr="009701B1">
        <w:rPr>
          <w:rFonts w:ascii="Consolas" w:hAnsi="Consolas"/>
          <w:color w:val="6A3E3E"/>
          <w:sz w:val="18"/>
          <w:szCs w:val="18"/>
        </w:rPr>
        <w:t>name</w:t>
      </w:r>
      <w:r w:rsidRPr="009701B1">
        <w:rPr>
          <w:rFonts w:ascii="Consolas" w:hAnsi="Consolas"/>
          <w:color w:val="000000"/>
          <w:sz w:val="18"/>
          <w:szCs w:val="18"/>
        </w:rPr>
        <w:t>) {</w:t>
      </w:r>
    </w:p>
    <w:p w14:paraId="65C98E05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9701B1">
        <w:rPr>
          <w:rFonts w:ascii="Consolas" w:hAnsi="Consolas"/>
          <w:color w:val="000000"/>
          <w:sz w:val="18"/>
          <w:szCs w:val="18"/>
        </w:rPr>
        <w:tab/>
      </w:r>
      <w:r w:rsidRPr="009701B1">
        <w:rPr>
          <w:rFonts w:ascii="Consolas" w:hAnsi="Consolas"/>
          <w:color w:val="000000"/>
          <w:sz w:val="18"/>
          <w:szCs w:val="18"/>
        </w:rPr>
        <w:tab/>
      </w:r>
      <w:r w:rsidRPr="009701B1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9701B1">
        <w:rPr>
          <w:rFonts w:ascii="Consolas" w:hAnsi="Consolas"/>
          <w:color w:val="000000"/>
          <w:sz w:val="18"/>
          <w:szCs w:val="18"/>
        </w:rPr>
        <w:t>.</w:t>
      </w:r>
      <w:r w:rsidRPr="009701B1">
        <w:rPr>
          <w:rFonts w:ascii="Consolas" w:hAnsi="Consolas"/>
          <w:color w:val="0000C0"/>
          <w:sz w:val="18"/>
          <w:szCs w:val="18"/>
        </w:rPr>
        <w:t>name</w:t>
      </w:r>
      <w:r w:rsidRPr="009701B1">
        <w:rPr>
          <w:rFonts w:ascii="Consolas" w:hAnsi="Consolas"/>
          <w:color w:val="000000"/>
          <w:sz w:val="18"/>
          <w:szCs w:val="18"/>
        </w:rPr>
        <w:t xml:space="preserve"> = </w:t>
      </w:r>
      <w:r w:rsidRPr="009701B1">
        <w:rPr>
          <w:rFonts w:ascii="Consolas" w:hAnsi="Consolas"/>
          <w:color w:val="6A3E3E"/>
          <w:sz w:val="18"/>
          <w:szCs w:val="18"/>
        </w:rPr>
        <w:t>name</w:t>
      </w:r>
      <w:r w:rsidRPr="009701B1">
        <w:rPr>
          <w:rFonts w:ascii="Consolas" w:hAnsi="Consolas"/>
          <w:color w:val="000000"/>
          <w:sz w:val="18"/>
          <w:szCs w:val="18"/>
        </w:rPr>
        <w:t>;</w:t>
      </w:r>
    </w:p>
    <w:p w14:paraId="005A4038" w14:textId="77777777" w:rsidR="008F543D" w:rsidRPr="009701B1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9701B1">
        <w:rPr>
          <w:rFonts w:ascii="Consolas" w:hAnsi="Consolas"/>
          <w:color w:val="000000"/>
          <w:sz w:val="18"/>
          <w:szCs w:val="18"/>
        </w:rPr>
        <w:tab/>
        <w:t>}</w:t>
      </w:r>
    </w:p>
    <w:p w14:paraId="215E5520" w14:textId="77777777" w:rsidR="008F543D" w:rsidRDefault="008F543D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9701B1">
        <w:rPr>
          <w:rFonts w:ascii="Consolas" w:hAnsi="Consolas"/>
          <w:color w:val="000000"/>
          <w:sz w:val="18"/>
          <w:szCs w:val="18"/>
        </w:rPr>
        <w:t>}</w:t>
      </w:r>
    </w:p>
    <w:p w14:paraId="2FB44997" w14:textId="77777777" w:rsidR="00FA226A" w:rsidRDefault="00FA226A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F265205" w14:textId="77777777" w:rsidR="00FA226A" w:rsidRDefault="00FA226A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0089DFED" w14:textId="77777777" w:rsidR="00FA226A" w:rsidRPr="009701B1" w:rsidRDefault="00FA226A" w:rsidP="008F54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tbl>
      <w:tblPr>
        <w:tblpPr w:leftFromText="180" w:rightFromText="180" w:vertAnchor="text" w:horzAnchor="page" w:tblpX="6391" w:tblpY="34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360"/>
      </w:tblGrid>
      <w:tr w:rsidR="008F543D" w:rsidRPr="003E1E29" w14:paraId="4D84B514" w14:textId="77777777" w:rsidTr="00803609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3AF4699E" w14:textId="77777777" w:rsidR="008F543D" w:rsidRPr="003E1E29" w:rsidRDefault="008F543D" w:rsidP="0080360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Table Name: </w:t>
            </w:r>
            <w:proofErr w:type="spellStart"/>
            <w:r w:rsidRPr="003E1E29">
              <w:rPr>
                <w:b/>
                <w:bCs/>
              </w:rPr>
              <w:t>book_author</w:t>
            </w:r>
            <w:proofErr w:type="spellEnd"/>
          </w:p>
        </w:tc>
      </w:tr>
      <w:tr w:rsidR="008F543D" w:rsidRPr="003E1E29" w14:paraId="57C838CB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A292" w14:textId="77777777" w:rsidR="008F543D" w:rsidRPr="003E1E29" w:rsidRDefault="008F543D" w:rsidP="00803609">
            <w:pPr>
              <w:rPr>
                <w:b/>
                <w:bCs/>
              </w:rPr>
            </w:pPr>
            <w:proofErr w:type="spellStart"/>
            <w:r w:rsidRPr="003E1E29">
              <w:rPr>
                <w:b/>
                <w:bCs/>
              </w:rPr>
              <w:t>book_id</w:t>
            </w:r>
            <w:proofErr w:type="spellEnd"/>
            <w:r w:rsidRPr="003E1E29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20A0DE" w14:textId="77777777" w:rsidR="008F543D" w:rsidRPr="003E1E29" w:rsidRDefault="008F543D" w:rsidP="00803609">
            <w:pPr>
              <w:rPr>
                <w:b/>
                <w:bCs/>
              </w:rPr>
            </w:pPr>
            <w:proofErr w:type="spellStart"/>
            <w:r w:rsidRPr="003E1E29">
              <w:rPr>
                <w:b/>
                <w:bCs/>
              </w:rPr>
              <w:t>author_id</w:t>
            </w:r>
            <w:proofErr w:type="spellEnd"/>
            <w:r w:rsidRPr="003E1E29">
              <w:rPr>
                <w:b/>
                <w:bCs/>
              </w:rPr>
              <w:t xml:space="preserve"> </w:t>
            </w:r>
          </w:p>
        </w:tc>
      </w:tr>
      <w:tr w:rsidR="008F543D" w:rsidRPr="003E1E29" w14:paraId="60474CA1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9CE9" w14:textId="77777777" w:rsidR="008F543D" w:rsidRPr="003E1E29" w:rsidRDefault="008F543D" w:rsidP="00803609">
            <w:r w:rsidRPr="003E1E29">
              <w:t>1</w:t>
            </w:r>
          </w:p>
        </w:tc>
        <w:tc>
          <w:tcPr>
            <w:tcW w:w="0" w:type="auto"/>
            <w:vAlign w:val="center"/>
            <w:hideMark/>
          </w:tcPr>
          <w:p w14:paraId="6B8B7653" w14:textId="77777777" w:rsidR="008F543D" w:rsidRPr="003E1E29" w:rsidRDefault="008F543D" w:rsidP="00803609">
            <w:r w:rsidRPr="003E1E29">
              <w:t>1</w:t>
            </w:r>
          </w:p>
        </w:tc>
      </w:tr>
      <w:tr w:rsidR="008F543D" w:rsidRPr="003E1E29" w14:paraId="79EEA6B6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ADB5" w14:textId="77777777" w:rsidR="008F543D" w:rsidRPr="003E1E29" w:rsidRDefault="008F543D" w:rsidP="00803609">
            <w:r w:rsidRPr="003E1E29">
              <w:t>1</w:t>
            </w:r>
          </w:p>
        </w:tc>
        <w:tc>
          <w:tcPr>
            <w:tcW w:w="0" w:type="auto"/>
            <w:vAlign w:val="center"/>
            <w:hideMark/>
          </w:tcPr>
          <w:p w14:paraId="673BBDD6" w14:textId="77777777" w:rsidR="008F543D" w:rsidRPr="003E1E29" w:rsidRDefault="008F543D" w:rsidP="00803609">
            <w:r w:rsidRPr="003E1E29">
              <w:t>2</w:t>
            </w:r>
          </w:p>
        </w:tc>
      </w:tr>
    </w:tbl>
    <w:p w14:paraId="537E8A81" w14:textId="77777777" w:rsidR="008F543D" w:rsidRPr="005E3104" w:rsidRDefault="008F543D" w:rsidP="008F543D">
      <w:pPr>
        <w:rPr>
          <w:b/>
          <w:bCs/>
          <w:u w:val="single"/>
        </w:rPr>
      </w:pPr>
      <w:r w:rsidRPr="005E3104">
        <w:rPr>
          <w:b/>
          <w:bCs/>
          <w:u w:val="single"/>
        </w:rPr>
        <w:t>Database Tables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1506"/>
      </w:tblGrid>
      <w:tr w:rsidR="008F543D" w:rsidRPr="009971F2" w14:paraId="2CDD5B95" w14:textId="77777777" w:rsidTr="00803609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38945067" w14:textId="77777777" w:rsidR="008F543D" w:rsidRPr="009971F2" w:rsidRDefault="008F543D" w:rsidP="00803609">
            <w:pPr>
              <w:rPr>
                <w:b/>
                <w:bCs/>
              </w:rPr>
            </w:pPr>
            <w:r>
              <w:rPr>
                <w:b/>
                <w:bCs/>
              </w:rPr>
              <w:t>Table Name: author</w:t>
            </w:r>
          </w:p>
        </w:tc>
      </w:tr>
      <w:tr w:rsidR="008F543D" w:rsidRPr="009971F2" w14:paraId="33DF402D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26A4" w14:textId="77777777" w:rsidR="008F543D" w:rsidRPr="009971F2" w:rsidRDefault="008F543D" w:rsidP="00803609">
            <w:pPr>
              <w:rPr>
                <w:b/>
                <w:bCs/>
              </w:rPr>
            </w:pPr>
            <w:r w:rsidRPr="009971F2">
              <w:rPr>
                <w:b/>
                <w:bCs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374A2E4E" w14:textId="77777777" w:rsidR="008F543D" w:rsidRPr="009971F2" w:rsidRDefault="008F543D" w:rsidP="00803609">
            <w:pPr>
              <w:rPr>
                <w:b/>
                <w:bCs/>
              </w:rPr>
            </w:pPr>
            <w:r w:rsidRPr="009971F2">
              <w:rPr>
                <w:b/>
                <w:bCs/>
              </w:rPr>
              <w:t xml:space="preserve">name </w:t>
            </w:r>
          </w:p>
        </w:tc>
      </w:tr>
      <w:tr w:rsidR="008F543D" w:rsidRPr="009971F2" w14:paraId="44C3A47B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DD006" w14:textId="77777777" w:rsidR="008F543D" w:rsidRPr="009971F2" w:rsidRDefault="008F543D" w:rsidP="00803609">
            <w:r w:rsidRPr="009971F2">
              <w:t>1</w:t>
            </w:r>
          </w:p>
        </w:tc>
        <w:tc>
          <w:tcPr>
            <w:tcW w:w="0" w:type="auto"/>
            <w:vAlign w:val="center"/>
            <w:hideMark/>
          </w:tcPr>
          <w:p w14:paraId="25122935" w14:textId="77777777" w:rsidR="008F543D" w:rsidRPr="009971F2" w:rsidRDefault="008F543D" w:rsidP="00803609">
            <w:r w:rsidRPr="009971F2">
              <w:t>Author-2</w:t>
            </w:r>
          </w:p>
        </w:tc>
      </w:tr>
      <w:tr w:rsidR="008F543D" w:rsidRPr="009971F2" w14:paraId="5425DCA4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CE70" w14:textId="77777777" w:rsidR="008F543D" w:rsidRPr="009971F2" w:rsidRDefault="008F543D" w:rsidP="00803609">
            <w:r w:rsidRPr="009971F2">
              <w:t>2</w:t>
            </w:r>
          </w:p>
        </w:tc>
        <w:tc>
          <w:tcPr>
            <w:tcW w:w="0" w:type="auto"/>
            <w:vAlign w:val="center"/>
            <w:hideMark/>
          </w:tcPr>
          <w:p w14:paraId="61C16AAA" w14:textId="77777777" w:rsidR="008F543D" w:rsidRPr="009971F2" w:rsidRDefault="008F543D" w:rsidP="00803609">
            <w:r w:rsidRPr="009971F2">
              <w:t>Author-1</w:t>
            </w:r>
          </w:p>
        </w:tc>
      </w:tr>
    </w:tbl>
    <w:tbl>
      <w:tblPr>
        <w:tblpPr w:leftFromText="180" w:rightFromText="180" w:vertAnchor="text" w:horzAnchor="page" w:tblpX="2771" w:tblpY="-2168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1314"/>
      </w:tblGrid>
      <w:tr w:rsidR="008F543D" w:rsidRPr="00847D40" w14:paraId="2E3D18BA" w14:textId="77777777" w:rsidTr="00803609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4B8E5419" w14:textId="77777777" w:rsidR="008F543D" w:rsidRPr="00847D40" w:rsidRDefault="008F543D" w:rsidP="00803609">
            <w:pPr>
              <w:rPr>
                <w:b/>
                <w:bCs/>
              </w:rPr>
            </w:pPr>
            <w:r>
              <w:rPr>
                <w:b/>
                <w:bCs/>
              </w:rPr>
              <w:t>Table Name: book</w:t>
            </w:r>
          </w:p>
        </w:tc>
      </w:tr>
      <w:tr w:rsidR="008F543D" w:rsidRPr="00847D40" w14:paraId="29C9A0EE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62A5" w14:textId="77777777" w:rsidR="008F543D" w:rsidRPr="00847D40" w:rsidRDefault="008F543D" w:rsidP="00803609">
            <w:pPr>
              <w:rPr>
                <w:b/>
                <w:bCs/>
              </w:rPr>
            </w:pPr>
            <w:r w:rsidRPr="00847D40">
              <w:rPr>
                <w:b/>
                <w:bCs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52D7544B" w14:textId="77777777" w:rsidR="008F543D" w:rsidRPr="00847D40" w:rsidRDefault="008F543D" w:rsidP="00803609">
            <w:pPr>
              <w:rPr>
                <w:b/>
                <w:bCs/>
              </w:rPr>
            </w:pPr>
            <w:r w:rsidRPr="00847D40">
              <w:rPr>
                <w:b/>
                <w:bCs/>
              </w:rPr>
              <w:t xml:space="preserve">name </w:t>
            </w:r>
          </w:p>
        </w:tc>
      </w:tr>
      <w:tr w:rsidR="008F543D" w:rsidRPr="00847D40" w14:paraId="04A8E2D9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A294" w14:textId="77777777" w:rsidR="008F543D" w:rsidRPr="00847D40" w:rsidRDefault="008F543D" w:rsidP="00803609">
            <w:r w:rsidRPr="00847D40">
              <w:t>1</w:t>
            </w:r>
          </w:p>
        </w:tc>
        <w:tc>
          <w:tcPr>
            <w:tcW w:w="0" w:type="auto"/>
            <w:vAlign w:val="center"/>
            <w:hideMark/>
          </w:tcPr>
          <w:p w14:paraId="397CD29F" w14:textId="77777777" w:rsidR="008F543D" w:rsidRPr="00847D40" w:rsidRDefault="008F543D" w:rsidP="00803609">
            <w:r w:rsidRPr="00847D40">
              <w:t>Book-1</w:t>
            </w:r>
          </w:p>
        </w:tc>
      </w:tr>
    </w:tbl>
    <w:p w14:paraId="5F49B075" w14:textId="77777777" w:rsidR="00CB4D53" w:rsidRDefault="00CB4D53" w:rsidP="005A49C1">
      <w:pPr>
        <w:rPr>
          <w:rFonts w:ascii="Baskerville Old Face" w:hAnsi="Baskerville Old Face"/>
          <w:sz w:val="24"/>
          <w:szCs w:val="24"/>
        </w:rPr>
      </w:pPr>
    </w:p>
    <w:p w14:paraId="65F6E08B" w14:textId="72DBCCD8" w:rsidR="00DB0EFD" w:rsidRPr="00BD2EA9" w:rsidRDefault="00DB0EFD" w:rsidP="005F57B7">
      <w:pPr>
        <w:ind w:left="720" w:firstLine="720"/>
        <w:rPr>
          <w:rFonts w:ascii="Baskerville Old Face" w:hAnsi="Baskerville Old Face"/>
          <w:b/>
          <w:bCs/>
          <w:sz w:val="26"/>
          <w:szCs w:val="26"/>
          <w:u w:val="single"/>
        </w:rPr>
      </w:pPr>
      <w:r w:rsidRPr="00BD2EA9">
        <w:rPr>
          <w:rFonts w:ascii="Baskerville Old Face" w:hAnsi="Baskerville Old Face"/>
          <w:b/>
          <w:bCs/>
          <w:sz w:val="30"/>
          <w:szCs w:val="30"/>
          <w:u w:val="single"/>
        </w:rPr>
        <w:t>Many 2 Many Bidirectional (Using @JoinTable)</w:t>
      </w:r>
    </w:p>
    <w:p w14:paraId="4B111FB8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@Entity</w:t>
      </w:r>
      <w:r>
        <w:rPr>
          <w:rFonts w:ascii="Consolas" w:hAnsi="Consolas"/>
          <w:color w:val="000000"/>
          <w:sz w:val="20"/>
          <w:szCs w:val="20"/>
        </w:rPr>
        <w:t>(name=</w:t>
      </w:r>
      <w:r>
        <w:rPr>
          <w:rFonts w:ascii="Consolas" w:hAnsi="Consolas"/>
          <w:color w:val="2A00FF"/>
          <w:sz w:val="20"/>
          <w:szCs w:val="20"/>
        </w:rPr>
        <w:t>"Author"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"author"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46464"/>
          <w:sz w:val="20"/>
          <w:szCs w:val="20"/>
          <w:shd w:val="clear" w:color="auto" w:fill="D4D4D4"/>
        </w:rPr>
        <w:t>@Getter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  <w:shd w:val="clear" w:color="auto" w:fill="F0D8A8"/>
        </w:rPr>
        <w:t xml:space="preserve">@Setter </w:t>
      </w:r>
      <w:r>
        <w:rPr>
          <w:rFonts w:ascii="Consolas" w:hAnsi="Consolas"/>
          <w:color w:val="646464"/>
          <w:sz w:val="20"/>
          <w:szCs w:val="20"/>
        </w:rPr>
        <w:t>@ToString</w:t>
      </w:r>
      <w:r>
        <w:rPr>
          <w:rFonts w:ascii="Consolas" w:hAnsi="Consolas"/>
          <w:color w:val="000000"/>
          <w:sz w:val="20"/>
          <w:szCs w:val="20"/>
        </w:rPr>
        <w:t xml:space="preserve">(exclude = </w:t>
      </w:r>
      <w:r>
        <w:rPr>
          <w:rFonts w:ascii="Consolas" w:hAnsi="Consolas"/>
          <w:color w:val="2A00FF"/>
          <w:sz w:val="20"/>
          <w:szCs w:val="20"/>
        </w:rPr>
        <w:t>"books"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6AFAACE8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@NoArgsConstructor</w:t>
      </w:r>
    </w:p>
    <w:p w14:paraId="2DC84308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Author {</w:t>
      </w:r>
    </w:p>
    <w:p w14:paraId="76C06265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@Id</w:t>
      </w:r>
    </w:p>
    <w:p w14:paraId="4D8BAA63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@GeneratedValue</w:t>
      </w:r>
    </w:p>
    <w:p w14:paraId="02146ED0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4EBC2AE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39871FE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A59F384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77DFEB69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Author(String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45720E4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D95AD81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22E3688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EEE53B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@ManyToMany</w:t>
      </w:r>
      <w:r>
        <w:rPr>
          <w:rFonts w:ascii="Consolas" w:hAnsi="Consolas"/>
          <w:color w:val="000000"/>
          <w:sz w:val="20"/>
          <w:szCs w:val="20"/>
        </w:rPr>
        <w:t xml:space="preserve">(cascade = </w:t>
      </w:r>
      <w:proofErr w:type="spellStart"/>
      <w:r>
        <w:rPr>
          <w:rFonts w:ascii="Consolas" w:hAnsi="Consolas"/>
          <w:color w:val="000000"/>
          <w:sz w:val="20"/>
          <w:szCs w:val="20"/>
        </w:rPr>
        <w:t>CascadeType.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ALL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74DD02F0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@JoinTable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author_book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 w:rsidRPr="00605CD2">
        <w:rPr>
          <w:rFonts w:ascii="Consolas" w:hAnsi="Consolas"/>
          <w:color w:val="000000"/>
        </w:rPr>
        <w:sym w:font="Wingdings" w:char="F0E7"/>
      </w:r>
      <w:r w:rsidRPr="00605CD2">
        <w:rPr>
          <w:rFonts w:ascii="Consolas" w:hAnsi="Consolas"/>
          <w:color w:val="000000"/>
        </w:rPr>
        <w:t xml:space="preserve"> </w:t>
      </w:r>
      <w:r w:rsidRPr="00055942">
        <w:rPr>
          <w:rFonts w:ascii="Consolas" w:hAnsi="Consolas"/>
          <w:b/>
          <w:bCs/>
          <w:color w:val="000000"/>
        </w:rPr>
        <w:t xml:space="preserve">@JoinTable in </w:t>
      </w:r>
      <w:r>
        <w:rPr>
          <w:rFonts w:ascii="Consolas" w:hAnsi="Consolas"/>
          <w:b/>
          <w:bCs/>
          <w:color w:val="000000"/>
        </w:rPr>
        <w:t>Author</w:t>
      </w:r>
      <w:r w:rsidRPr="00055942">
        <w:rPr>
          <w:rFonts w:ascii="Consolas" w:hAnsi="Consolas"/>
          <w:b/>
          <w:bCs/>
          <w:color w:val="000000"/>
        </w:rPr>
        <w:t xml:space="preserve"> class</w:t>
      </w:r>
    </w:p>
    <w:p w14:paraId="5DC6B0CA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joinColumns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46464"/>
          <w:sz w:val="20"/>
          <w:szCs w:val="20"/>
        </w:rPr>
        <w:t>@JoinColumn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author_id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2A791C1C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inverseJoinColumns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46464"/>
          <w:sz w:val="20"/>
          <w:szCs w:val="20"/>
        </w:rPr>
        <w:t>@JoinColumn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book_id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03383924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Set&lt;Book&gt; </w:t>
      </w:r>
      <w:r>
        <w:rPr>
          <w:rFonts w:ascii="Consolas" w:hAnsi="Consolas"/>
          <w:color w:val="0000C0"/>
          <w:sz w:val="20"/>
          <w:szCs w:val="20"/>
          <w:shd w:val="clear" w:color="auto" w:fill="F0D8A8"/>
        </w:rPr>
        <w:t>books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EF4BAD3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05F6298" w14:textId="77777777" w:rsidR="00DB0EFD" w:rsidRDefault="00DB0EFD" w:rsidP="00DB0EFD"/>
    <w:p w14:paraId="51FA75B4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@Entity</w:t>
      </w:r>
      <w:r>
        <w:rPr>
          <w:rFonts w:ascii="Consolas" w:hAnsi="Consolas"/>
          <w:color w:val="000000"/>
          <w:sz w:val="20"/>
          <w:szCs w:val="20"/>
        </w:rPr>
        <w:t>(name=</w:t>
      </w:r>
      <w:r>
        <w:rPr>
          <w:rFonts w:ascii="Consolas" w:hAnsi="Consolas"/>
          <w:color w:val="2A00FF"/>
          <w:sz w:val="20"/>
          <w:szCs w:val="20"/>
        </w:rPr>
        <w:t>"Book"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"book"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46464"/>
          <w:sz w:val="20"/>
          <w:szCs w:val="20"/>
        </w:rPr>
        <w:t>@Getter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@Setter @NoArgsConstructor @ToString</w:t>
      </w:r>
    </w:p>
    <w:p w14:paraId="108254FB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Book {</w:t>
      </w:r>
    </w:p>
    <w:p w14:paraId="7302EBCF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@Id</w:t>
      </w:r>
    </w:p>
    <w:p w14:paraId="521D611B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@GeneratedValue</w:t>
      </w:r>
    </w:p>
    <w:p w14:paraId="4C231ADB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9CA196C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3E4A94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5C003D4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725FC3B7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Book(String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EE42C4E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title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2848AAB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1C8B642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6C04F0CB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@ManyToMany</w:t>
      </w:r>
      <w:r>
        <w:rPr>
          <w:rFonts w:ascii="Consolas" w:hAnsi="Consolas"/>
          <w:color w:val="000000"/>
          <w:sz w:val="20"/>
          <w:szCs w:val="20"/>
        </w:rPr>
        <w:t xml:space="preserve">(fetch = </w:t>
      </w:r>
      <w:proofErr w:type="spellStart"/>
      <w:r>
        <w:rPr>
          <w:rFonts w:ascii="Consolas" w:hAnsi="Consolas"/>
          <w:color w:val="000000"/>
          <w:sz w:val="20"/>
          <w:szCs w:val="20"/>
        </w:rPr>
        <w:t>FetchType.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LAZY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cascade = </w:t>
      </w:r>
      <w:proofErr w:type="spellStart"/>
      <w:r>
        <w:rPr>
          <w:rFonts w:ascii="Consolas" w:hAnsi="Consolas"/>
          <w:color w:val="000000"/>
          <w:sz w:val="20"/>
          <w:szCs w:val="20"/>
        </w:rPr>
        <w:t>CascadeType.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  <w:shd w:val="clear" w:color="auto" w:fill="D4D4D4"/>
        </w:rPr>
        <w:t>ALL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mappedBy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"books"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14968E64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Set&lt;Author&gt; </w:t>
      </w:r>
      <w:r>
        <w:rPr>
          <w:rFonts w:ascii="Consolas" w:hAnsi="Consolas"/>
          <w:color w:val="0000C0"/>
          <w:sz w:val="20"/>
          <w:szCs w:val="20"/>
        </w:rPr>
        <w:t>authors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HashSet&lt;&gt;();</w:t>
      </w:r>
    </w:p>
    <w:p w14:paraId="6EE14281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C14733" w14:textId="77777777" w:rsidR="00DB0EFD" w:rsidRDefault="00DB0EFD" w:rsidP="00DB0EFD">
      <w:pPr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BD53E93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@Repository</w:t>
      </w:r>
    </w:p>
    <w:p w14:paraId="1ECE7F72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AuthorRepository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CrudRepository</w:t>
      </w:r>
      <w:proofErr w:type="spellEnd"/>
      <w:r>
        <w:rPr>
          <w:rFonts w:ascii="Consolas" w:hAnsi="Consolas"/>
          <w:color w:val="000000"/>
          <w:sz w:val="20"/>
          <w:szCs w:val="20"/>
        </w:rPr>
        <w:t>&lt;Author, Long&gt; {</w:t>
      </w:r>
    </w:p>
    <w:p w14:paraId="72FBFD6C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835FD3D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B9F31E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F0DC4B" w14:textId="77777777" w:rsidR="00682F64" w:rsidRDefault="00682F64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189762" w14:textId="77777777" w:rsidR="00682F64" w:rsidRDefault="00682F64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1E1F47" w14:textId="77777777" w:rsidR="00682F64" w:rsidRDefault="00682F64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D3B4BC3" w14:textId="77777777" w:rsidR="009A3EEC" w:rsidRDefault="009A3EEC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5950CA" w14:textId="77777777" w:rsidR="009A3EEC" w:rsidRDefault="009A3EEC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57E38A" w14:textId="77777777" w:rsidR="009A3EEC" w:rsidRDefault="009A3EEC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8CEFEB" w14:textId="77777777" w:rsidR="009A3EEC" w:rsidRDefault="009A3EEC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2C6B55" w14:textId="77777777" w:rsidR="009A3EEC" w:rsidRDefault="009A3EEC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639F74" w14:textId="77777777" w:rsidR="00682F64" w:rsidRDefault="00682F64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B08B82" w14:textId="77777777" w:rsidR="00DB0EFD" w:rsidRDefault="00DB0EFD" w:rsidP="00DB0EFD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lastRenderedPageBreak/>
        <w:t>Testing Methods</w:t>
      </w:r>
    </w:p>
    <w:p w14:paraId="7FE4CA3F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saveAllAuthors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072FD2CB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Author </w:t>
      </w:r>
      <w:r>
        <w:rPr>
          <w:rFonts w:ascii="Consolas" w:hAnsi="Consolas"/>
          <w:color w:val="6A3E3E"/>
          <w:sz w:val="20"/>
          <w:szCs w:val="20"/>
        </w:rPr>
        <w:t>author1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Author(</w:t>
      </w:r>
      <w:r>
        <w:rPr>
          <w:rFonts w:ascii="Consolas" w:hAnsi="Consolas"/>
          <w:color w:val="2A00FF"/>
          <w:sz w:val="20"/>
          <w:szCs w:val="20"/>
        </w:rPr>
        <w:t>"Author-1"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0B66B9E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Author </w:t>
      </w:r>
      <w:r>
        <w:rPr>
          <w:rFonts w:ascii="Consolas" w:hAnsi="Consolas"/>
          <w:color w:val="6A3E3E"/>
          <w:sz w:val="20"/>
          <w:szCs w:val="20"/>
        </w:rPr>
        <w:t>author2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Author(</w:t>
      </w:r>
      <w:r>
        <w:rPr>
          <w:rFonts w:ascii="Consolas" w:hAnsi="Consolas"/>
          <w:color w:val="2A00FF"/>
          <w:sz w:val="20"/>
          <w:szCs w:val="20"/>
        </w:rPr>
        <w:t>"Author-2"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14B7D3F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Set&lt;Author&gt; </w:t>
      </w:r>
      <w:proofErr w:type="spellStart"/>
      <w:r>
        <w:rPr>
          <w:rFonts w:ascii="Consolas" w:hAnsi="Consolas"/>
          <w:color w:val="6A3E3E"/>
          <w:sz w:val="20"/>
          <w:szCs w:val="20"/>
        </w:rPr>
        <w:t>authorSet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HashSet&lt;&gt;();</w:t>
      </w:r>
    </w:p>
    <w:p w14:paraId="48107C21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authorSet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author1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proofErr w:type="spellStart"/>
      <w:r>
        <w:rPr>
          <w:rFonts w:ascii="Consolas" w:hAnsi="Consolas"/>
          <w:color w:val="6A3E3E"/>
          <w:sz w:val="20"/>
          <w:szCs w:val="20"/>
        </w:rPr>
        <w:t>authorSet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author2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B76D834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9511C81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Set&lt;Book&gt; </w:t>
      </w:r>
      <w:r>
        <w:rPr>
          <w:rFonts w:ascii="Consolas" w:hAnsi="Consolas"/>
          <w:color w:val="6A3E3E"/>
          <w:sz w:val="20"/>
          <w:szCs w:val="20"/>
        </w:rPr>
        <w:t>bookSet1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HashSet&lt;&gt;();</w:t>
      </w:r>
    </w:p>
    <w:p w14:paraId="17BF63FF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Book </w:t>
      </w:r>
      <w:r>
        <w:rPr>
          <w:rFonts w:ascii="Consolas" w:hAnsi="Consolas"/>
          <w:color w:val="6A3E3E"/>
          <w:sz w:val="20"/>
          <w:szCs w:val="20"/>
        </w:rPr>
        <w:t>book1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Book(</w:t>
      </w:r>
      <w:r>
        <w:rPr>
          <w:rFonts w:ascii="Consolas" w:hAnsi="Consolas"/>
          <w:color w:val="2A00FF"/>
          <w:sz w:val="20"/>
          <w:szCs w:val="20"/>
        </w:rPr>
        <w:t>"Book-1"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46BED07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book1</w:t>
      </w:r>
      <w:r>
        <w:rPr>
          <w:rFonts w:ascii="Consolas" w:hAnsi="Consolas"/>
          <w:color w:val="000000"/>
          <w:sz w:val="20"/>
          <w:szCs w:val="20"/>
        </w:rPr>
        <w:t>.setAuthors(</w:t>
      </w:r>
      <w:proofErr w:type="spellStart"/>
      <w:r>
        <w:rPr>
          <w:rFonts w:ascii="Consolas" w:hAnsi="Consolas"/>
          <w:color w:val="6A3E3E"/>
          <w:sz w:val="20"/>
          <w:szCs w:val="20"/>
        </w:rPr>
        <w:t>authorSet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B70F2A5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author1</w:t>
      </w:r>
      <w:r>
        <w:rPr>
          <w:rFonts w:ascii="Consolas" w:hAnsi="Consolas"/>
          <w:color w:val="000000"/>
          <w:sz w:val="20"/>
          <w:szCs w:val="20"/>
        </w:rPr>
        <w:t>.setBooks(</w:t>
      </w:r>
      <w:r>
        <w:rPr>
          <w:rFonts w:ascii="Consolas" w:hAnsi="Consolas"/>
          <w:color w:val="6A3E3E"/>
          <w:sz w:val="20"/>
          <w:szCs w:val="20"/>
        </w:rPr>
        <w:t>bookSet1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7197A43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bookSet1</w:t>
      </w:r>
      <w:r>
        <w:rPr>
          <w:rFonts w:ascii="Consolas" w:hAnsi="Consolas"/>
          <w:color w:val="000000"/>
          <w:sz w:val="20"/>
          <w:szCs w:val="20"/>
        </w:rPr>
        <w:t>.add(</w:t>
      </w:r>
      <w:r>
        <w:rPr>
          <w:rFonts w:ascii="Consolas" w:hAnsi="Consolas"/>
          <w:color w:val="6A3E3E"/>
          <w:sz w:val="20"/>
          <w:szCs w:val="20"/>
        </w:rPr>
        <w:t>book1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7741968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BFF860B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C0"/>
          <w:sz w:val="20"/>
          <w:szCs w:val="20"/>
        </w:rPr>
        <w:t>authorRepo</w:t>
      </w:r>
      <w:r>
        <w:rPr>
          <w:rFonts w:ascii="Consolas" w:hAnsi="Consolas"/>
          <w:color w:val="000000"/>
          <w:sz w:val="20"/>
          <w:szCs w:val="20"/>
        </w:rPr>
        <w:t>.saveAll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authorSet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4C636FA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337ECA2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7DFE8E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showAllAuthorAndBook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439B8984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Author </w:t>
      </w:r>
      <w:r>
        <w:rPr>
          <w:rFonts w:ascii="Consolas" w:hAnsi="Consolas"/>
          <w:color w:val="6A3E3E"/>
          <w:sz w:val="20"/>
          <w:szCs w:val="20"/>
        </w:rPr>
        <w:t>author1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C0"/>
          <w:sz w:val="20"/>
          <w:szCs w:val="20"/>
        </w:rPr>
        <w:t>authorRepo</w:t>
      </w:r>
      <w:r>
        <w:rPr>
          <w:rFonts w:ascii="Consolas" w:hAnsi="Consolas"/>
          <w:color w:val="000000"/>
          <w:sz w:val="20"/>
          <w:szCs w:val="20"/>
        </w:rPr>
        <w:t>.findById</w:t>
      </w:r>
      <w:proofErr w:type="spellEnd"/>
      <w:r>
        <w:rPr>
          <w:rFonts w:ascii="Consolas" w:hAnsi="Consolas"/>
          <w:color w:val="000000"/>
          <w:sz w:val="20"/>
          <w:szCs w:val="20"/>
        </w:rPr>
        <w:t>(2L).get();</w:t>
      </w:r>
    </w:p>
    <w:p w14:paraId="40F77794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"Author Details: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author1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0B32E72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author1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6CC"/>
          <w:sz w:val="20"/>
          <w:szCs w:val="20"/>
          <w:u w:val="single"/>
        </w:rPr>
        <w:t>getBooks</w:t>
      </w:r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forEach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"Book: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509C8C5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3680310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4A39F4" w14:textId="77777777" w:rsidR="00DB0EFD" w:rsidRDefault="00DB0EFD" w:rsidP="00DB0EFD">
      <w:pPr>
        <w:rPr>
          <w:b/>
          <w:bCs/>
          <w:u w:val="single"/>
        </w:rPr>
      </w:pPr>
      <w:r w:rsidRPr="009266B5">
        <w:rPr>
          <w:b/>
          <w:bCs/>
          <w:sz w:val="30"/>
          <w:szCs w:val="30"/>
          <w:u w:val="single"/>
        </w:rPr>
        <w:t>Database Table Design</w:t>
      </w:r>
    </w:p>
    <w:tbl>
      <w:tblPr>
        <w:tblpPr w:leftFromText="180" w:rightFromText="180" w:vertAnchor="text" w:horzAnchor="margin" w:tblpY="1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1595"/>
      </w:tblGrid>
      <w:tr w:rsidR="00DB0EFD" w:rsidRPr="00057780" w14:paraId="686C74DE" w14:textId="77777777" w:rsidTr="00803609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629E27DF" w14:textId="77777777" w:rsidR="00DB0EFD" w:rsidRPr="00057780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Table Name: author</w:t>
            </w:r>
          </w:p>
        </w:tc>
      </w:tr>
      <w:tr w:rsidR="00DB0EFD" w:rsidRPr="00057780" w14:paraId="5D54B871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6734" w14:textId="77777777" w:rsidR="00DB0EFD" w:rsidRPr="00057780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</w:pPr>
            <w:r w:rsidRPr="00057780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73A007B6" w14:textId="77777777" w:rsidR="00DB0EFD" w:rsidRPr="00057780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</w:pPr>
            <w:r w:rsidRPr="00057780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 xml:space="preserve">name </w:t>
            </w:r>
          </w:p>
        </w:tc>
      </w:tr>
      <w:tr w:rsidR="00DB0EFD" w:rsidRPr="00057780" w14:paraId="7241C8C5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B37A" w14:textId="77777777" w:rsidR="00DB0EFD" w:rsidRPr="00057780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057780">
              <w:rPr>
                <w:rFonts w:ascii="Consolas" w:hAnsi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D5FC6C" w14:textId="77777777" w:rsidR="00DB0EFD" w:rsidRPr="00057780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057780">
              <w:rPr>
                <w:rFonts w:ascii="Consolas" w:hAnsi="Consolas"/>
                <w:color w:val="000000"/>
                <w:sz w:val="20"/>
                <w:szCs w:val="20"/>
              </w:rPr>
              <w:t>Author-2</w:t>
            </w:r>
          </w:p>
        </w:tc>
      </w:tr>
      <w:tr w:rsidR="00DB0EFD" w:rsidRPr="00057780" w14:paraId="628E72A4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326A" w14:textId="77777777" w:rsidR="00DB0EFD" w:rsidRPr="00057780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057780">
              <w:rPr>
                <w:rFonts w:ascii="Consolas" w:hAnsi="Consolas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5AE84B" w14:textId="77777777" w:rsidR="00DB0EFD" w:rsidRPr="00057780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057780">
              <w:rPr>
                <w:rFonts w:ascii="Consolas" w:hAnsi="Consolas"/>
                <w:color w:val="000000"/>
                <w:sz w:val="20"/>
                <w:szCs w:val="20"/>
              </w:rPr>
              <w:t>Author-1</w:t>
            </w:r>
          </w:p>
        </w:tc>
      </w:tr>
    </w:tbl>
    <w:tbl>
      <w:tblPr>
        <w:tblpPr w:leftFromText="180" w:rightFromText="180" w:vertAnchor="text" w:horzAnchor="page" w:tblpX="2901" w:tblpY="1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1335"/>
      </w:tblGrid>
      <w:tr w:rsidR="00DB0EFD" w:rsidRPr="003A5931" w14:paraId="2104689D" w14:textId="77777777" w:rsidTr="00803609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0DD0DEEA" w14:textId="77777777" w:rsidR="00DB0EFD" w:rsidRPr="003A5931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Table Name: book</w:t>
            </w:r>
          </w:p>
        </w:tc>
      </w:tr>
      <w:tr w:rsidR="00DB0EFD" w:rsidRPr="003A5931" w14:paraId="30345AF4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0BF4" w14:textId="77777777" w:rsidR="00DB0EFD" w:rsidRPr="003A5931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</w:pPr>
            <w:r w:rsidRPr="003A5931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1E8D5CF8" w14:textId="77777777" w:rsidR="00DB0EFD" w:rsidRPr="003A5931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</w:pPr>
            <w:r w:rsidRPr="003A5931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 xml:space="preserve">title </w:t>
            </w:r>
          </w:p>
        </w:tc>
      </w:tr>
      <w:tr w:rsidR="00DB0EFD" w:rsidRPr="003A5931" w14:paraId="192B6A7F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19B5" w14:textId="77777777" w:rsidR="00DB0EFD" w:rsidRPr="003A5931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A5931">
              <w:rPr>
                <w:rFonts w:ascii="Consolas" w:hAnsi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F11123" w14:textId="77777777" w:rsidR="00DB0EFD" w:rsidRPr="003A5931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A5931">
              <w:rPr>
                <w:rFonts w:ascii="Consolas" w:hAnsi="Consolas"/>
                <w:color w:val="000000"/>
                <w:sz w:val="20"/>
                <w:szCs w:val="20"/>
              </w:rPr>
              <w:t>Book-1</w:t>
            </w:r>
          </w:p>
        </w:tc>
      </w:tr>
    </w:tbl>
    <w:tbl>
      <w:tblPr>
        <w:tblpPr w:leftFromText="180" w:rightFromText="180" w:vertAnchor="text" w:horzAnchor="page" w:tblpX="5341" w:tblpY="1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141"/>
      </w:tblGrid>
      <w:tr w:rsidR="00DB0EFD" w:rsidRPr="003A5931" w14:paraId="13B3EB77" w14:textId="77777777" w:rsidTr="00803609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31A14A80" w14:textId="77777777" w:rsidR="00DB0EFD" w:rsidRPr="003A5931" w:rsidRDefault="00DB0EFD" w:rsidP="008036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Table Name: </w:t>
            </w:r>
            <w:proofErr w:type="spellStart"/>
            <w:r>
              <w:rPr>
                <w:b/>
                <w:bCs/>
              </w:rPr>
              <w:t>author_book</w:t>
            </w:r>
            <w:proofErr w:type="spellEnd"/>
          </w:p>
        </w:tc>
      </w:tr>
      <w:tr w:rsidR="00DB0EFD" w:rsidRPr="003A5931" w14:paraId="32F27A58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FB56" w14:textId="77777777" w:rsidR="00DB0EFD" w:rsidRPr="003A5931" w:rsidRDefault="00DB0EFD" w:rsidP="00803609">
            <w:pPr>
              <w:rPr>
                <w:b/>
                <w:bCs/>
              </w:rPr>
            </w:pPr>
            <w:proofErr w:type="spellStart"/>
            <w:r w:rsidRPr="003A5931">
              <w:rPr>
                <w:b/>
                <w:bCs/>
              </w:rPr>
              <w:t>author_id</w:t>
            </w:r>
            <w:proofErr w:type="spellEnd"/>
            <w:r w:rsidRPr="003A5931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22FA8B" w14:textId="77777777" w:rsidR="00DB0EFD" w:rsidRPr="003A5931" w:rsidRDefault="00DB0EFD" w:rsidP="00803609">
            <w:pPr>
              <w:rPr>
                <w:b/>
                <w:bCs/>
              </w:rPr>
            </w:pPr>
            <w:proofErr w:type="spellStart"/>
            <w:r w:rsidRPr="003A5931">
              <w:rPr>
                <w:b/>
                <w:bCs/>
              </w:rPr>
              <w:t>book_id</w:t>
            </w:r>
            <w:proofErr w:type="spellEnd"/>
            <w:r w:rsidRPr="003A5931">
              <w:rPr>
                <w:b/>
                <w:bCs/>
              </w:rPr>
              <w:t xml:space="preserve"> </w:t>
            </w:r>
          </w:p>
        </w:tc>
      </w:tr>
      <w:tr w:rsidR="00DB0EFD" w:rsidRPr="003A5931" w14:paraId="1035DD10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3F43" w14:textId="77777777" w:rsidR="00DB0EFD" w:rsidRPr="003A5931" w:rsidRDefault="00DB0EFD" w:rsidP="00803609">
            <w:r w:rsidRPr="003A5931">
              <w:t>2</w:t>
            </w:r>
          </w:p>
        </w:tc>
        <w:tc>
          <w:tcPr>
            <w:tcW w:w="0" w:type="auto"/>
            <w:vAlign w:val="center"/>
            <w:hideMark/>
          </w:tcPr>
          <w:p w14:paraId="5723B725" w14:textId="77777777" w:rsidR="00DB0EFD" w:rsidRPr="003A5931" w:rsidRDefault="00DB0EFD" w:rsidP="00803609">
            <w:r w:rsidRPr="003A5931">
              <w:t>1</w:t>
            </w:r>
          </w:p>
        </w:tc>
      </w:tr>
    </w:tbl>
    <w:p w14:paraId="7D6E6163" w14:textId="77777777" w:rsidR="00DB0EFD" w:rsidRPr="003C18D9" w:rsidRDefault="00DB0EFD" w:rsidP="00DB0EF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E9B041C" w14:textId="77777777" w:rsidR="00DB0EFD" w:rsidRDefault="00DB0EFD" w:rsidP="00DB0EFD"/>
    <w:p w14:paraId="6BF9646F" w14:textId="77777777" w:rsidR="00DB0EFD" w:rsidRDefault="00DB0EFD" w:rsidP="00DB0EFD"/>
    <w:p w14:paraId="1B012D00" w14:textId="77777777" w:rsidR="00BD2EA9" w:rsidRDefault="00BD2EA9" w:rsidP="00DB0EFD">
      <w:pPr>
        <w:rPr>
          <w:rFonts w:ascii="Baskerville Old Face" w:hAnsi="Baskerville Old Face"/>
        </w:rPr>
      </w:pPr>
    </w:p>
    <w:p w14:paraId="5C410E9D" w14:textId="28428551" w:rsidR="00DB0EFD" w:rsidRPr="0078683B" w:rsidRDefault="00DB0EFD" w:rsidP="00DB0EFD">
      <w:pPr>
        <w:rPr>
          <w:rFonts w:ascii="Baskerville Old Face" w:hAnsi="Baskerville Old Face"/>
        </w:rPr>
      </w:pPr>
      <w:r w:rsidRPr="0078683B">
        <w:rPr>
          <w:rFonts w:ascii="Baskerville Old Face" w:hAnsi="Baskerville Old Face"/>
        </w:rPr>
        <w:t>Similarly, you can also define @JoinTable in the Book class, code is given below.</w:t>
      </w:r>
    </w:p>
    <w:p w14:paraId="46DA88C8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@Entity</w:t>
      </w:r>
      <w:r>
        <w:rPr>
          <w:rFonts w:ascii="Consolas" w:hAnsi="Consolas"/>
          <w:color w:val="000000"/>
          <w:sz w:val="20"/>
          <w:szCs w:val="20"/>
        </w:rPr>
        <w:t>(name=</w:t>
      </w:r>
      <w:r>
        <w:rPr>
          <w:rFonts w:ascii="Consolas" w:hAnsi="Consolas"/>
          <w:color w:val="2A00FF"/>
          <w:sz w:val="20"/>
          <w:szCs w:val="20"/>
        </w:rPr>
        <w:t>"Author"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>(name=</w:t>
      </w:r>
      <w:r>
        <w:rPr>
          <w:rFonts w:ascii="Consolas" w:hAnsi="Consolas"/>
          <w:color w:val="2A00FF"/>
          <w:sz w:val="20"/>
          <w:szCs w:val="20"/>
        </w:rPr>
        <w:t>"author"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46464"/>
          <w:sz w:val="20"/>
          <w:szCs w:val="20"/>
        </w:rPr>
        <w:t>@Getter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@Setter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@ToString</w:t>
      </w:r>
      <w:r>
        <w:rPr>
          <w:rFonts w:ascii="Consolas" w:hAnsi="Consolas"/>
          <w:color w:val="000000"/>
          <w:sz w:val="20"/>
          <w:szCs w:val="20"/>
        </w:rPr>
        <w:t>(exclude=</w:t>
      </w:r>
      <w:r>
        <w:rPr>
          <w:rFonts w:ascii="Consolas" w:hAnsi="Consolas"/>
          <w:color w:val="2A00FF"/>
          <w:sz w:val="20"/>
          <w:szCs w:val="20"/>
        </w:rPr>
        <w:t>"books"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46464"/>
          <w:sz w:val="20"/>
          <w:szCs w:val="20"/>
        </w:rPr>
        <w:t>@NoArgsConstructor</w:t>
      </w:r>
    </w:p>
    <w:p w14:paraId="48BE4223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Author {</w:t>
      </w:r>
    </w:p>
    <w:p w14:paraId="45FC1E9E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42F6E6F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@GeneratedValue</w:t>
      </w:r>
    </w:p>
    <w:p w14:paraId="5AAC8CC3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8A0F92C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4283C8C7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4BA522F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AEFB164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@ManyToMany</w:t>
      </w:r>
      <w:r>
        <w:rPr>
          <w:rFonts w:ascii="Consolas" w:hAnsi="Consolas"/>
          <w:color w:val="000000"/>
          <w:sz w:val="20"/>
          <w:szCs w:val="20"/>
        </w:rPr>
        <w:t xml:space="preserve">(cascade = </w:t>
      </w:r>
      <w:proofErr w:type="spellStart"/>
      <w:r>
        <w:rPr>
          <w:rFonts w:ascii="Consolas" w:hAnsi="Consolas"/>
          <w:color w:val="000000"/>
          <w:sz w:val="20"/>
          <w:szCs w:val="20"/>
        </w:rPr>
        <w:t>CascadeType.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ALL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mappedBy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"authors"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2874F46A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Set&lt;Book&gt; </w:t>
      </w:r>
      <w:r>
        <w:rPr>
          <w:rFonts w:ascii="Consolas" w:hAnsi="Consolas"/>
          <w:color w:val="0000C0"/>
          <w:sz w:val="20"/>
          <w:szCs w:val="20"/>
        </w:rPr>
        <w:t>books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9D14AFE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D36CCDC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Author(String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A5E04EB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3EF5B8D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0980232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1A63396" w14:textId="77777777" w:rsidR="00DB0EFD" w:rsidRDefault="00DB0EFD" w:rsidP="00DB0EFD"/>
    <w:p w14:paraId="6EBCFB86" w14:textId="77777777" w:rsidR="005F12C6" w:rsidRDefault="005F12C6" w:rsidP="00DB0EFD"/>
    <w:p w14:paraId="18C1AA8C" w14:textId="77777777" w:rsidR="005F12C6" w:rsidRDefault="005F12C6" w:rsidP="00DB0EFD"/>
    <w:p w14:paraId="35AF10F1" w14:textId="77777777" w:rsidR="005F12C6" w:rsidRDefault="005F12C6" w:rsidP="00DB0EFD"/>
    <w:p w14:paraId="15B37A6D" w14:textId="77777777" w:rsidR="005F12C6" w:rsidRDefault="005F12C6" w:rsidP="00DB0EFD"/>
    <w:p w14:paraId="41C42498" w14:textId="77777777" w:rsidR="00427EAF" w:rsidRDefault="00427EAF" w:rsidP="00DB0EFD"/>
    <w:p w14:paraId="0BA392D8" w14:textId="77777777" w:rsidR="00427EAF" w:rsidRDefault="00427EAF" w:rsidP="00DB0EFD"/>
    <w:p w14:paraId="55E8CE52" w14:textId="77777777" w:rsidR="005F12C6" w:rsidRDefault="005F12C6" w:rsidP="00DB0EFD"/>
    <w:p w14:paraId="101603CC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lastRenderedPageBreak/>
        <w:t>@Entity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"Book"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"book"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46464"/>
          <w:sz w:val="20"/>
          <w:szCs w:val="20"/>
        </w:rPr>
        <w:t xml:space="preserve">@Getter </w:t>
      </w:r>
      <w:r>
        <w:rPr>
          <w:rFonts w:ascii="Consolas" w:hAnsi="Consolas"/>
          <w:color w:val="646464"/>
          <w:sz w:val="20"/>
          <w:szCs w:val="20"/>
          <w:shd w:val="clear" w:color="auto" w:fill="F0D8A8"/>
        </w:rPr>
        <w:t xml:space="preserve">@Setter </w:t>
      </w:r>
      <w:r>
        <w:rPr>
          <w:rFonts w:ascii="Consolas" w:hAnsi="Consolas"/>
          <w:color w:val="646464"/>
          <w:sz w:val="20"/>
          <w:szCs w:val="20"/>
        </w:rPr>
        <w:t>@ToString</w:t>
      </w:r>
      <w:r>
        <w:rPr>
          <w:rFonts w:ascii="Consolas" w:hAnsi="Consolas"/>
          <w:color w:val="000000"/>
          <w:sz w:val="20"/>
          <w:szCs w:val="20"/>
        </w:rPr>
        <w:t xml:space="preserve">(exclude = </w:t>
      </w:r>
      <w:r>
        <w:rPr>
          <w:rFonts w:ascii="Consolas" w:hAnsi="Consolas"/>
          <w:color w:val="2A00FF"/>
          <w:sz w:val="20"/>
          <w:szCs w:val="20"/>
        </w:rPr>
        <w:t>"authors"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79C57CA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@NoArgsConstructor</w:t>
      </w:r>
    </w:p>
    <w:p w14:paraId="03E0C072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Book {</w:t>
      </w:r>
    </w:p>
    <w:p w14:paraId="604383A5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1E2D8E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@Id</w:t>
      </w:r>
    </w:p>
    <w:p w14:paraId="35C6678B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@GeneratedValue</w:t>
      </w:r>
    </w:p>
    <w:p w14:paraId="177F19DD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20FE903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76AD4A2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86C1BB4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6F9280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@ManyToMany</w:t>
      </w:r>
      <w:r>
        <w:rPr>
          <w:rFonts w:ascii="Consolas" w:hAnsi="Consolas"/>
          <w:color w:val="000000"/>
          <w:sz w:val="20"/>
          <w:szCs w:val="20"/>
        </w:rPr>
        <w:t xml:space="preserve">(cascade = </w:t>
      </w:r>
      <w:proofErr w:type="spellStart"/>
      <w:r>
        <w:rPr>
          <w:rFonts w:ascii="Consolas" w:hAnsi="Consolas"/>
          <w:color w:val="000000"/>
          <w:sz w:val="20"/>
          <w:szCs w:val="20"/>
        </w:rPr>
        <w:t>CascadeType.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ALL</w:t>
      </w:r>
      <w:proofErr w:type="spellEnd"/>
      <w:r>
        <w:rPr>
          <w:rFonts w:ascii="Consolas" w:hAnsi="Consolas"/>
          <w:color w:val="3F7F5F"/>
          <w:sz w:val="20"/>
          <w:szCs w:val="20"/>
        </w:rPr>
        <w:t>/* ,</w:t>
      </w:r>
      <w:proofErr w:type="spellStart"/>
      <w:r>
        <w:rPr>
          <w:rFonts w:ascii="Consolas" w:hAnsi="Consolas"/>
          <w:color w:val="3F7F5F"/>
          <w:sz w:val="20"/>
          <w:szCs w:val="20"/>
        </w:rPr>
        <w:t>mappedBy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= "books" */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0153DE45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@JoinTable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book_author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</w:p>
    <w:p w14:paraId="09829F2A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joinColumns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46464"/>
          <w:sz w:val="20"/>
          <w:szCs w:val="20"/>
        </w:rPr>
        <w:t>@JoinColumn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book_id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 w:rsidRPr="00FB42E7">
        <w:rPr>
          <w:rFonts w:ascii="Consolas" w:hAnsi="Consolas"/>
          <w:color w:val="000000"/>
        </w:rPr>
        <w:sym w:font="Wingdings" w:char="F0E7"/>
      </w:r>
      <w:r w:rsidRPr="00FB42E7">
        <w:rPr>
          <w:rFonts w:ascii="Consolas" w:hAnsi="Consolas"/>
          <w:color w:val="000000"/>
        </w:rPr>
        <w:t xml:space="preserve"> </w:t>
      </w:r>
      <w:r w:rsidRPr="00055942">
        <w:rPr>
          <w:rFonts w:ascii="Consolas" w:hAnsi="Consolas"/>
          <w:b/>
          <w:bCs/>
          <w:color w:val="000000"/>
        </w:rPr>
        <w:t>@JoinTable in Book class</w:t>
      </w:r>
    </w:p>
    <w:p w14:paraId="7320B42B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inverseJoinColumns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46464"/>
          <w:sz w:val="20"/>
          <w:szCs w:val="20"/>
        </w:rPr>
        <w:t>@JoinColumn</w:t>
      </w:r>
      <w:r>
        <w:rPr>
          <w:rFonts w:ascii="Consolas" w:hAnsi="Consolas"/>
          <w:color w:val="000000"/>
          <w:sz w:val="20"/>
          <w:szCs w:val="20"/>
        </w:rPr>
        <w:t xml:space="preserve">(name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author_id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48ACDDE1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Set&lt;Author&gt; </w:t>
      </w:r>
      <w:r>
        <w:rPr>
          <w:rFonts w:ascii="Consolas" w:hAnsi="Consolas"/>
          <w:color w:val="0000C0"/>
          <w:sz w:val="20"/>
          <w:szCs w:val="20"/>
        </w:rPr>
        <w:t>authors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AC8D389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67FD97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Book(String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1788D5B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8D3AD81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BB418B5" w14:textId="77777777" w:rsidR="00DB0EFD" w:rsidRDefault="00DB0EFD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0E40E8E" w14:textId="77777777" w:rsidR="006E06D2" w:rsidRDefault="006E06D2" w:rsidP="00DB0E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724D8DA" w14:textId="77777777" w:rsidR="00DB0EFD" w:rsidRDefault="00DB0EFD" w:rsidP="00DB0EFD">
      <w:pPr>
        <w:rPr>
          <w:b/>
          <w:bCs/>
          <w:u w:val="single"/>
        </w:rPr>
      </w:pPr>
      <w:r w:rsidRPr="009266B5">
        <w:rPr>
          <w:b/>
          <w:bCs/>
          <w:sz w:val="30"/>
          <w:szCs w:val="30"/>
          <w:u w:val="single"/>
        </w:rPr>
        <w:t>Database Table Design</w:t>
      </w:r>
    </w:p>
    <w:tbl>
      <w:tblPr>
        <w:tblpPr w:leftFromText="180" w:rightFromText="180" w:vertAnchor="text" w:horzAnchor="margin" w:tblpY="1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1595"/>
      </w:tblGrid>
      <w:tr w:rsidR="00DB0EFD" w:rsidRPr="00057780" w14:paraId="294CD3DF" w14:textId="77777777" w:rsidTr="00803609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5BA02233" w14:textId="77777777" w:rsidR="00DB0EFD" w:rsidRPr="00057780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Table Name: author</w:t>
            </w:r>
          </w:p>
        </w:tc>
      </w:tr>
      <w:tr w:rsidR="00DB0EFD" w:rsidRPr="00057780" w14:paraId="254E1946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E795" w14:textId="77777777" w:rsidR="00DB0EFD" w:rsidRPr="00057780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</w:pPr>
            <w:r w:rsidRPr="00057780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6A89033D" w14:textId="77777777" w:rsidR="00DB0EFD" w:rsidRPr="00057780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</w:pPr>
            <w:r w:rsidRPr="00057780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 xml:space="preserve">name </w:t>
            </w:r>
          </w:p>
        </w:tc>
      </w:tr>
      <w:tr w:rsidR="00DB0EFD" w:rsidRPr="00057780" w14:paraId="1C198029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4B4D" w14:textId="77777777" w:rsidR="00DB0EFD" w:rsidRPr="00057780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057780">
              <w:rPr>
                <w:rFonts w:ascii="Consolas" w:hAnsi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519DA3" w14:textId="77777777" w:rsidR="00DB0EFD" w:rsidRPr="00057780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057780">
              <w:rPr>
                <w:rFonts w:ascii="Consolas" w:hAnsi="Consolas"/>
                <w:color w:val="000000"/>
                <w:sz w:val="20"/>
                <w:szCs w:val="20"/>
              </w:rPr>
              <w:t>Author-2</w:t>
            </w:r>
          </w:p>
        </w:tc>
      </w:tr>
      <w:tr w:rsidR="00DB0EFD" w:rsidRPr="00057780" w14:paraId="006847F2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67CF" w14:textId="77777777" w:rsidR="00DB0EFD" w:rsidRPr="00057780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057780">
              <w:rPr>
                <w:rFonts w:ascii="Consolas" w:hAnsi="Consolas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D92B8B" w14:textId="77777777" w:rsidR="00DB0EFD" w:rsidRPr="00057780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057780">
              <w:rPr>
                <w:rFonts w:ascii="Consolas" w:hAnsi="Consolas"/>
                <w:color w:val="000000"/>
                <w:sz w:val="20"/>
                <w:szCs w:val="20"/>
              </w:rPr>
              <w:t>Author-1</w:t>
            </w:r>
          </w:p>
        </w:tc>
      </w:tr>
    </w:tbl>
    <w:tbl>
      <w:tblPr>
        <w:tblpPr w:leftFromText="180" w:rightFromText="180" w:vertAnchor="text" w:horzAnchor="page" w:tblpX="2901" w:tblpY="1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1335"/>
      </w:tblGrid>
      <w:tr w:rsidR="00DB0EFD" w:rsidRPr="003A5931" w14:paraId="062DFB46" w14:textId="77777777" w:rsidTr="00803609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3B9CB73A" w14:textId="77777777" w:rsidR="00DB0EFD" w:rsidRPr="003A5931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Table Name: book</w:t>
            </w:r>
          </w:p>
        </w:tc>
      </w:tr>
      <w:tr w:rsidR="00DB0EFD" w:rsidRPr="003A5931" w14:paraId="15374F5E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6E11" w14:textId="77777777" w:rsidR="00DB0EFD" w:rsidRPr="003A5931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</w:pPr>
            <w:r w:rsidRPr="003A5931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77446082" w14:textId="77777777" w:rsidR="00DB0EFD" w:rsidRPr="003A5931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</w:pPr>
            <w:r w:rsidRPr="003A5931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 xml:space="preserve">title </w:t>
            </w:r>
          </w:p>
        </w:tc>
      </w:tr>
      <w:tr w:rsidR="00DB0EFD" w:rsidRPr="003A5931" w14:paraId="4CE857E2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919C" w14:textId="77777777" w:rsidR="00DB0EFD" w:rsidRPr="003A5931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A5931">
              <w:rPr>
                <w:rFonts w:ascii="Consolas" w:hAnsi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9AB396" w14:textId="77777777" w:rsidR="00DB0EFD" w:rsidRPr="003A5931" w:rsidRDefault="00DB0EFD" w:rsidP="00803609">
            <w:pPr>
              <w:pStyle w:val="NormalWeb"/>
              <w:shd w:val="clear" w:color="auto" w:fill="FFFFFF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3A5931">
              <w:rPr>
                <w:rFonts w:ascii="Consolas" w:hAnsi="Consolas"/>
                <w:color w:val="000000"/>
                <w:sz w:val="20"/>
                <w:szCs w:val="20"/>
              </w:rPr>
              <w:t>Book-1</w:t>
            </w:r>
          </w:p>
        </w:tc>
      </w:tr>
    </w:tbl>
    <w:tbl>
      <w:tblPr>
        <w:tblpPr w:leftFromText="180" w:rightFromText="180" w:vertAnchor="text" w:horzAnchor="page" w:tblpX="5341" w:tblpY="1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360"/>
      </w:tblGrid>
      <w:tr w:rsidR="00DB0EFD" w:rsidRPr="003A5931" w14:paraId="4075FCA4" w14:textId="77777777" w:rsidTr="00803609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08806381" w14:textId="77777777" w:rsidR="00DB0EFD" w:rsidRPr="003A5931" w:rsidRDefault="00DB0EFD" w:rsidP="008036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Table Name: </w:t>
            </w:r>
            <w:proofErr w:type="spellStart"/>
            <w:r>
              <w:rPr>
                <w:b/>
                <w:bCs/>
              </w:rPr>
              <w:t>book_author</w:t>
            </w:r>
            <w:proofErr w:type="spellEnd"/>
          </w:p>
        </w:tc>
      </w:tr>
      <w:tr w:rsidR="00DB0EFD" w:rsidRPr="003A5931" w14:paraId="59F0E900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02F0" w14:textId="77777777" w:rsidR="00DB0EFD" w:rsidRPr="003A5931" w:rsidRDefault="00DB0EFD" w:rsidP="00803609">
            <w:pPr>
              <w:rPr>
                <w:b/>
                <w:bCs/>
              </w:rPr>
            </w:pPr>
            <w:proofErr w:type="spellStart"/>
            <w:r w:rsidRPr="003A5931">
              <w:rPr>
                <w:b/>
                <w:bCs/>
              </w:rPr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F5F1E" w14:textId="77777777" w:rsidR="00DB0EFD" w:rsidRPr="003A5931" w:rsidRDefault="00DB0EFD" w:rsidP="00803609">
            <w:pPr>
              <w:rPr>
                <w:b/>
                <w:bCs/>
              </w:rPr>
            </w:pPr>
            <w:proofErr w:type="spellStart"/>
            <w:r w:rsidRPr="003A5931">
              <w:rPr>
                <w:b/>
                <w:bCs/>
              </w:rPr>
              <w:t>author_id</w:t>
            </w:r>
            <w:proofErr w:type="spellEnd"/>
          </w:p>
        </w:tc>
      </w:tr>
      <w:tr w:rsidR="00DB0EFD" w:rsidRPr="003A5931" w14:paraId="0417A22F" w14:textId="77777777" w:rsidTr="0080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7C72" w14:textId="77777777" w:rsidR="00DB0EFD" w:rsidRPr="003A5931" w:rsidRDefault="00DB0EFD" w:rsidP="00803609">
            <w:r w:rsidRPr="003A5931">
              <w:t>2</w:t>
            </w:r>
          </w:p>
        </w:tc>
        <w:tc>
          <w:tcPr>
            <w:tcW w:w="0" w:type="auto"/>
            <w:vAlign w:val="center"/>
            <w:hideMark/>
          </w:tcPr>
          <w:p w14:paraId="27DDD3EB" w14:textId="77777777" w:rsidR="00DB0EFD" w:rsidRPr="003A5931" w:rsidRDefault="00DB0EFD" w:rsidP="00803609">
            <w:r w:rsidRPr="003A5931">
              <w:t>1</w:t>
            </w:r>
          </w:p>
        </w:tc>
      </w:tr>
    </w:tbl>
    <w:p w14:paraId="19B5A750" w14:textId="77777777" w:rsidR="00DB0EFD" w:rsidRPr="003C18D9" w:rsidRDefault="00DB0EFD" w:rsidP="00DB0EF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8E0716A" w14:textId="77777777" w:rsidR="00DB0EFD" w:rsidRDefault="00DB0EFD" w:rsidP="00DB0EFD"/>
    <w:p w14:paraId="056BE90C" w14:textId="77777777" w:rsidR="00DB0EFD" w:rsidRDefault="00DB0EFD" w:rsidP="00DB0EFD"/>
    <w:p w14:paraId="17D8164D" w14:textId="77777777" w:rsidR="00DB0EFD" w:rsidRDefault="00DB0EFD" w:rsidP="00DB0EFD"/>
    <w:p w14:paraId="01A592AF" w14:textId="77777777" w:rsidR="00CB4D53" w:rsidRDefault="00CB4D53" w:rsidP="005A49C1">
      <w:pPr>
        <w:rPr>
          <w:rFonts w:ascii="Baskerville Old Face" w:hAnsi="Baskerville Old Face"/>
          <w:sz w:val="24"/>
          <w:szCs w:val="24"/>
        </w:rPr>
      </w:pPr>
    </w:p>
    <w:p w14:paraId="08CDB144" w14:textId="2017DD4C" w:rsidR="00A61523" w:rsidRDefault="00A61523">
      <w:pPr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br w:type="page"/>
      </w:r>
    </w:p>
    <w:p w14:paraId="6F74D611" w14:textId="15C5B283" w:rsidR="00551062" w:rsidRPr="00273AE0" w:rsidRDefault="00273AE0" w:rsidP="004B62CA">
      <w:pPr>
        <w:ind w:left="1440" w:firstLine="720"/>
        <w:rPr>
          <w:rFonts w:ascii="Baskerville Old Face" w:hAnsi="Baskerville Old Face"/>
          <w:b/>
          <w:bCs/>
          <w:sz w:val="34"/>
          <w:szCs w:val="34"/>
          <w:u w:val="single"/>
        </w:rPr>
      </w:pPr>
      <w:r w:rsidRPr="00273AE0">
        <w:rPr>
          <w:rFonts w:ascii="Baskerville Old Face" w:hAnsi="Baskerville Old Face"/>
          <w:b/>
          <w:bCs/>
          <w:sz w:val="34"/>
          <w:szCs w:val="34"/>
          <w:u w:val="single"/>
        </w:rPr>
        <w:lastRenderedPageBreak/>
        <w:t xml:space="preserve">Use of </w:t>
      </w:r>
      <w:proofErr w:type="spellStart"/>
      <w:r w:rsidRPr="00273AE0">
        <w:rPr>
          <w:rFonts w:ascii="Baskerville Old Face" w:hAnsi="Baskerville Old Face"/>
          <w:b/>
          <w:bCs/>
          <w:sz w:val="34"/>
          <w:szCs w:val="34"/>
          <w:u w:val="single"/>
        </w:rPr>
        <w:t>mappedBy</w:t>
      </w:r>
      <w:proofErr w:type="spellEnd"/>
      <w:r w:rsidRPr="00273AE0">
        <w:rPr>
          <w:rFonts w:ascii="Baskerville Old Face" w:hAnsi="Baskerville Old Face"/>
          <w:b/>
          <w:bCs/>
          <w:sz w:val="34"/>
          <w:szCs w:val="34"/>
          <w:u w:val="single"/>
        </w:rPr>
        <w:t xml:space="preserve"> in Bidirectional Mapping</w:t>
      </w:r>
    </w:p>
    <w:p w14:paraId="6F33F944" w14:textId="706E829B" w:rsidR="000B0C15" w:rsidRPr="00F05F64" w:rsidRDefault="000B0C15" w:rsidP="000B0C15">
      <w:pPr>
        <w:rPr>
          <w:rFonts w:ascii="Baskerville Old Face" w:hAnsi="Baskerville Old Face"/>
          <w:b/>
          <w:bCs/>
          <w:sz w:val="24"/>
          <w:szCs w:val="24"/>
          <w:u w:val="single"/>
        </w:rPr>
      </w:pPr>
      <w:r w:rsidRPr="00F05F64">
        <w:rPr>
          <w:rFonts w:ascii="Baskerville Old Face" w:hAnsi="Baskerville Old Face"/>
          <w:b/>
          <w:bCs/>
          <w:sz w:val="24"/>
          <w:szCs w:val="24"/>
          <w:u w:val="single"/>
        </w:rPr>
        <w:t xml:space="preserve">In case of </w:t>
      </w:r>
      <w:proofErr w:type="spellStart"/>
      <w:r w:rsidRPr="00F05F64">
        <w:rPr>
          <w:rFonts w:ascii="Baskerville Old Face" w:hAnsi="Baskerville Old Face"/>
          <w:b/>
          <w:bCs/>
          <w:sz w:val="24"/>
          <w:szCs w:val="24"/>
          <w:u w:val="single"/>
        </w:rPr>
        <w:t>OneToOne</w:t>
      </w:r>
      <w:proofErr w:type="spellEnd"/>
      <w:r w:rsidRPr="00F05F64">
        <w:rPr>
          <w:rFonts w:ascii="Baskerville Old Face" w:hAnsi="Baskerville Old Face"/>
          <w:b/>
          <w:bCs/>
          <w:sz w:val="24"/>
          <w:szCs w:val="24"/>
          <w:u w:val="single"/>
        </w:rPr>
        <w:t xml:space="preserve"> – Bidirectional</w:t>
      </w:r>
    </w:p>
    <w:p w14:paraId="16CA73B9" w14:textId="44F44068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8570E3">
        <w:rPr>
          <w:rFonts w:ascii="Consolas" w:hAnsi="Consolas"/>
          <w:color w:val="000000"/>
          <w:sz w:val="18"/>
          <w:szCs w:val="18"/>
        </w:rPr>
        <w:t xml:space="preserve"> </w:t>
      </w:r>
      <w:r w:rsidRPr="008570E3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8570E3">
        <w:rPr>
          <w:rFonts w:ascii="Consolas" w:hAnsi="Consolas"/>
          <w:color w:val="000000"/>
          <w:sz w:val="18"/>
          <w:szCs w:val="18"/>
        </w:rPr>
        <w:t xml:space="preserve"> Author {</w:t>
      </w:r>
      <w:r w:rsidR="00721830">
        <w:rPr>
          <w:rFonts w:ascii="Consolas" w:hAnsi="Consolas"/>
          <w:color w:val="000000"/>
          <w:sz w:val="18"/>
          <w:szCs w:val="18"/>
        </w:rPr>
        <w:t xml:space="preserve"> // Use same type annotations</w:t>
      </w:r>
    </w:p>
    <w:p w14:paraId="6FC64D75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  <w:r w:rsidRPr="008570E3">
        <w:rPr>
          <w:rFonts w:ascii="Consolas" w:hAnsi="Consolas"/>
          <w:color w:val="646464"/>
          <w:sz w:val="18"/>
          <w:szCs w:val="18"/>
        </w:rPr>
        <w:t>@Id</w:t>
      </w:r>
      <w:r w:rsidRPr="008570E3">
        <w:rPr>
          <w:rFonts w:ascii="Consolas" w:hAnsi="Consolas"/>
          <w:color w:val="000000"/>
          <w:sz w:val="18"/>
          <w:szCs w:val="18"/>
        </w:rPr>
        <w:t xml:space="preserve"> </w:t>
      </w:r>
      <w:r w:rsidRPr="008570E3">
        <w:rPr>
          <w:rFonts w:ascii="Consolas" w:hAnsi="Consolas"/>
          <w:color w:val="646464"/>
          <w:sz w:val="18"/>
          <w:szCs w:val="18"/>
        </w:rPr>
        <w:t>@GeneratedValue</w:t>
      </w:r>
    </w:p>
    <w:p w14:paraId="259665C3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  <w:r w:rsidRPr="008570E3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8570E3">
        <w:rPr>
          <w:rFonts w:ascii="Consolas" w:hAnsi="Consolas"/>
          <w:color w:val="000000"/>
          <w:sz w:val="18"/>
          <w:szCs w:val="18"/>
        </w:rPr>
        <w:t xml:space="preserve"> Long </w:t>
      </w:r>
      <w:r w:rsidRPr="008570E3">
        <w:rPr>
          <w:rFonts w:ascii="Consolas" w:hAnsi="Consolas"/>
          <w:color w:val="0000C0"/>
          <w:sz w:val="18"/>
          <w:szCs w:val="18"/>
        </w:rPr>
        <w:t>id</w:t>
      </w:r>
      <w:r w:rsidRPr="008570E3">
        <w:rPr>
          <w:rFonts w:ascii="Consolas" w:hAnsi="Consolas"/>
          <w:color w:val="000000"/>
          <w:sz w:val="18"/>
          <w:szCs w:val="18"/>
        </w:rPr>
        <w:t>;</w:t>
      </w:r>
    </w:p>
    <w:p w14:paraId="15CA9ED1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</w:p>
    <w:p w14:paraId="193B7B84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  <w:r w:rsidRPr="008570E3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8570E3">
        <w:rPr>
          <w:rFonts w:ascii="Consolas" w:hAnsi="Consolas"/>
          <w:color w:val="000000"/>
          <w:sz w:val="18"/>
          <w:szCs w:val="18"/>
        </w:rPr>
        <w:t xml:space="preserve"> String </w:t>
      </w:r>
      <w:r w:rsidRPr="008570E3">
        <w:rPr>
          <w:rFonts w:ascii="Consolas" w:hAnsi="Consolas"/>
          <w:color w:val="0000C0"/>
          <w:sz w:val="18"/>
          <w:szCs w:val="18"/>
        </w:rPr>
        <w:t>name</w:t>
      </w:r>
      <w:r w:rsidRPr="008570E3">
        <w:rPr>
          <w:rFonts w:ascii="Consolas" w:hAnsi="Consolas"/>
          <w:color w:val="000000"/>
          <w:sz w:val="18"/>
          <w:szCs w:val="18"/>
        </w:rPr>
        <w:t>;</w:t>
      </w:r>
    </w:p>
    <w:p w14:paraId="19FE244A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</w:p>
    <w:p w14:paraId="45C2DA3D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  <w:r w:rsidRPr="008570E3">
        <w:rPr>
          <w:rFonts w:ascii="Consolas" w:hAnsi="Consolas"/>
          <w:color w:val="646464"/>
          <w:sz w:val="18"/>
          <w:szCs w:val="18"/>
        </w:rPr>
        <w:t>@OneToOne</w:t>
      </w:r>
      <w:r w:rsidRPr="008570E3">
        <w:rPr>
          <w:rFonts w:ascii="Consolas" w:hAnsi="Consolas"/>
          <w:color w:val="000000"/>
          <w:sz w:val="18"/>
          <w:szCs w:val="18"/>
        </w:rPr>
        <w:t xml:space="preserve">(cascade = </w:t>
      </w:r>
      <w:proofErr w:type="spellStart"/>
      <w:r w:rsidRPr="008570E3">
        <w:rPr>
          <w:rFonts w:ascii="Consolas" w:hAnsi="Consolas"/>
          <w:color w:val="000000"/>
          <w:sz w:val="18"/>
          <w:szCs w:val="18"/>
        </w:rPr>
        <w:t>CascadeType.</w:t>
      </w:r>
      <w:r w:rsidRPr="008570E3">
        <w:rPr>
          <w:rFonts w:ascii="Consolas" w:hAnsi="Consolas"/>
          <w:b/>
          <w:bCs/>
          <w:i/>
          <w:iCs/>
          <w:color w:val="0000C0"/>
          <w:sz w:val="18"/>
          <w:szCs w:val="18"/>
        </w:rPr>
        <w:t>ALL</w:t>
      </w:r>
      <w:proofErr w:type="spellEnd"/>
      <w:r w:rsidRPr="008570E3">
        <w:rPr>
          <w:rFonts w:ascii="Consolas" w:hAnsi="Consolas"/>
          <w:color w:val="000000"/>
          <w:sz w:val="18"/>
          <w:szCs w:val="18"/>
        </w:rPr>
        <w:t xml:space="preserve">, </w:t>
      </w:r>
      <w:proofErr w:type="spellStart"/>
      <w:r w:rsidRPr="008570E3">
        <w:rPr>
          <w:rFonts w:ascii="Consolas" w:hAnsi="Consolas"/>
          <w:color w:val="000000"/>
          <w:sz w:val="18"/>
          <w:szCs w:val="18"/>
        </w:rPr>
        <w:t>mappedBy</w:t>
      </w:r>
      <w:proofErr w:type="spellEnd"/>
      <w:r w:rsidRPr="008570E3">
        <w:rPr>
          <w:rFonts w:ascii="Consolas" w:hAnsi="Consolas"/>
          <w:color w:val="000000"/>
          <w:sz w:val="18"/>
          <w:szCs w:val="18"/>
        </w:rPr>
        <w:t>=</w:t>
      </w:r>
      <w:r w:rsidRPr="008570E3">
        <w:rPr>
          <w:rFonts w:ascii="Consolas" w:hAnsi="Consolas"/>
          <w:color w:val="2A00FF"/>
          <w:sz w:val="18"/>
          <w:szCs w:val="18"/>
        </w:rPr>
        <w:t>"author"</w:t>
      </w:r>
      <w:r w:rsidRPr="008570E3">
        <w:rPr>
          <w:rFonts w:ascii="Consolas" w:hAnsi="Consolas"/>
          <w:color w:val="000000"/>
          <w:sz w:val="18"/>
          <w:szCs w:val="18"/>
        </w:rPr>
        <w:t>)</w:t>
      </w:r>
    </w:p>
    <w:p w14:paraId="5F3B2834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  <w:r w:rsidRPr="008570E3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8570E3">
        <w:rPr>
          <w:rFonts w:ascii="Consolas" w:hAnsi="Consolas"/>
          <w:color w:val="000000"/>
          <w:sz w:val="18"/>
          <w:szCs w:val="18"/>
        </w:rPr>
        <w:t xml:space="preserve"> Book </w:t>
      </w:r>
      <w:proofErr w:type="spellStart"/>
      <w:r w:rsidRPr="008570E3">
        <w:rPr>
          <w:rFonts w:ascii="Consolas" w:hAnsi="Consolas"/>
          <w:color w:val="0000C0"/>
          <w:sz w:val="18"/>
          <w:szCs w:val="18"/>
        </w:rPr>
        <w:t>book</w:t>
      </w:r>
      <w:proofErr w:type="spellEnd"/>
      <w:r w:rsidRPr="008570E3">
        <w:rPr>
          <w:rFonts w:ascii="Consolas" w:hAnsi="Consolas"/>
          <w:color w:val="000000"/>
          <w:sz w:val="18"/>
          <w:szCs w:val="18"/>
        </w:rPr>
        <w:t>;</w:t>
      </w:r>
    </w:p>
    <w:p w14:paraId="7B824F1E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</w:p>
    <w:p w14:paraId="5122383F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  <w:r w:rsidRPr="008570E3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8570E3">
        <w:rPr>
          <w:rFonts w:ascii="Consolas" w:hAnsi="Consolas"/>
          <w:color w:val="000000"/>
          <w:sz w:val="18"/>
          <w:szCs w:val="18"/>
        </w:rPr>
        <w:t xml:space="preserve"> Author(String </w:t>
      </w:r>
      <w:r w:rsidRPr="008570E3">
        <w:rPr>
          <w:rFonts w:ascii="Consolas" w:hAnsi="Consolas"/>
          <w:color w:val="6A3E3E"/>
          <w:sz w:val="18"/>
          <w:szCs w:val="18"/>
        </w:rPr>
        <w:t>name</w:t>
      </w:r>
      <w:r w:rsidRPr="008570E3">
        <w:rPr>
          <w:rFonts w:ascii="Consolas" w:hAnsi="Consolas"/>
          <w:color w:val="000000"/>
          <w:sz w:val="18"/>
          <w:szCs w:val="18"/>
        </w:rPr>
        <w:t>) {</w:t>
      </w:r>
    </w:p>
    <w:p w14:paraId="28D49697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  <w:r w:rsidRPr="008570E3">
        <w:rPr>
          <w:rFonts w:ascii="Consolas" w:hAnsi="Consolas"/>
          <w:color w:val="000000"/>
          <w:sz w:val="18"/>
          <w:szCs w:val="18"/>
        </w:rPr>
        <w:tab/>
      </w:r>
      <w:r w:rsidRPr="008570E3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8570E3">
        <w:rPr>
          <w:rFonts w:ascii="Consolas" w:hAnsi="Consolas"/>
          <w:color w:val="000000"/>
          <w:sz w:val="18"/>
          <w:szCs w:val="18"/>
        </w:rPr>
        <w:t>.</w:t>
      </w:r>
      <w:r w:rsidRPr="008570E3">
        <w:rPr>
          <w:rFonts w:ascii="Consolas" w:hAnsi="Consolas"/>
          <w:color w:val="0000C0"/>
          <w:sz w:val="18"/>
          <w:szCs w:val="18"/>
        </w:rPr>
        <w:t>name</w:t>
      </w:r>
      <w:r w:rsidRPr="008570E3">
        <w:rPr>
          <w:rFonts w:ascii="Consolas" w:hAnsi="Consolas"/>
          <w:color w:val="000000"/>
          <w:sz w:val="18"/>
          <w:szCs w:val="18"/>
        </w:rPr>
        <w:t xml:space="preserve"> = </w:t>
      </w:r>
      <w:r w:rsidRPr="008570E3">
        <w:rPr>
          <w:rFonts w:ascii="Consolas" w:hAnsi="Consolas"/>
          <w:color w:val="6A3E3E"/>
          <w:sz w:val="18"/>
          <w:szCs w:val="18"/>
        </w:rPr>
        <w:t>name</w:t>
      </w:r>
      <w:r w:rsidRPr="008570E3">
        <w:rPr>
          <w:rFonts w:ascii="Consolas" w:hAnsi="Consolas"/>
          <w:color w:val="000000"/>
          <w:sz w:val="18"/>
          <w:szCs w:val="18"/>
        </w:rPr>
        <w:t>;</w:t>
      </w:r>
    </w:p>
    <w:p w14:paraId="7EA1E030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  <w:t>}</w:t>
      </w:r>
    </w:p>
    <w:p w14:paraId="2322A0A1" w14:textId="77777777" w:rsidR="000B0C15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>}</w:t>
      </w:r>
    </w:p>
    <w:p w14:paraId="0F190257" w14:textId="77777777" w:rsidR="00721830" w:rsidRPr="008570E3" w:rsidRDefault="00721830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9C9DF7E" w14:textId="34A711F3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8570E3">
        <w:rPr>
          <w:rFonts w:ascii="Consolas" w:hAnsi="Consolas"/>
          <w:color w:val="000000"/>
          <w:sz w:val="18"/>
          <w:szCs w:val="18"/>
        </w:rPr>
        <w:t xml:space="preserve"> </w:t>
      </w:r>
      <w:r w:rsidRPr="008570E3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8570E3">
        <w:rPr>
          <w:rFonts w:ascii="Consolas" w:hAnsi="Consolas"/>
          <w:color w:val="000000"/>
          <w:sz w:val="18"/>
          <w:szCs w:val="18"/>
        </w:rPr>
        <w:t xml:space="preserve"> Book {</w:t>
      </w:r>
      <w:r w:rsidR="00721830">
        <w:rPr>
          <w:rFonts w:ascii="Consolas" w:hAnsi="Consolas"/>
          <w:color w:val="000000"/>
          <w:sz w:val="18"/>
          <w:szCs w:val="18"/>
        </w:rPr>
        <w:t xml:space="preserve"> // Use same type annotations</w:t>
      </w:r>
    </w:p>
    <w:p w14:paraId="108FC2E4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  <w:r w:rsidRPr="008570E3">
        <w:rPr>
          <w:rFonts w:ascii="Consolas" w:hAnsi="Consolas"/>
          <w:color w:val="646464"/>
          <w:sz w:val="18"/>
          <w:szCs w:val="18"/>
        </w:rPr>
        <w:t>@Id</w:t>
      </w:r>
      <w:r w:rsidRPr="008570E3">
        <w:rPr>
          <w:rFonts w:ascii="Consolas" w:hAnsi="Consolas"/>
          <w:color w:val="000000"/>
          <w:sz w:val="18"/>
          <w:szCs w:val="18"/>
        </w:rPr>
        <w:t xml:space="preserve"> </w:t>
      </w:r>
      <w:r w:rsidRPr="008570E3">
        <w:rPr>
          <w:rFonts w:ascii="Consolas" w:hAnsi="Consolas"/>
          <w:color w:val="646464"/>
          <w:sz w:val="18"/>
          <w:szCs w:val="18"/>
        </w:rPr>
        <w:t>@GeneratedValue</w:t>
      </w:r>
    </w:p>
    <w:p w14:paraId="76344E56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  <w:r w:rsidRPr="008570E3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8570E3">
        <w:rPr>
          <w:rFonts w:ascii="Consolas" w:hAnsi="Consolas"/>
          <w:color w:val="000000"/>
          <w:sz w:val="18"/>
          <w:szCs w:val="18"/>
        </w:rPr>
        <w:t xml:space="preserve"> Long </w:t>
      </w:r>
      <w:r w:rsidRPr="008570E3">
        <w:rPr>
          <w:rFonts w:ascii="Consolas" w:hAnsi="Consolas"/>
          <w:color w:val="0000C0"/>
          <w:sz w:val="18"/>
          <w:szCs w:val="18"/>
        </w:rPr>
        <w:t>id</w:t>
      </w:r>
      <w:r w:rsidRPr="008570E3">
        <w:rPr>
          <w:rFonts w:ascii="Consolas" w:hAnsi="Consolas"/>
          <w:color w:val="000000"/>
          <w:sz w:val="18"/>
          <w:szCs w:val="18"/>
        </w:rPr>
        <w:t>;</w:t>
      </w:r>
    </w:p>
    <w:p w14:paraId="4FAE2B35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</w:p>
    <w:p w14:paraId="67BC74BB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  <w:r w:rsidRPr="008570E3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8570E3">
        <w:rPr>
          <w:rFonts w:ascii="Consolas" w:hAnsi="Consolas"/>
          <w:color w:val="000000"/>
          <w:sz w:val="18"/>
          <w:szCs w:val="18"/>
        </w:rPr>
        <w:t xml:space="preserve"> String </w:t>
      </w:r>
      <w:r w:rsidRPr="008570E3">
        <w:rPr>
          <w:rFonts w:ascii="Consolas" w:hAnsi="Consolas"/>
          <w:color w:val="0000C0"/>
          <w:sz w:val="18"/>
          <w:szCs w:val="18"/>
        </w:rPr>
        <w:t>name</w:t>
      </w:r>
      <w:r w:rsidRPr="008570E3">
        <w:rPr>
          <w:rFonts w:ascii="Consolas" w:hAnsi="Consolas"/>
          <w:color w:val="000000"/>
          <w:sz w:val="18"/>
          <w:szCs w:val="18"/>
        </w:rPr>
        <w:t>;</w:t>
      </w:r>
    </w:p>
    <w:p w14:paraId="43D71A07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</w:p>
    <w:p w14:paraId="2E0E4E31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  <w:r w:rsidRPr="008570E3">
        <w:rPr>
          <w:rFonts w:ascii="Consolas" w:hAnsi="Consolas"/>
          <w:color w:val="646464"/>
          <w:sz w:val="18"/>
          <w:szCs w:val="18"/>
        </w:rPr>
        <w:t>@OneToOne</w:t>
      </w:r>
      <w:r w:rsidRPr="008570E3">
        <w:rPr>
          <w:rFonts w:ascii="Consolas" w:hAnsi="Consolas"/>
          <w:color w:val="000000"/>
          <w:sz w:val="18"/>
          <w:szCs w:val="18"/>
        </w:rPr>
        <w:t xml:space="preserve">(cascade = </w:t>
      </w:r>
      <w:proofErr w:type="spellStart"/>
      <w:r w:rsidRPr="008570E3">
        <w:rPr>
          <w:rFonts w:ascii="Consolas" w:hAnsi="Consolas"/>
          <w:color w:val="000000"/>
          <w:sz w:val="18"/>
          <w:szCs w:val="18"/>
        </w:rPr>
        <w:t>CascadeType.</w:t>
      </w:r>
      <w:r w:rsidRPr="008570E3">
        <w:rPr>
          <w:rFonts w:ascii="Consolas" w:hAnsi="Consolas"/>
          <w:b/>
          <w:bCs/>
          <w:i/>
          <w:iCs/>
          <w:color w:val="0000C0"/>
          <w:sz w:val="18"/>
          <w:szCs w:val="18"/>
        </w:rPr>
        <w:t>ALL</w:t>
      </w:r>
      <w:proofErr w:type="spellEnd"/>
      <w:r w:rsidRPr="008570E3">
        <w:rPr>
          <w:rFonts w:ascii="Consolas" w:hAnsi="Consolas"/>
          <w:color w:val="000000"/>
          <w:sz w:val="18"/>
          <w:szCs w:val="18"/>
        </w:rPr>
        <w:t>)</w:t>
      </w:r>
    </w:p>
    <w:p w14:paraId="75DA8ADC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  <w:r w:rsidRPr="008570E3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8570E3">
        <w:rPr>
          <w:rFonts w:ascii="Consolas" w:hAnsi="Consolas"/>
          <w:color w:val="000000"/>
          <w:sz w:val="18"/>
          <w:szCs w:val="18"/>
        </w:rPr>
        <w:t xml:space="preserve"> Author </w:t>
      </w:r>
      <w:proofErr w:type="spellStart"/>
      <w:r w:rsidRPr="008570E3">
        <w:rPr>
          <w:rFonts w:ascii="Consolas" w:hAnsi="Consolas"/>
          <w:color w:val="0000C0"/>
          <w:sz w:val="18"/>
          <w:szCs w:val="18"/>
        </w:rPr>
        <w:t>author</w:t>
      </w:r>
      <w:proofErr w:type="spellEnd"/>
      <w:r w:rsidRPr="008570E3">
        <w:rPr>
          <w:rFonts w:ascii="Consolas" w:hAnsi="Consolas"/>
          <w:color w:val="000000"/>
          <w:sz w:val="18"/>
          <w:szCs w:val="18"/>
        </w:rPr>
        <w:t>;</w:t>
      </w:r>
    </w:p>
    <w:p w14:paraId="5C0E0AB0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</w:p>
    <w:p w14:paraId="21BCEA04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  <w:r w:rsidRPr="008570E3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8570E3">
        <w:rPr>
          <w:rFonts w:ascii="Consolas" w:hAnsi="Consolas"/>
          <w:color w:val="000000"/>
          <w:sz w:val="18"/>
          <w:szCs w:val="18"/>
        </w:rPr>
        <w:t xml:space="preserve"> </w:t>
      </w:r>
      <w:r w:rsidRPr="008570E3">
        <w:rPr>
          <w:rFonts w:ascii="Consolas" w:hAnsi="Consolas"/>
          <w:color w:val="000000"/>
          <w:sz w:val="18"/>
          <w:szCs w:val="18"/>
          <w:shd w:val="clear" w:color="auto" w:fill="D4D4D4"/>
        </w:rPr>
        <w:t>Book</w:t>
      </w:r>
      <w:r w:rsidRPr="008570E3">
        <w:rPr>
          <w:rFonts w:ascii="Consolas" w:hAnsi="Consolas"/>
          <w:color w:val="000000"/>
          <w:sz w:val="18"/>
          <w:szCs w:val="18"/>
        </w:rPr>
        <w:t xml:space="preserve">(String </w:t>
      </w:r>
      <w:r w:rsidRPr="008570E3">
        <w:rPr>
          <w:rFonts w:ascii="Consolas" w:hAnsi="Consolas"/>
          <w:color w:val="6A3E3E"/>
          <w:sz w:val="18"/>
          <w:szCs w:val="18"/>
        </w:rPr>
        <w:t>name</w:t>
      </w:r>
      <w:r w:rsidRPr="008570E3">
        <w:rPr>
          <w:rFonts w:ascii="Consolas" w:hAnsi="Consolas"/>
          <w:color w:val="000000"/>
          <w:sz w:val="18"/>
          <w:szCs w:val="18"/>
        </w:rPr>
        <w:t>) {</w:t>
      </w:r>
    </w:p>
    <w:p w14:paraId="676A5A64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</w:r>
      <w:r w:rsidRPr="008570E3">
        <w:rPr>
          <w:rFonts w:ascii="Consolas" w:hAnsi="Consolas"/>
          <w:color w:val="000000"/>
          <w:sz w:val="18"/>
          <w:szCs w:val="18"/>
        </w:rPr>
        <w:tab/>
      </w:r>
      <w:r w:rsidRPr="008570E3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8570E3">
        <w:rPr>
          <w:rFonts w:ascii="Consolas" w:hAnsi="Consolas"/>
          <w:color w:val="000000"/>
          <w:sz w:val="18"/>
          <w:szCs w:val="18"/>
        </w:rPr>
        <w:t>.</w:t>
      </w:r>
      <w:r w:rsidRPr="008570E3">
        <w:rPr>
          <w:rFonts w:ascii="Consolas" w:hAnsi="Consolas"/>
          <w:color w:val="0000C0"/>
          <w:sz w:val="18"/>
          <w:szCs w:val="18"/>
        </w:rPr>
        <w:t>name</w:t>
      </w:r>
      <w:r w:rsidRPr="008570E3">
        <w:rPr>
          <w:rFonts w:ascii="Consolas" w:hAnsi="Consolas"/>
          <w:color w:val="000000"/>
          <w:sz w:val="18"/>
          <w:szCs w:val="18"/>
        </w:rPr>
        <w:t xml:space="preserve"> = </w:t>
      </w:r>
      <w:r w:rsidRPr="008570E3">
        <w:rPr>
          <w:rFonts w:ascii="Consolas" w:hAnsi="Consolas"/>
          <w:color w:val="6A3E3E"/>
          <w:sz w:val="18"/>
          <w:szCs w:val="18"/>
        </w:rPr>
        <w:t>name</w:t>
      </w:r>
      <w:r w:rsidRPr="008570E3">
        <w:rPr>
          <w:rFonts w:ascii="Consolas" w:hAnsi="Consolas"/>
          <w:color w:val="000000"/>
          <w:sz w:val="18"/>
          <w:szCs w:val="18"/>
        </w:rPr>
        <w:t>;</w:t>
      </w:r>
    </w:p>
    <w:p w14:paraId="76398502" w14:textId="46830159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ab/>
        <w:t>}</w:t>
      </w:r>
    </w:p>
    <w:p w14:paraId="17B0A56D" w14:textId="77777777" w:rsidR="000B0C15" w:rsidRPr="008570E3" w:rsidRDefault="000B0C15" w:rsidP="000B0C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8570E3">
        <w:rPr>
          <w:rFonts w:ascii="Consolas" w:hAnsi="Consolas"/>
          <w:color w:val="000000"/>
          <w:sz w:val="18"/>
          <w:szCs w:val="18"/>
        </w:rPr>
        <w:t>}</w:t>
      </w:r>
    </w:p>
    <w:p w14:paraId="622F7FAD" w14:textId="77777777" w:rsidR="000B0C15" w:rsidRPr="00193B60" w:rsidRDefault="000B0C15" w:rsidP="000B0C15">
      <w:pPr>
        <w:rPr>
          <w:rFonts w:ascii="Baskerville Old Face" w:hAnsi="Baskerville Old Face"/>
        </w:rPr>
      </w:pPr>
      <w:r w:rsidRPr="00193B60">
        <w:rPr>
          <w:rFonts w:ascii="Baskerville Old Face" w:hAnsi="Baskerville Old Face"/>
        </w:rPr>
        <w:t xml:space="preserve">In the above case, it is defined </w:t>
      </w:r>
      <w:r w:rsidRPr="00193B60">
        <w:rPr>
          <w:rFonts w:ascii="Baskerville Old Face" w:hAnsi="Baskerville Old Face"/>
          <w:b/>
          <w:bCs/>
          <w:sz w:val="26"/>
          <w:szCs w:val="26"/>
        </w:rPr>
        <w:t xml:space="preserve">as </w:t>
      </w:r>
      <w:proofErr w:type="spellStart"/>
      <w:r w:rsidRPr="00193B60">
        <w:rPr>
          <w:rFonts w:ascii="Baskerville Old Face" w:hAnsi="Baskerville Old Face"/>
          <w:b/>
          <w:bCs/>
          <w:sz w:val="24"/>
          <w:szCs w:val="24"/>
        </w:rPr>
        <w:t>mappedBy</w:t>
      </w:r>
      <w:proofErr w:type="spellEnd"/>
      <w:r w:rsidRPr="00193B60">
        <w:rPr>
          <w:rFonts w:ascii="Baskerville Old Face" w:hAnsi="Baskerville Old Face"/>
          <w:b/>
          <w:bCs/>
          <w:sz w:val="24"/>
          <w:szCs w:val="24"/>
        </w:rPr>
        <w:t>="author" in Author class</w:t>
      </w:r>
      <w:r w:rsidRPr="00193B60">
        <w:rPr>
          <w:rFonts w:ascii="Baskerville Old Face" w:hAnsi="Baskerville Old Face"/>
          <w:color w:val="2A00FF"/>
          <w:sz w:val="20"/>
          <w:szCs w:val="20"/>
        </w:rPr>
        <w:t>.</w:t>
      </w:r>
    </w:p>
    <w:p w14:paraId="5341FF91" w14:textId="2D07D318" w:rsidR="000B0C15" w:rsidRPr="00DD4CB1" w:rsidRDefault="000B0C15" w:rsidP="000B0C15">
      <w:pPr>
        <w:rPr>
          <w:b/>
          <w:bCs/>
          <w:sz w:val="24"/>
          <w:szCs w:val="24"/>
          <w:u w:val="single"/>
        </w:rPr>
      </w:pPr>
      <w:r w:rsidRPr="00DD4CB1">
        <w:rPr>
          <w:b/>
          <w:bCs/>
          <w:sz w:val="24"/>
          <w:szCs w:val="24"/>
          <w:u w:val="single"/>
        </w:rPr>
        <w:t>Database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1251"/>
      </w:tblGrid>
      <w:tr w:rsidR="00EF00A7" w:rsidRPr="007125DE" w14:paraId="1423C740" w14:textId="77777777" w:rsidTr="00D846C8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70BCC022" w14:textId="6BD6F51A" w:rsidR="00EF00A7" w:rsidRPr="007125DE" w:rsidRDefault="00EF00A7" w:rsidP="00EF00A7">
            <w:pPr>
              <w:rPr>
                <w:b/>
                <w:bCs/>
                <w:sz w:val="18"/>
                <w:szCs w:val="18"/>
              </w:rPr>
            </w:pPr>
            <w:r w:rsidRPr="007125DE">
              <w:rPr>
                <w:b/>
                <w:bCs/>
                <w:sz w:val="18"/>
                <w:szCs w:val="18"/>
              </w:rPr>
              <w:t>Table Name: Author</w:t>
            </w:r>
          </w:p>
        </w:tc>
      </w:tr>
      <w:tr w:rsidR="000B0C15" w:rsidRPr="007125DE" w14:paraId="673D0788" w14:textId="77777777" w:rsidTr="00540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8F22" w14:textId="77777777" w:rsidR="000B0C15" w:rsidRPr="007125DE" w:rsidRDefault="000B0C15" w:rsidP="00540932">
            <w:pPr>
              <w:rPr>
                <w:b/>
                <w:bCs/>
                <w:sz w:val="18"/>
                <w:szCs w:val="18"/>
              </w:rPr>
            </w:pPr>
            <w:r w:rsidRPr="007125DE">
              <w:rPr>
                <w:b/>
                <w:bCs/>
                <w:sz w:val="18"/>
                <w:szCs w:val="18"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7342DD9F" w14:textId="77777777" w:rsidR="000B0C15" w:rsidRPr="007125DE" w:rsidRDefault="000B0C15" w:rsidP="00540932">
            <w:pPr>
              <w:rPr>
                <w:b/>
                <w:bCs/>
                <w:sz w:val="18"/>
                <w:szCs w:val="18"/>
              </w:rPr>
            </w:pPr>
            <w:r w:rsidRPr="007125DE">
              <w:rPr>
                <w:b/>
                <w:bCs/>
                <w:sz w:val="18"/>
                <w:szCs w:val="18"/>
              </w:rPr>
              <w:t xml:space="preserve">name </w:t>
            </w:r>
          </w:p>
        </w:tc>
      </w:tr>
      <w:tr w:rsidR="000B0C15" w:rsidRPr="007125DE" w14:paraId="4B999453" w14:textId="77777777" w:rsidTr="00540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E677" w14:textId="77777777" w:rsidR="000B0C15" w:rsidRPr="007125DE" w:rsidRDefault="000B0C15" w:rsidP="00540932">
            <w:pPr>
              <w:rPr>
                <w:sz w:val="18"/>
                <w:szCs w:val="18"/>
              </w:rPr>
            </w:pPr>
            <w:r w:rsidRPr="007125DE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D438F3" w14:textId="77777777" w:rsidR="000B0C15" w:rsidRPr="007125DE" w:rsidRDefault="000B0C15" w:rsidP="00540932">
            <w:pPr>
              <w:rPr>
                <w:sz w:val="18"/>
                <w:szCs w:val="18"/>
              </w:rPr>
            </w:pPr>
            <w:r w:rsidRPr="007125DE">
              <w:rPr>
                <w:sz w:val="18"/>
                <w:szCs w:val="18"/>
              </w:rPr>
              <w:t>Author-1</w:t>
            </w:r>
          </w:p>
        </w:tc>
      </w:tr>
    </w:tbl>
    <w:tbl>
      <w:tblPr>
        <w:tblpPr w:leftFromText="180" w:rightFromText="180" w:vertAnchor="text" w:horzAnchor="page" w:tblpX="3591" w:tblpY="-1644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596"/>
        <w:gridCol w:w="831"/>
      </w:tblGrid>
      <w:tr w:rsidR="009C0502" w:rsidRPr="007125DE" w14:paraId="04C06605" w14:textId="77777777" w:rsidTr="009C0502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1818A6B7" w14:textId="77777777" w:rsidR="009C0502" w:rsidRPr="007125DE" w:rsidRDefault="009C0502" w:rsidP="009C0502">
            <w:pPr>
              <w:rPr>
                <w:b/>
                <w:bCs/>
                <w:sz w:val="18"/>
                <w:szCs w:val="18"/>
              </w:rPr>
            </w:pPr>
            <w:r w:rsidRPr="007125DE">
              <w:rPr>
                <w:b/>
                <w:bCs/>
                <w:sz w:val="18"/>
                <w:szCs w:val="18"/>
              </w:rPr>
              <w:t>Table Name: Book</w:t>
            </w:r>
          </w:p>
        </w:tc>
      </w:tr>
      <w:tr w:rsidR="009C0502" w:rsidRPr="007125DE" w14:paraId="6032799A" w14:textId="77777777" w:rsidTr="009C0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6F62" w14:textId="77777777" w:rsidR="009C0502" w:rsidRPr="007125DE" w:rsidRDefault="009C0502" w:rsidP="009C0502">
            <w:pPr>
              <w:rPr>
                <w:b/>
                <w:bCs/>
                <w:sz w:val="18"/>
                <w:szCs w:val="18"/>
              </w:rPr>
            </w:pPr>
            <w:r w:rsidRPr="007125DE">
              <w:rPr>
                <w:b/>
                <w:bCs/>
                <w:sz w:val="18"/>
                <w:szCs w:val="18"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4BBBEAD4" w14:textId="77777777" w:rsidR="009C0502" w:rsidRPr="007125DE" w:rsidRDefault="009C0502" w:rsidP="009C0502">
            <w:pPr>
              <w:rPr>
                <w:b/>
                <w:bCs/>
                <w:sz w:val="18"/>
                <w:szCs w:val="18"/>
              </w:rPr>
            </w:pPr>
            <w:r w:rsidRPr="007125DE">
              <w:rPr>
                <w:b/>
                <w:bCs/>
                <w:sz w:val="18"/>
                <w:szCs w:val="18"/>
              </w:rPr>
              <w:t xml:space="preserve">name </w:t>
            </w:r>
          </w:p>
        </w:tc>
        <w:tc>
          <w:tcPr>
            <w:tcW w:w="0" w:type="auto"/>
            <w:vAlign w:val="center"/>
            <w:hideMark/>
          </w:tcPr>
          <w:p w14:paraId="032C93E5" w14:textId="77777777" w:rsidR="009C0502" w:rsidRPr="007125DE" w:rsidRDefault="009C0502" w:rsidP="009C050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7125DE">
              <w:rPr>
                <w:b/>
                <w:bCs/>
                <w:sz w:val="18"/>
                <w:szCs w:val="18"/>
              </w:rPr>
              <w:t>author_id</w:t>
            </w:r>
            <w:proofErr w:type="spellEnd"/>
            <w:r w:rsidRPr="007125DE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9C0502" w:rsidRPr="007125DE" w14:paraId="54FD795E" w14:textId="77777777" w:rsidTr="009C05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F8BF" w14:textId="77777777" w:rsidR="009C0502" w:rsidRPr="007125DE" w:rsidRDefault="009C0502" w:rsidP="009C0502">
            <w:pPr>
              <w:rPr>
                <w:sz w:val="18"/>
                <w:szCs w:val="18"/>
              </w:rPr>
            </w:pPr>
            <w:r w:rsidRPr="007125DE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A65BCD" w14:textId="77777777" w:rsidR="009C0502" w:rsidRPr="007125DE" w:rsidRDefault="009C0502" w:rsidP="009C0502">
            <w:pPr>
              <w:rPr>
                <w:sz w:val="18"/>
                <w:szCs w:val="18"/>
              </w:rPr>
            </w:pPr>
            <w:r w:rsidRPr="007125DE">
              <w:rPr>
                <w:sz w:val="18"/>
                <w:szCs w:val="18"/>
              </w:rPr>
              <w:t>Book-1</w:t>
            </w:r>
          </w:p>
        </w:tc>
        <w:tc>
          <w:tcPr>
            <w:tcW w:w="0" w:type="auto"/>
            <w:vAlign w:val="center"/>
            <w:hideMark/>
          </w:tcPr>
          <w:p w14:paraId="461CABF4" w14:textId="77777777" w:rsidR="009C0502" w:rsidRPr="007125DE" w:rsidRDefault="009C0502" w:rsidP="009C0502">
            <w:pPr>
              <w:rPr>
                <w:sz w:val="18"/>
                <w:szCs w:val="18"/>
              </w:rPr>
            </w:pPr>
            <w:r w:rsidRPr="007125DE">
              <w:rPr>
                <w:sz w:val="18"/>
                <w:szCs w:val="18"/>
              </w:rPr>
              <w:t>2</w:t>
            </w:r>
          </w:p>
        </w:tc>
      </w:tr>
    </w:tbl>
    <w:p w14:paraId="1CC1CB34" w14:textId="77777777" w:rsidR="00780F8A" w:rsidRDefault="00780F8A" w:rsidP="000B0C15"/>
    <w:p w14:paraId="3F51DF96" w14:textId="519D5ABD" w:rsidR="00273AE0" w:rsidRPr="005B129B" w:rsidRDefault="000B0C15" w:rsidP="00232317">
      <w:pPr>
        <w:rPr>
          <w:rFonts w:ascii="Baskerville Old Face" w:hAnsi="Baskerville Old Face"/>
        </w:rPr>
      </w:pPr>
      <w:r w:rsidRPr="005B129B">
        <w:rPr>
          <w:rFonts w:ascii="Baskerville Old Face" w:hAnsi="Baskerville Old Face"/>
          <w:sz w:val="24"/>
          <w:szCs w:val="24"/>
        </w:rPr>
        <w:t xml:space="preserve">If we define </w:t>
      </w:r>
      <w:proofErr w:type="spellStart"/>
      <w:r w:rsidRPr="005B129B">
        <w:rPr>
          <w:rFonts w:ascii="Baskerville Old Face" w:hAnsi="Baskerville Old Face"/>
          <w:b/>
          <w:bCs/>
          <w:sz w:val="24"/>
          <w:szCs w:val="24"/>
        </w:rPr>
        <w:t>mappedBy</w:t>
      </w:r>
      <w:proofErr w:type="spellEnd"/>
      <w:r w:rsidRPr="005B129B">
        <w:rPr>
          <w:rFonts w:ascii="Baskerville Old Face" w:hAnsi="Baskerville Old Face"/>
          <w:b/>
          <w:bCs/>
          <w:sz w:val="24"/>
          <w:szCs w:val="24"/>
        </w:rPr>
        <w:t>="book" in Book class</w:t>
      </w:r>
      <w:r w:rsidRPr="005B129B">
        <w:rPr>
          <w:rFonts w:ascii="Baskerville Old Face" w:hAnsi="Baskerville Old Face"/>
        </w:rPr>
        <w:t>, the database table structure will be like below.</w:t>
      </w:r>
    </w:p>
    <w:p w14:paraId="7E000106" w14:textId="15000A02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@Entity</w:t>
      </w:r>
      <w:r>
        <w:rPr>
          <w:rFonts w:ascii="Consolas" w:hAnsi="Consolas"/>
          <w:color w:val="000000"/>
          <w:sz w:val="20"/>
          <w:szCs w:val="20"/>
        </w:rPr>
        <w:t>(name=</w:t>
      </w:r>
      <w:r>
        <w:rPr>
          <w:rFonts w:ascii="Consolas" w:hAnsi="Consolas"/>
          <w:color w:val="2A00FF"/>
          <w:sz w:val="20"/>
          <w:szCs w:val="20"/>
        </w:rPr>
        <w:t>"Author"</w:t>
      </w:r>
      <w:r>
        <w:rPr>
          <w:rFonts w:ascii="Consolas" w:hAnsi="Consolas"/>
          <w:color w:val="000000"/>
          <w:sz w:val="20"/>
          <w:szCs w:val="20"/>
        </w:rPr>
        <w:t>)</w:t>
      </w:r>
      <w:r w:rsidR="007125DE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>(name=</w:t>
      </w:r>
      <w:r>
        <w:rPr>
          <w:rFonts w:ascii="Consolas" w:hAnsi="Consolas"/>
          <w:color w:val="2A00FF"/>
          <w:sz w:val="20"/>
          <w:szCs w:val="20"/>
        </w:rPr>
        <w:t>"author"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6134390A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@Getter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@Setter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@ToString</w:t>
      </w:r>
      <w:r>
        <w:rPr>
          <w:rFonts w:ascii="Consolas" w:hAnsi="Consolas"/>
          <w:color w:val="000000"/>
          <w:sz w:val="20"/>
          <w:szCs w:val="20"/>
        </w:rPr>
        <w:t>(exclude=</w:t>
      </w:r>
      <w:r>
        <w:rPr>
          <w:rFonts w:ascii="Consolas" w:hAnsi="Consolas"/>
          <w:color w:val="2A00FF"/>
          <w:sz w:val="20"/>
          <w:szCs w:val="20"/>
        </w:rPr>
        <w:t>"book"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46464"/>
          <w:sz w:val="20"/>
          <w:szCs w:val="20"/>
        </w:rPr>
        <w:t>@NoArgsConstructor</w:t>
      </w:r>
    </w:p>
    <w:p w14:paraId="2B7D2A32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Author {</w:t>
      </w:r>
    </w:p>
    <w:p w14:paraId="7BC899C6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9C04A6C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@GeneratedValue</w:t>
      </w:r>
    </w:p>
    <w:p w14:paraId="40F3F710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A59F4E1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814544D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EF2CB6A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3727940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@OneToOne</w:t>
      </w:r>
      <w:r>
        <w:rPr>
          <w:rFonts w:ascii="Consolas" w:hAnsi="Consolas"/>
          <w:color w:val="000000"/>
          <w:sz w:val="20"/>
          <w:szCs w:val="20"/>
        </w:rPr>
        <w:t xml:space="preserve">(cascade = </w:t>
      </w:r>
      <w:proofErr w:type="spellStart"/>
      <w:r>
        <w:rPr>
          <w:rFonts w:ascii="Consolas" w:hAnsi="Consolas"/>
          <w:color w:val="000000"/>
          <w:sz w:val="20"/>
          <w:szCs w:val="20"/>
        </w:rPr>
        <w:t>CascadeType.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  <w:shd w:val="clear" w:color="auto" w:fill="D4D4D4"/>
        </w:rPr>
        <w:t>ALL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79A25A9F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Book </w:t>
      </w:r>
      <w:proofErr w:type="spellStart"/>
      <w:r>
        <w:rPr>
          <w:rFonts w:ascii="Consolas" w:hAnsi="Consolas"/>
          <w:color w:val="0000C0"/>
          <w:sz w:val="20"/>
          <w:szCs w:val="20"/>
        </w:rPr>
        <w:t>book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47B85D0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1C966BC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Author(String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67722E5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3829AE9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47DAFD1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80490C2" w14:textId="77777777" w:rsidR="00B93FE4" w:rsidRDefault="00B93FE4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38CF86" w14:textId="77777777" w:rsidR="00B93FE4" w:rsidRDefault="00B93FE4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063864" w14:textId="77777777" w:rsidR="00B93FE4" w:rsidRDefault="00B93FE4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E400AE" w14:textId="77777777" w:rsidR="00BD3342" w:rsidRDefault="00BD3342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2E6B5C" w14:textId="77777777" w:rsidR="00BD3342" w:rsidRDefault="00BD3342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D0EEC6" w14:textId="77777777" w:rsidR="00BD3342" w:rsidRDefault="00BD3342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4FC670" w14:textId="77777777" w:rsidR="00BD3342" w:rsidRDefault="00BD3342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FFEBD4" w14:textId="77777777" w:rsidR="00BD3342" w:rsidRDefault="00BD3342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CF7494" w14:textId="77777777" w:rsidR="00B93FE4" w:rsidRDefault="00B93FE4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DEC9FA" w14:textId="24F5341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lastRenderedPageBreak/>
        <w:t>@Entity</w:t>
      </w:r>
      <w:r>
        <w:rPr>
          <w:rFonts w:ascii="Consolas" w:hAnsi="Consolas"/>
          <w:color w:val="000000"/>
          <w:sz w:val="20"/>
          <w:szCs w:val="20"/>
        </w:rPr>
        <w:t>(name=</w:t>
      </w:r>
      <w:r>
        <w:rPr>
          <w:rFonts w:ascii="Consolas" w:hAnsi="Consolas"/>
          <w:color w:val="2A00FF"/>
          <w:sz w:val="20"/>
          <w:szCs w:val="20"/>
        </w:rPr>
        <w:t>"Book"</w:t>
      </w:r>
      <w:r>
        <w:rPr>
          <w:rFonts w:ascii="Consolas" w:hAnsi="Consolas"/>
          <w:color w:val="000000"/>
          <w:sz w:val="20"/>
          <w:szCs w:val="20"/>
        </w:rPr>
        <w:t>)</w:t>
      </w:r>
      <w:r w:rsidR="00F75F56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@Table</w:t>
      </w:r>
      <w:r>
        <w:rPr>
          <w:rFonts w:ascii="Consolas" w:hAnsi="Consolas"/>
          <w:color w:val="000000"/>
          <w:sz w:val="20"/>
          <w:szCs w:val="20"/>
        </w:rPr>
        <w:t>(name=</w:t>
      </w:r>
      <w:r>
        <w:rPr>
          <w:rFonts w:ascii="Consolas" w:hAnsi="Consolas"/>
          <w:color w:val="2A00FF"/>
          <w:sz w:val="20"/>
          <w:szCs w:val="20"/>
        </w:rPr>
        <w:t>"book"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6EF74E17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@Getter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@Setter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@ToString</w:t>
      </w:r>
      <w:r>
        <w:rPr>
          <w:rFonts w:ascii="Consolas" w:hAnsi="Consolas"/>
          <w:color w:val="000000"/>
          <w:sz w:val="20"/>
          <w:szCs w:val="20"/>
        </w:rPr>
        <w:t>(exclude=</w:t>
      </w:r>
      <w:r>
        <w:rPr>
          <w:rFonts w:ascii="Consolas" w:hAnsi="Consolas"/>
          <w:color w:val="2A00FF"/>
          <w:sz w:val="20"/>
          <w:szCs w:val="20"/>
        </w:rPr>
        <w:t>"author"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46464"/>
          <w:sz w:val="20"/>
          <w:szCs w:val="20"/>
        </w:rPr>
        <w:t>@NoArgsConstructor</w:t>
      </w:r>
    </w:p>
    <w:p w14:paraId="207BB321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Book {</w:t>
      </w:r>
    </w:p>
    <w:p w14:paraId="4493CCAF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5202B4A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46464"/>
          <w:sz w:val="20"/>
          <w:szCs w:val="20"/>
        </w:rPr>
        <w:t>@GeneratedValue</w:t>
      </w:r>
    </w:p>
    <w:p w14:paraId="6E29AE4A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Long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0104930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BD49D77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6A9AEB4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6A00C60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@OneToOne</w:t>
      </w:r>
      <w:r>
        <w:rPr>
          <w:rFonts w:ascii="Consolas" w:hAnsi="Consolas"/>
          <w:color w:val="000000"/>
          <w:sz w:val="20"/>
          <w:szCs w:val="20"/>
        </w:rPr>
        <w:t xml:space="preserve">(cascade = </w:t>
      </w:r>
      <w:proofErr w:type="spellStart"/>
      <w:r>
        <w:rPr>
          <w:rFonts w:ascii="Consolas" w:hAnsi="Consolas"/>
          <w:color w:val="000000"/>
          <w:sz w:val="20"/>
          <w:szCs w:val="20"/>
        </w:rPr>
        <w:t>CascadeType.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ALL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mappedBy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"book"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7507A8AC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Author </w:t>
      </w:r>
      <w:proofErr w:type="spellStart"/>
      <w:r>
        <w:rPr>
          <w:rFonts w:ascii="Consolas" w:hAnsi="Consolas"/>
          <w:color w:val="0000C0"/>
          <w:sz w:val="20"/>
          <w:szCs w:val="20"/>
        </w:rPr>
        <w:t>author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1DEBA9B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8A9AA59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Book(String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FF8CA3C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D4EB5B2" w14:textId="6311FC9A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F9D5A62" w14:textId="77777777" w:rsidR="00780F8A" w:rsidRDefault="00780F8A" w:rsidP="00780F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tbl>
      <w:tblPr>
        <w:tblpPr w:leftFromText="180" w:rightFromText="180" w:vertAnchor="text" w:horzAnchor="page" w:tblpX="4041" w:tblpY="35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1318"/>
      </w:tblGrid>
      <w:tr w:rsidR="002C7211" w:rsidRPr="00C55C64" w14:paraId="37C8F78D" w14:textId="77777777" w:rsidTr="002C7211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2644C868" w14:textId="77777777" w:rsidR="002C7211" w:rsidRPr="00C55C64" w:rsidRDefault="002C7211" w:rsidP="002C7211">
            <w:pPr>
              <w:rPr>
                <w:b/>
                <w:bCs/>
              </w:rPr>
            </w:pPr>
            <w:r>
              <w:rPr>
                <w:b/>
                <w:bCs/>
              </w:rPr>
              <w:t>Table Name: Book</w:t>
            </w:r>
          </w:p>
        </w:tc>
      </w:tr>
      <w:tr w:rsidR="002C7211" w:rsidRPr="00C55C64" w14:paraId="7005D2EB" w14:textId="77777777" w:rsidTr="002C72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DB7C9" w14:textId="77777777" w:rsidR="002C7211" w:rsidRPr="00C55C64" w:rsidRDefault="002C7211" w:rsidP="002C7211">
            <w:pPr>
              <w:rPr>
                <w:b/>
                <w:bCs/>
              </w:rPr>
            </w:pPr>
            <w:r w:rsidRPr="00C55C64">
              <w:rPr>
                <w:b/>
                <w:bCs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76107282" w14:textId="77777777" w:rsidR="002C7211" w:rsidRPr="00C55C64" w:rsidRDefault="002C7211" w:rsidP="002C7211">
            <w:pPr>
              <w:rPr>
                <w:b/>
                <w:bCs/>
              </w:rPr>
            </w:pPr>
            <w:r w:rsidRPr="00C55C64">
              <w:rPr>
                <w:b/>
                <w:bCs/>
              </w:rPr>
              <w:t xml:space="preserve">name </w:t>
            </w:r>
          </w:p>
        </w:tc>
      </w:tr>
      <w:tr w:rsidR="002C7211" w:rsidRPr="00C55C64" w14:paraId="34942489" w14:textId="77777777" w:rsidTr="002C72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7E94" w14:textId="77777777" w:rsidR="002C7211" w:rsidRPr="00C55C64" w:rsidRDefault="002C7211" w:rsidP="002C7211">
            <w:r w:rsidRPr="00C55C64">
              <w:t>1</w:t>
            </w:r>
          </w:p>
        </w:tc>
        <w:tc>
          <w:tcPr>
            <w:tcW w:w="0" w:type="auto"/>
            <w:vAlign w:val="center"/>
            <w:hideMark/>
          </w:tcPr>
          <w:p w14:paraId="11F9BB53" w14:textId="77777777" w:rsidR="002C7211" w:rsidRPr="00C55C64" w:rsidRDefault="002C7211" w:rsidP="002C7211">
            <w:r w:rsidRPr="00C55C64">
              <w:t>Book-1</w:t>
            </w:r>
          </w:p>
        </w:tc>
      </w:tr>
    </w:tbl>
    <w:p w14:paraId="32A150F2" w14:textId="324A7D41" w:rsidR="00780F8A" w:rsidRDefault="002C7211" w:rsidP="00780F8A">
      <w:r w:rsidRPr="005B129B">
        <w:rPr>
          <w:b/>
          <w:bCs/>
          <w:sz w:val="24"/>
          <w:szCs w:val="24"/>
          <w:u w:val="single"/>
        </w:rPr>
        <w:t xml:space="preserve"> Database Table</w:t>
      </w:r>
    </w:p>
    <w:tbl>
      <w:tblPr>
        <w:tblpPr w:leftFromText="180" w:rightFromText="180" w:vertAnchor="text" w:horzAnchor="margin" w:tblpY="13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884"/>
        <w:gridCol w:w="837"/>
      </w:tblGrid>
      <w:tr w:rsidR="002C7211" w:rsidRPr="00530B3C" w14:paraId="5AACD85F" w14:textId="77777777" w:rsidTr="002C7211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10D51C56" w14:textId="77777777" w:rsidR="002C7211" w:rsidRPr="00530B3C" w:rsidRDefault="002C7211" w:rsidP="002C7211">
            <w:pPr>
              <w:rPr>
                <w:b/>
                <w:bCs/>
              </w:rPr>
            </w:pPr>
            <w:r>
              <w:rPr>
                <w:b/>
                <w:bCs/>
              </w:rPr>
              <w:t>Table Name: Author</w:t>
            </w:r>
          </w:p>
        </w:tc>
      </w:tr>
      <w:tr w:rsidR="002C7211" w:rsidRPr="00530B3C" w14:paraId="184A70A2" w14:textId="77777777" w:rsidTr="002C72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9924" w14:textId="77777777" w:rsidR="002C7211" w:rsidRPr="00530B3C" w:rsidRDefault="002C7211" w:rsidP="002C7211">
            <w:pPr>
              <w:rPr>
                <w:b/>
                <w:bCs/>
              </w:rPr>
            </w:pPr>
            <w:r w:rsidRPr="00530B3C">
              <w:rPr>
                <w:b/>
                <w:bCs/>
              </w:rPr>
              <w:t xml:space="preserve">id </w:t>
            </w:r>
          </w:p>
        </w:tc>
        <w:tc>
          <w:tcPr>
            <w:tcW w:w="0" w:type="auto"/>
            <w:vAlign w:val="center"/>
            <w:hideMark/>
          </w:tcPr>
          <w:p w14:paraId="7000D1BE" w14:textId="77777777" w:rsidR="002C7211" w:rsidRPr="00530B3C" w:rsidRDefault="002C7211" w:rsidP="002C7211">
            <w:pPr>
              <w:rPr>
                <w:b/>
                <w:bCs/>
              </w:rPr>
            </w:pPr>
            <w:r w:rsidRPr="00530B3C">
              <w:rPr>
                <w:b/>
                <w:bCs/>
              </w:rPr>
              <w:t xml:space="preserve">name </w:t>
            </w:r>
          </w:p>
        </w:tc>
        <w:tc>
          <w:tcPr>
            <w:tcW w:w="0" w:type="auto"/>
            <w:vAlign w:val="center"/>
            <w:hideMark/>
          </w:tcPr>
          <w:p w14:paraId="6A7B53CB" w14:textId="77777777" w:rsidR="002C7211" w:rsidRPr="00530B3C" w:rsidRDefault="002C7211" w:rsidP="002C7211">
            <w:pPr>
              <w:rPr>
                <w:b/>
                <w:bCs/>
              </w:rPr>
            </w:pPr>
            <w:proofErr w:type="spellStart"/>
            <w:r w:rsidRPr="00530B3C">
              <w:rPr>
                <w:b/>
                <w:bCs/>
              </w:rPr>
              <w:t>book_id</w:t>
            </w:r>
            <w:proofErr w:type="spellEnd"/>
            <w:r w:rsidRPr="00530B3C">
              <w:rPr>
                <w:b/>
                <w:bCs/>
              </w:rPr>
              <w:t xml:space="preserve"> </w:t>
            </w:r>
          </w:p>
        </w:tc>
      </w:tr>
      <w:tr w:rsidR="002C7211" w:rsidRPr="00530B3C" w14:paraId="3A779CF5" w14:textId="77777777" w:rsidTr="002C72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C12D" w14:textId="77777777" w:rsidR="002C7211" w:rsidRPr="00530B3C" w:rsidRDefault="002C7211" w:rsidP="002C7211">
            <w:r w:rsidRPr="00530B3C">
              <w:t>1</w:t>
            </w:r>
          </w:p>
        </w:tc>
        <w:tc>
          <w:tcPr>
            <w:tcW w:w="0" w:type="auto"/>
            <w:vAlign w:val="center"/>
            <w:hideMark/>
          </w:tcPr>
          <w:p w14:paraId="0F32E2BF" w14:textId="77777777" w:rsidR="002C7211" w:rsidRPr="00530B3C" w:rsidRDefault="002C7211" w:rsidP="002C7211">
            <w:r w:rsidRPr="00530B3C">
              <w:t>Author-1</w:t>
            </w:r>
          </w:p>
        </w:tc>
        <w:tc>
          <w:tcPr>
            <w:tcW w:w="0" w:type="auto"/>
            <w:vAlign w:val="center"/>
            <w:hideMark/>
          </w:tcPr>
          <w:p w14:paraId="2E31758E" w14:textId="77777777" w:rsidR="002C7211" w:rsidRPr="00530B3C" w:rsidRDefault="002C7211" w:rsidP="002C7211">
            <w:r w:rsidRPr="00530B3C">
              <w:t>1</w:t>
            </w:r>
          </w:p>
        </w:tc>
      </w:tr>
    </w:tbl>
    <w:p w14:paraId="68F9918E" w14:textId="77777777" w:rsidR="002C7211" w:rsidRDefault="002C7211" w:rsidP="00780F8A"/>
    <w:p w14:paraId="66B5EBBC" w14:textId="77777777" w:rsidR="002C7211" w:rsidRDefault="002C7211" w:rsidP="00780F8A"/>
    <w:p w14:paraId="5D0E6963" w14:textId="77777777" w:rsidR="002C7211" w:rsidRDefault="002C7211" w:rsidP="00780F8A"/>
    <w:p w14:paraId="71AB2A9A" w14:textId="3E0F1128" w:rsidR="00780F8A" w:rsidRPr="005B129B" w:rsidRDefault="00780F8A" w:rsidP="00780F8A">
      <w:pPr>
        <w:rPr>
          <w:b/>
          <w:bCs/>
          <w:sz w:val="24"/>
          <w:szCs w:val="24"/>
          <w:u w:val="single"/>
        </w:rPr>
      </w:pPr>
    </w:p>
    <w:p w14:paraId="03BFD172" w14:textId="77777777" w:rsidR="00780F8A" w:rsidRPr="00BD5169" w:rsidRDefault="00780F8A" w:rsidP="00BD5169">
      <w:pPr>
        <w:ind w:firstLine="720"/>
        <w:rPr>
          <w:rFonts w:ascii="Baskerville Old Face" w:hAnsi="Baskerville Old Face"/>
          <w:b/>
          <w:bCs/>
          <w:sz w:val="26"/>
          <w:szCs w:val="26"/>
          <w:u w:val="single"/>
        </w:rPr>
      </w:pPr>
      <w:r w:rsidRPr="00BD5169">
        <w:rPr>
          <w:rFonts w:ascii="Baskerville Old Face" w:hAnsi="Baskerville Old Face"/>
          <w:b/>
          <w:bCs/>
          <w:sz w:val="26"/>
          <w:szCs w:val="26"/>
          <w:u w:val="single"/>
        </w:rPr>
        <w:t xml:space="preserve">How to determine </w:t>
      </w:r>
      <w:proofErr w:type="spellStart"/>
      <w:r w:rsidRPr="00BD5169">
        <w:rPr>
          <w:rFonts w:ascii="Baskerville Old Face" w:hAnsi="Baskerville Old Face"/>
          <w:b/>
          <w:bCs/>
          <w:sz w:val="26"/>
          <w:szCs w:val="26"/>
          <w:u w:val="single"/>
        </w:rPr>
        <w:t>mappedBy</w:t>
      </w:r>
      <w:proofErr w:type="spellEnd"/>
      <w:r w:rsidRPr="00BD5169">
        <w:rPr>
          <w:rFonts w:ascii="Baskerville Old Face" w:hAnsi="Baskerville Old Face"/>
          <w:b/>
          <w:bCs/>
          <w:sz w:val="26"/>
          <w:szCs w:val="26"/>
          <w:u w:val="single"/>
        </w:rPr>
        <w:t xml:space="preserve"> value in the respective class ?</w:t>
      </w:r>
    </w:p>
    <w:p w14:paraId="679D4A4F" w14:textId="77777777" w:rsidR="00BD5169" w:rsidRPr="00DA2797" w:rsidRDefault="00BD5169" w:rsidP="00BD5169">
      <w:pPr>
        <w:rPr>
          <w:rFonts w:ascii="Baskerville Old Face" w:hAnsi="Baskerville Old Face"/>
        </w:rPr>
      </w:pPr>
      <w:r w:rsidRPr="00DA2797">
        <w:rPr>
          <w:rFonts w:ascii="Baskerville Old Face" w:hAnsi="Baskerville Old Face"/>
        </w:rPr>
        <w:t>In Author class, it has been defined as</w:t>
      </w:r>
    </w:p>
    <w:p w14:paraId="285FD67E" w14:textId="15DC6E96" w:rsidR="00BD5169" w:rsidRPr="00E91E45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91E45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E91E45">
        <w:rPr>
          <w:rFonts w:ascii="Consolas" w:hAnsi="Consolas"/>
          <w:color w:val="000000"/>
          <w:sz w:val="18"/>
          <w:szCs w:val="18"/>
        </w:rPr>
        <w:t xml:space="preserve"> </w:t>
      </w:r>
      <w:r w:rsidRPr="00E91E45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E91E45">
        <w:rPr>
          <w:rFonts w:ascii="Consolas" w:hAnsi="Consolas"/>
          <w:color w:val="000000"/>
          <w:sz w:val="18"/>
          <w:szCs w:val="18"/>
        </w:rPr>
        <w:t xml:space="preserve"> Author {</w:t>
      </w:r>
      <w:r w:rsidR="009B0967" w:rsidRPr="00E91E45">
        <w:rPr>
          <w:rFonts w:ascii="Consolas" w:hAnsi="Consolas"/>
          <w:color w:val="000000"/>
          <w:sz w:val="18"/>
          <w:szCs w:val="18"/>
        </w:rPr>
        <w:t xml:space="preserve"> </w:t>
      </w:r>
      <w:r w:rsidR="009B0967" w:rsidRPr="00E91E45">
        <w:rPr>
          <w:rFonts w:ascii="Consolas" w:hAnsi="Consolas"/>
          <w:color w:val="000000"/>
          <w:sz w:val="16"/>
          <w:szCs w:val="16"/>
        </w:rPr>
        <w:t>// Use same type annotations</w:t>
      </w:r>
    </w:p>
    <w:p w14:paraId="7FB45B30" w14:textId="77777777" w:rsidR="00BD5169" w:rsidRPr="00E91E45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91E45">
        <w:rPr>
          <w:rFonts w:ascii="Consolas" w:hAnsi="Consolas"/>
          <w:color w:val="000000"/>
          <w:sz w:val="18"/>
          <w:szCs w:val="18"/>
        </w:rPr>
        <w:tab/>
      </w:r>
    </w:p>
    <w:p w14:paraId="451B4237" w14:textId="77777777" w:rsidR="00BD5169" w:rsidRPr="00E91E45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91E45">
        <w:rPr>
          <w:rFonts w:ascii="Consolas" w:hAnsi="Consolas"/>
          <w:color w:val="000000"/>
          <w:sz w:val="18"/>
          <w:szCs w:val="18"/>
        </w:rPr>
        <w:tab/>
      </w:r>
      <w:r w:rsidRPr="00E91E45">
        <w:rPr>
          <w:rFonts w:ascii="Consolas" w:hAnsi="Consolas"/>
          <w:color w:val="646464"/>
          <w:sz w:val="18"/>
          <w:szCs w:val="18"/>
        </w:rPr>
        <w:t>@Id</w:t>
      </w:r>
      <w:r w:rsidRPr="00E91E45">
        <w:rPr>
          <w:rFonts w:ascii="Consolas" w:hAnsi="Consolas"/>
          <w:color w:val="000000"/>
          <w:sz w:val="18"/>
          <w:szCs w:val="18"/>
        </w:rPr>
        <w:t xml:space="preserve"> </w:t>
      </w:r>
      <w:r w:rsidRPr="00E91E45">
        <w:rPr>
          <w:rFonts w:ascii="Consolas" w:hAnsi="Consolas"/>
          <w:color w:val="646464"/>
          <w:sz w:val="18"/>
          <w:szCs w:val="18"/>
        </w:rPr>
        <w:t>@GeneratedValue</w:t>
      </w:r>
    </w:p>
    <w:p w14:paraId="41C80289" w14:textId="77777777" w:rsidR="00BD5169" w:rsidRPr="00E91E45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91E45">
        <w:rPr>
          <w:rFonts w:ascii="Consolas" w:hAnsi="Consolas"/>
          <w:color w:val="000000"/>
          <w:sz w:val="18"/>
          <w:szCs w:val="18"/>
        </w:rPr>
        <w:tab/>
      </w:r>
      <w:r w:rsidRPr="00E91E45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E91E45">
        <w:rPr>
          <w:rFonts w:ascii="Consolas" w:hAnsi="Consolas"/>
          <w:color w:val="000000"/>
          <w:sz w:val="18"/>
          <w:szCs w:val="18"/>
        </w:rPr>
        <w:t xml:space="preserve"> Long </w:t>
      </w:r>
      <w:r w:rsidRPr="00E91E45">
        <w:rPr>
          <w:rFonts w:ascii="Consolas" w:hAnsi="Consolas"/>
          <w:color w:val="0000C0"/>
          <w:sz w:val="18"/>
          <w:szCs w:val="18"/>
        </w:rPr>
        <w:t>id</w:t>
      </w:r>
      <w:r w:rsidRPr="00E91E45">
        <w:rPr>
          <w:rFonts w:ascii="Consolas" w:hAnsi="Consolas"/>
          <w:color w:val="000000"/>
          <w:sz w:val="18"/>
          <w:szCs w:val="18"/>
        </w:rPr>
        <w:t>;</w:t>
      </w:r>
    </w:p>
    <w:p w14:paraId="31161158" w14:textId="77777777" w:rsidR="00BD5169" w:rsidRPr="00E91E45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91E45">
        <w:rPr>
          <w:rFonts w:ascii="Consolas" w:hAnsi="Consolas"/>
          <w:color w:val="000000"/>
          <w:sz w:val="18"/>
          <w:szCs w:val="18"/>
        </w:rPr>
        <w:tab/>
      </w:r>
    </w:p>
    <w:p w14:paraId="36A43310" w14:textId="77777777" w:rsidR="00BD5169" w:rsidRPr="00E91E45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91E45">
        <w:rPr>
          <w:rFonts w:ascii="Consolas" w:hAnsi="Consolas"/>
          <w:color w:val="000000"/>
          <w:sz w:val="18"/>
          <w:szCs w:val="18"/>
        </w:rPr>
        <w:tab/>
      </w:r>
      <w:r w:rsidRPr="00E91E45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E91E45">
        <w:rPr>
          <w:rFonts w:ascii="Consolas" w:hAnsi="Consolas"/>
          <w:color w:val="000000"/>
          <w:sz w:val="18"/>
          <w:szCs w:val="18"/>
        </w:rPr>
        <w:t xml:space="preserve"> String </w:t>
      </w:r>
      <w:r w:rsidRPr="00E91E45">
        <w:rPr>
          <w:rFonts w:ascii="Consolas" w:hAnsi="Consolas"/>
          <w:color w:val="0000C0"/>
          <w:sz w:val="18"/>
          <w:szCs w:val="18"/>
        </w:rPr>
        <w:t>name</w:t>
      </w:r>
      <w:r w:rsidRPr="00E91E45">
        <w:rPr>
          <w:rFonts w:ascii="Consolas" w:hAnsi="Consolas"/>
          <w:color w:val="000000"/>
          <w:sz w:val="18"/>
          <w:szCs w:val="18"/>
        </w:rPr>
        <w:t>;</w:t>
      </w:r>
    </w:p>
    <w:p w14:paraId="5447BB56" w14:textId="77777777" w:rsidR="00BD5169" w:rsidRPr="00E91E45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91E45">
        <w:rPr>
          <w:rFonts w:ascii="Consolas" w:hAnsi="Consolas"/>
          <w:color w:val="000000"/>
          <w:sz w:val="18"/>
          <w:szCs w:val="18"/>
        </w:rPr>
        <w:tab/>
      </w:r>
    </w:p>
    <w:p w14:paraId="5EEAB9DE" w14:textId="77777777" w:rsidR="00BD5169" w:rsidRPr="00E91E45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91E45">
        <w:rPr>
          <w:rFonts w:ascii="Consolas" w:hAnsi="Consolas"/>
          <w:color w:val="000000"/>
          <w:sz w:val="18"/>
          <w:szCs w:val="18"/>
        </w:rPr>
        <w:tab/>
      </w:r>
      <w:r w:rsidRPr="00E91E45">
        <w:rPr>
          <w:rFonts w:ascii="Consolas" w:hAnsi="Consolas"/>
          <w:color w:val="646464"/>
          <w:sz w:val="18"/>
          <w:szCs w:val="18"/>
        </w:rPr>
        <w:t>@OneToOne</w:t>
      </w:r>
      <w:r w:rsidRPr="00E91E45">
        <w:rPr>
          <w:rFonts w:ascii="Consolas" w:hAnsi="Consolas"/>
          <w:color w:val="000000"/>
          <w:sz w:val="18"/>
          <w:szCs w:val="18"/>
        </w:rPr>
        <w:t xml:space="preserve">(cascade = </w:t>
      </w:r>
      <w:proofErr w:type="spellStart"/>
      <w:r w:rsidRPr="00E91E45">
        <w:rPr>
          <w:rFonts w:ascii="Consolas" w:hAnsi="Consolas"/>
          <w:color w:val="000000"/>
          <w:sz w:val="18"/>
          <w:szCs w:val="18"/>
        </w:rPr>
        <w:t>CascadeType.</w:t>
      </w:r>
      <w:r w:rsidRPr="00E91E45">
        <w:rPr>
          <w:rFonts w:ascii="Consolas" w:hAnsi="Consolas"/>
          <w:b/>
          <w:bCs/>
          <w:i/>
          <w:iCs/>
          <w:color w:val="0000C0"/>
          <w:sz w:val="18"/>
          <w:szCs w:val="18"/>
        </w:rPr>
        <w:t>ALL</w:t>
      </w:r>
      <w:proofErr w:type="spellEnd"/>
      <w:r w:rsidRPr="00E91E45">
        <w:rPr>
          <w:rFonts w:ascii="Consolas" w:hAnsi="Consolas"/>
          <w:color w:val="000000"/>
          <w:sz w:val="18"/>
          <w:szCs w:val="18"/>
        </w:rPr>
        <w:t>)</w:t>
      </w:r>
    </w:p>
    <w:p w14:paraId="6DE95B81" w14:textId="77777777" w:rsidR="00BD5169" w:rsidRPr="00E91E45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E91E45">
        <w:rPr>
          <w:rFonts w:ascii="Consolas" w:hAnsi="Consolas"/>
          <w:color w:val="000000"/>
          <w:sz w:val="18"/>
          <w:szCs w:val="18"/>
        </w:rPr>
        <w:tab/>
      </w:r>
      <w:r w:rsidRPr="00E91E45">
        <w:rPr>
          <w:rFonts w:ascii="Consolas" w:hAnsi="Consolas"/>
          <w:color w:val="7F0055"/>
          <w:sz w:val="22"/>
          <w:szCs w:val="22"/>
        </w:rPr>
        <w:t>private</w:t>
      </w:r>
      <w:r w:rsidRPr="00E91E45">
        <w:rPr>
          <w:rFonts w:ascii="Consolas" w:hAnsi="Consolas"/>
          <w:color w:val="000000"/>
          <w:sz w:val="22"/>
          <w:szCs w:val="22"/>
        </w:rPr>
        <w:t xml:space="preserve"> Book </w:t>
      </w:r>
      <w:proofErr w:type="spellStart"/>
      <w:r w:rsidRPr="00E91E45">
        <w:rPr>
          <w:rFonts w:ascii="Consolas" w:hAnsi="Consolas"/>
          <w:color w:val="0000C0"/>
          <w:sz w:val="22"/>
          <w:szCs w:val="22"/>
          <w:shd w:val="clear" w:color="auto" w:fill="F0D8A8"/>
        </w:rPr>
        <w:t>bookAA</w:t>
      </w:r>
      <w:proofErr w:type="spellEnd"/>
      <w:r w:rsidRPr="00E91E45">
        <w:rPr>
          <w:rFonts w:ascii="Consolas" w:hAnsi="Consolas"/>
          <w:color w:val="000000"/>
          <w:sz w:val="22"/>
          <w:szCs w:val="22"/>
        </w:rPr>
        <w:t xml:space="preserve">; </w:t>
      </w:r>
      <w:r w:rsidRPr="00E91E45">
        <w:rPr>
          <w:rFonts w:ascii="Consolas" w:hAnsi="Consolas"/>
          <w:color w:val="000000"/>
          <w:sz w:val="22"/>
          <w:szCs w:val="22"/>
        </w:rPr>
        <w:sym w:font="Wingdings" w:char="F0E7"/>
      </w:r>
      <w:r w:rsidRPr="00E91E45">
        <w:rPr>
          <w:rFonts w:ascii="Consolas" w:hAnsi="Consolas"/>
          <w:color w:val="000000"/>
          <w:sz w:val="22"/>
          <w:szCs w:val="22"/>
        </w:rPr>
        <w:t xml:space="preserve"> Mark it</w:t>
      </w:r>
    </w:p>
    <w:p w14:paraId="2C68463F" w14:textId="77777777" w:rsidR="00BD5169" w:rsidRPr="00E91E45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91E45">
        <w:rPr>
          <w:rFonts w:ascii="Consolas" w:hAnsi="Consolas"/>
          <w:color w:val="000000"/>
          <w:sz w:val="18"/>
          <w:szCs w:val="18"/>
        </w:rPr>
        <w:tab/>
      </w:r>
    </w:p>
    <w:p w14:paraId="375BA565" w14:textId="77777777" w:rsidR="00BD5169" w:rsidRPr="00E91E45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91E45">
        <w:rPr>
          <w:rFonts w:ascii="Consolas" w:hAnsi="Consolas"/>
          <w:color w:val="000000"/>
          <w:sz w:val="18"/>
          <w:szCs w:val="18"/>
        </w:rPr>
        <w:tab/>
      </w:r>
      <w:r w:rsidRPr="00E91E45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E91E45">
        <w:rPr>
          <w:rFonts w:ascii="Consolas" w:hAnsi="Consolas"/>
          <w:color w:val="000000"/>
          <w:sz w:val="18"/>
          <w:szCs w:val="18"/>
        </w:rPr>
        <w:t xml:space="preserve"> Author(String </w:t>
      </w:r>
      <w:r w:rsidRPr="00E91E45">
        <w:rPr>
          <w:rFonts w:ascii="Consolas" w:hAnsi="Consolas"/>
          <w:color w:val="6A3E3E"/>
          <w:sz w:val="18"/>
          <w:szCs w:val="18"/>
        </w:rPr>
        <w:t>name</w:t>
      </w:r>
      <w:r w:rsidRPr="00E91E45">
        <w:rPr>
          <w:rFonts w:ascii="Consolas" w:hAnsi="Consolas"/>
          <w:color w:val="000000"/>
          <w:sz w:val="18"/>
          <w:szCs w:val="18"/>
        </w:rPr>
        <w:t>) {</w:t>
      </w:r>
    </w:p>
    <w:p w14:paraId="51E4EA9C" w14:textId="77777777" w:rsidR="00BD5169" w:rsidRPr="00E91E45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91E45">
        <w:rPr>
          <w:rFonts w:ascii="Consolas" w:hAnsi="Consolas"/>
          <w:color w:val="000000"/>
          <w:sz w:val="18"/>
          <w:szCs w:val="18"/>
        </w:rPr>
        <w:tab/>
      </w:r>
      <w:r w:rsidRPr="00E91E45">
        <w:rPr>
          <w:rFonts w:ascii="Consolas" w:hAnsi="Consolas"/>
          <w:color w:val="000000"/>
          <w:sz w:val="18"/>
          <w:szCs w:val="18"/>
        </w:rPr>
        <w:tab/>
      </w:r>
      <w:r w:rsidRPr="00E91E45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E91E45">
        <w:rPr>
          <w:rFonts w:ascii="Consolas" w:hAnsi="Consolas"/>
          <w:color w:val="000000"/>
          <w:sz w:val="18"/>
          <w:szCs w:val="18"/>
        </w:rPr>
        <w:t>.</w:t>
      </w:r>
      <w:r w:rsidRPr="00E91E45">
        <w:rPr>
          <w:rFonts w:ascii="Consolas" w:hAnsi="Consolas"/>
          <w:color w:val="0000C0"/>
          <w:sz w:val="18"/>
          <w:szCs w:val="18"/>
        </w:rPr>
        <w:t>name</w:t>
      </w:r>
      <w:r w:rsidRPr="00E91E45">
        <w:rPr>
          <w:rFonts w:ascii="Consolas" w:hAnsi="Consolas"/>
          <w:color w:val="000000"/>
          <w:sz w:val="18"/>
          <w:szCs w:val="18"/>
        </w:rPr>
        <w:t xml:space="preserve"> = </w:t>
      </w:r>
      <w:r w:rsidRPr="00E91E45">
        <w:rPr>
          <w:rFonts w:ascii="Consolas" w:hAnsi="Consolas"/>
          <w:color w:val="6A3E3E"/>
          <w:sz w:val="18"/>
          <w:szCs w:val="18"/>
        </w:rPr>
        <w:t>name</w:t>
      </w:r>
      <w:r w:rsidRPr="00E91E45">
        <w:rPr>
          <w:rFonts w:ascii="Consolas" w:hAnsi="Consolas"/>
          <w:color w:val="000000"/>
          <w:sz w:val="18"/>
          <w:szCs w:val="18"/>
        </w:rPr>
        <w:t>;</w:t>
      </w:r>
    </w:p>
    <w:p w14:paraId="5609311F" w14:textId="77777777" w:rsidR="00BD5169" w:rsidRPr="00E91E45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91E45">
        <w:rPr>
          <w:rFonts w:ascii="Consolas" w:hAnsi="Consolas"/>
          <w:color w:val="000000"/>
          <w:sz w:val="18"/>
          <w:szCs w:val="18"/>
        </w:rPr>
        <w:tab/>
        <w:t>}</w:t>
      </w:r>
    </w:p>
    <w:p w14:paraId="6FAFE759" w14:textId="637E553A" w:rsidR="00BD5169" w:rsidRPr="00E91E45" w:rsidRDefault="00BD5169" w:rsidP="00E91E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91E45">
        <w:rPr>
          <w:rFonts w:ascii="Consolas" w:hAnsi="Consolas"/>
          <w:color w:val="000000"/>
          <w:sz w:val="18"/>
          <w:szCs w:val="18"/>
        </w:rPr>
        <w:t>}</w:t>
      </w:r>
    </w:p>
    <w:p w14:paraId="4A4B2357" w14:textId="77777777" w:rsidR="00BD5169" w:rsidRPr="00BB0755" w:rsidRDefault="00BD5169" w:rsidP="00BD5169">
      <w:pPr>
        <w:rPr>
          <w:rFonts w:ascii="Baskerville Old Face" w:hAnsi="Baskerville Old Face"/>
          <w:sz w:val="24"/>
          <w:szCs w:val="24"/>
        </w:rPr>
      </w:pPr>
      <w:r w:rsidRPr="00BB0755">
        <w:rPr>
          <w:rFonts w:ascii="Baskerville Old Face" w:hAnsi="Baskerville Old Face"/>
          <w:sz w:val="24"/>
          <w:szCs w:val="24"/>
        </w:rPr>
        <w:t>In Book Class, it is defined as</w:t>
      </w:r>
    </w:p>
    <w:p w14:paraId="6D8FE4D6" w14:textId="77777777" w:rsidR="00BD5169" w:rsidRPr="00D350E3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350E3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D350E3">
        <w:rPr>
          <w:rFonts w:ascii="Consolas" w:hAnsi="Consolas"/>
          <w:color w:val="000000"/>
          <w:sz w:val="18"/>
          <w:szCs w:val="18"/>
        </w:rPr>
        <w:t xml:space="preserve"> </w:t>
      </w:r>
      <w:r w:rsidRPr="00D350E3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D350E3">
        <w:rPr>
          <w:rFonts w:ascii="Consolas" w:hAnsi="Consolas"/>
          <w:color w:val="000000"/>
          <w:sz w:val="18"/>
          <w:szCs w:val="18"/>
        </w:rPr>
        <w:t xml:space="preserve"> Book {</w:t>
      </w:r>
    </w:p>
    <w:p w14:paraId="444AE98B" w14:textId="77777777" w:rsidR="00BD5169" w:rsidRPr="00D350E3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350E3">
        <w:rPr>
          <w:rFonts w:ascii="Consolas" w:hAnsi="Consolas"/>
          <w:color w:val="000000"/>
          <w:sz w:val="18"/>
          <w:szCs w:val="18"/>
        </w:rPr>
        <w:tab/>
      </w:r>
    </w:p>
    <w:p w14:paraId="08EE4075" w14:textId="77777777" w:rsidR="00BD5169" w:rsidRPr="00D350E3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350E3">
        <w:rPr>
          <w:rFonts w:ascii="Consolas" w:hAnsi="Consolas"/>
          <w:color w:val="000000"/>
          <w:sz w:val="18"/>
          <w:szCs w:val="18"/>
        </w:rPr>
        <w:tab/>
      </w:r>
      <w:r w:rsidRPr="00D350E3">
        <w:rPr>
          <w:rFonts w:ascii="Consolas" w:hAnsi="Consolas"/>
          <w:color w:val="646464"/>
          <w:sz w:val="18"/>
          <w:szCs w:val="18"/>
        </w:rPr>
        <w:t>@Id</w:t>
      </w:r>
      <w:r w:rsidRPr="00D350E3">
        <w:rPr>
          <w:rFonts w:ascii="Consolas" w:hAnsi="Consolas"/>
          <w:color w:val="000000"/>
          <w:sz w:val="18"/>
          <w:szCs w:val="18"/>
        </w:rPr>
        <w:t xml:space="preserve"> </w:t>
      </w:r>
      <w:r w:rsidRPr="00D350E3">
        <w:rPr>
          <w:rFonts w:ascii="Consolas" w:hAnsi="Consolas"/>
          <w:color w:val="646464"/>
          <w:sz w:val="18"/>
          <w:szCs w:val="18"/>
        </w:rPr>
        <w:t>@GeneratedValue</w:t>
      </w:r>
    </w:p>
    <w:p w14:paraId="372B7C81" w14:textId="77777777" w:rsidR="00BD5169" w:rsidRPr="00D350E3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350E3">
        <w:rPr>
          <w:rFonts w:ascii="Consolas" w:hAnsi="Consolas"/>
          <w:color w:val="000000"/>
          <w:sz w:val="18"/>
          <w:szCs w:val="18"/>
        </w:rPr>
        <w:tab/>
      </w:r>
      <w:r w:rsidRPr="00D350E3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350E3">
        <w:rPr>
          <w:rFonts w:ascii="Consolas" w:hAnsi="Consolas"/>
          <w:color w:val="000000"/>
          <w:sz w:val="18"/>
          <w:szCs w:val="18"/>
        </w:rPr>
        <w:t xml:space="preserve"> Long </w:t>
      </w:r>
      <w:r w:rsidRPr="00D350E3">
        <w:rPr>
          <w:rFonts w:ascii="Consolas" w:hAnsi="Consolas"/>
          <w:color w:val="0000C0"/>
          <w:sz w:val="18"/>
          <w:szCs w:val="18"/>
        </w:rPr>
        <w:t>id</w:t>
      </w:r>
      <w:r w:rsidRPr="00D350E3">
        <w:rPr>
          <w:rFonts w:ascii="Consolas" w:hAnsi="Consolas"/>
          <w:color w:val="000000"/>
          <w:sz w:val="18"/>
          <w:szCs w:val="18"/>
        </w:rPr>
        <w:t>;</w:t>
      </w:r>
    </w:p>
    <w:p w14:paraId="1A543CF4" w14:textId="77777777" w:rsidR="00BD5169" w:rsidRPr="00D350E3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350E3">
        <w:rPr>
          <w:rFonts w:ascii="Consolas" w:hAnsi="Consolas"/>
          <w:color w:val="000000"/>
          <w:sz w:val="18"/>
          <w:szCs w:val="18"/>
        </w:rPr>
        <w:tab/>
      </w:r>
    </w:p>
    <w:p w14:paraId="2CB3192F" w14:textId="77777777" w:rsidR="00BD5169" w:rsidRPr="00D350E3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350E3">
        <w:rPr>
          <w:rFonts w:ascii="Consolas" w:hAnsi="Consolas"/>
          <w:color w:val="000000"/>
          <w:sz w:val="18"/>
          <w:szCs w:val="18"/>
        </w:rPr>
        <w:tab/>
      </w:r>
      <w:r w:rsidRPr="00D350E3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350E3">
        <w:rPr>
          <w:rFonts w:ascii="Consolas" w:hAnsi="Consolas"/>
          <w:color w:val="000000"/>
          <w:sz w:val="18"/>
          <w:szCs w:val="18"/>
        </w:rPr>
        <w:t xml:space="preserve"> String </w:t>
      </w:r>
      <w:r w:rsidRPr="00D350E3">
        <w:rPr>
          <w:rFonts w:ascii="Consolas" w:hAnsi="Consolas"/>
          <w:color w:val="0000C0"/>
          <w:sz w:val="18"/>
          <w:szCs w:val="18"/>
        </w:rPr>
        <w:t>name</w:t>
      </w:r>
      <w:r w:rsidRPr="00D350E3">
        <w:rPr>
          <w:rFonts w:ascii="Consolas" w:hAnsi="Consolas"/>
          <w:color w:val="000000"/>
          <w:sz w:val="18"/>
          <w:szCs w:val="18"/>
        </w:rPr>
        <w:t>;</w:t>
      </w:r>
    </w:p>
    <w:p w14:paraId="6DD9F0EB" w14:textId="77777777" w:rsidR="00BD5169" w:rsidRPr="00D350E3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350E3">
        <w:rPr>
          <w:rFonts w:ascii="Consolas" w:hAnsi="Consolas"/>
          <w:color w:val="000000"/>
          <w:sz w:val="18"/>
          <w:szCs w:val="18"/>
        </w:rPr>
        <w:tab/>
      </w:r>
    </w:p>
    <w:p w14:paraId="5CFC6733" w14:textId="77777777" w:rsidR="00BD5169" w:rsidRPr="00D350E3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350E3">
        <w:rPr>
          <w:rFonts w:ascii="Consolas" w:hAnsi="Consolas"/>
          <w:color w:val="000000"/>
          <w:sz w:val="18"/>
          <w:szCs w:val="18"/>
        </w:rPr>
        <w:tab/>
      </w:r>
      <w:r w:rsidRPr="00D350E3">
        <w:rPr>
          <w:rFonts w:ascii="Consolas" w:hAnsi="Consolas"/>
          <w:color w:val="646464"/>
          <w:sz w:val="18"/>
          <w:szCs w:val="18"/>
        </w:rPr>
        <w:t>@OneToOne</w:t>
      </w:r>
      <w:r w:rsidRPr="00D350E3">
        <w:rPr>
          <w:rFonts w:ascii="Consolas" w:hAnsi="Consolas"/>
          <w:color w:val="000000"/>
          <w:sz w:val="18"/>
          <w:szCs w:val="18"/>
        </w:rPr>
        <w:t xml:space="preserve">(cascade = </w:t>
      </w:r>
      <w:proofErr w:type="spellStart"/>
      <w:r w:rsidRPr="00D350E3">
        <w:rPr>
          <w:rFonts w:ascii="Consolas" w:hAnsi="Consolas"/>
          <w:color w:val="000000"/>
          <w:sz w:val="18"/>
          <w:szCs w:val="18"/>
        </w:rPr>
        <w:t>CascadeType.</w:t>
      </w:r>
      <w:r w:rsidRPr="00D350E3">
        <w:rPr>
          <w:rFonts w:ascii="Consolas" w:hAnsi="Consolas"/>
          <w:b/>
          <w:bCs/>
          <w:i/>
          <w:iCs/>
          <w:color w:val="0000C0"/>
          <w:sz w:val="18"/>
          <w:szCs w:val="18"/>
        </w:rPr>
        <w:t>ALL</w:t>
      </w:r>
      <w:proofErr w:type="spellEnd"/>
      <w:r w:rsidRPr="00D350E3">
        <w:rPr>
          <w:rFonts w:ascii="Consolas" w:hAnsi="Consolas"/>
          <w:color w:val="000000"/>
          <w:sz w:val="18"/>
          <w:szCs w:val="18"/>
        </w:rPr>
        <w:t xml:space="preserve">, </w:t>
      </w:r>
      <w:proofErr w:type="spellStart"/>
      <w:r w:rsidRPr="00D350E3">
        <w:rPr>
          <w:rFonts w:ascii="Consolas" w:hAnsi="Consolas"/>
          <w:b/>
          <w:bCs/>
          <w:color w:val="000000"/>
        </w:rPr>
        <w:t>mappedBy</w:t>
      </w:r>
      <w:proofErr w:type="spellEnd"/>
      <w:r w:rsidRPr="00D350E3">
        <w:rPr>
          <w:rFonts w:ascii="Consolas" w:hAnsi="Consolas"/>
          <w:b/>
          <w:bCs/>
          <w:color w:val="000000"/>
        </w:rPr>
        <w:t>=</w:t>
      </w:r>
      <w:r w:rsidRPr="00D350E3">
        <w:rPr>
          <w:rFonts w:ascii="Consolas" w:hAnsi="Consolas"/>
          <w:b/>
          <w:bCs/>
          <w:color w:val="2A00FF"/>
        </w:rPr>
        <w:t>"</w:t>
      </w:r>
      <w:proofErr w:type="spellStart"/>
      <w:r w:rsidRPr="00D350E3">
        <w:rPr>
          <w:rFonts w:ascii="Consolas" w:hAnsi="Consolas"/>
          <w:b/>
          <w:bCs/>
          <w:color w:val="2A00FF"/>
        </w:rPr>
        <w:t>bookAA</w:t>
      </w:r>
      <w:proofErr w:type="spellEnd"/>
      <w:r w:rsidRPr="00D350E3">
        <w:rPr>
          <w:rFonts w:ascii="Consolas" w:hAnsi="Consolas"/>
          <w:b/>
          <w:bCs/>
          <w:color w:val="2A00FF"/>
        </w:rPr>
        <w:t>"</w:t>
      </w:r>
      <w:r w:rsidRPr="00D350E3">
        <w:rPr>
          <w:rFonts w:ascii="Consolas" w:hAnsi="Consolas"/>
          <w:color w:val="000000"/>
          <w:sz w:val="18"/>
          <w:szCs w:val="18"/>
        </w:rPr>
        <w:t xml:space="preserve">) </w:t>
      </w:r>
      <w:r w:rsidRPr="00D350E3">
        <w:rPr>
          <w:rFonts w:ascii="Consolas" w:hAnsi="Consolas"/>
          <w:color w:val="000000"/>
          <w:sz w:val="18"/>
          <w:szCs w:val="18"/>
        </w:rPr>
        <w:sym w:font="Wingdings" w:char="F0E7"/>
      </w:r>
      <w:r w:rsidRPr="00D350E3">
        <w:rPr>
          <w:rFonts w:ascii="Consolas" w:hAnsi="Consolas"/>
          <w:color w:val="000000"/>
          <w:sz w:val="18"/>
          <w:szCs w:val="18"/>
        </w:rPr>
        <w:t xml:space="preserve"> Mark it</w:t>
      </w:r>
    </w:p>
    <w:p w14:paraId="5A0FE4DF" w14:textId="77777777" w:rsidR="00BD5169" w:rsidRPr="00D350E3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350E3">
        <w:rPr>
          <w:rFonts w:ascii="Consolas" w:hAnsi="Consolas"/>
          <w:color w:val="000000"/>
          <w:sz w:val="18"/>
          <w:szCs w:val="18"/>
        </w:rPr>
        <w:tab/>
      </w:r>
      <w:r w:rsidRPr="00D350E3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D350E3">
        <w:rPr>
          <w:rFonts w:ascii="Consolas" w:hAnsi="Consolas"/>
          <w:color w:val="000000"/>
          <w:sz w:val="18"/>
          <w:szCs w:val="18"/>
        </w:rPr>
        <w:t xml:space="preserve"> Author </w:t>
      </w:r>
      <w:proofErr w:type="spellStart"/>
      <w:r w:rsidRPr="00D350E3">
        <w:rPr>
          <w:rFonts w:ascii="Consolas" w:hAnsi="Consolas"/>
          <w:color w:val="0000C0"/>
          <w:sz w:val="18"/>
          <w:szCs w:val="18"/>
        </w:rPr>
        <w:t>author</w:t>
      </w:r>
      <w:proofErr w:type="spellEnd"/>
      <w:r w:rsidRPr="00D350E3">
        <w:rPr>
          <w:rFonts w:ascii="Consolas" w:hAnsi="Consolas"/>
          <w:color w:val="000000"/>
          <w:sz w:val="18"/>
          <w:szCs w:val="18"/>
        </w:rPr>
        <w:t>;</w:t>
      </w:r>
    </w:p>
    <w:p w14:paraId="2ECC1495" w14:textId="77777777" w:rsidR="00BD5169" w:rsidRPr="00D350E3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350E3">
        <w:rPr>
          <w:rFonts w:ascii="Consolas" w:hAnsi="Consolas"/>
          <w:color w:val="000000"/>
          <w:sz w:val="18"/>
          <w:szCs w:val="18"/>
        </w:rPr>
        <w:tab/>
      </w:r>
    </w:p>
    <w:p w14:paraId="663E5C3D" w14:textId="77777777" w:rsidR="00BD5169" w:rsidRPr="00D350E3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350E3">
        <w:rPr>
          <w:rFonts w:ascii="Consolas" w:hAnsi="Consolas"/>
          <w:color w:val="000000"/>
          <w:sz w:val="18"/>
          <w:szCs w:val="18"/>
        </w:rPr>
        <w:tab/>
      </w:r>
      <w:r w:rsidRPr="00D350E3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D350E3">
        <w:rPr>
          <w:rFonts w:ascii="Consolas" w:hAnsi="Consolas"/>
          <w:color w:val="000000"/>
          <w:sz w:val="18"/>
          <w:szCs w:val="18"/>
        </w:rPr>
        <w:t xml:space="preserve"> Book(String </w:t>
      </w:r>
      <w:r w:rsidRPr="00D350E3">
        <w:rPr>
          <w:rFonts w:ascii="Consolas" w:hAnsi="Consolas"/>
          <w:color w:val="6A3E3E"/>
          <w:sz w:val="18"/>
          <w:szCs w:val="18"/>
        </w:rPr>
        <w:t>name</w:t>
      </w:r>
      <w:r w:rsidRPr="00D350E3">
        <w:rPr>
          <w:rFonts w:ascii="Consolas" w:hAnsi="Consolas"/>
          <w:color w:val="000000"/>
          <w:sz w:val="18"/>
          <w:szCs w:val="18"/>
        </w:rPr>
        <w:t>) {</w:t>
      </w:r>
    </w:p>
    <w:p w14:paraId="01656E46" w14:textId="77777777" w:rsidR="00BD5169" w:rsidRPr="00D350E3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350E3">
        <w:rPr>
          <w:rFonts w:ascii="Consolas" w:hAnsi="Consolas"/>
          <w:color w:val="000000"/>
          <w:sz w:val="18"/>
          <w:szCs w:val="18"/>
        </w:rPr>
        <w:tab/>
      </w:r>
      <w:r w:rsidRPr="00D350E3">
        <w:rPr>
          <w:rFonts w:ascii="Consolas" w:hAnsi="Consolas"/>
          <w:color w:val="000000"/>
          <w:sz w:val="18"/>
          <w:szCs w:val="18"/>
        </w:rPr>
        <w:tab/>
      </w:r>
      <w:r w:rsidRPr="00D350E3">
        <w:rPr>
          <w:rFonts w:ascii="Consolas" w:hAnsi="Consolas"/>
          <w:b/>
          <w:bCs/>
          <w:color w:val="7F0055"/>
          <w:sz w:val="18"/>
          <w:szCs w:val="18"/>
        </w:rPr>
        <w:t>this</w:t>
      </w:r>
      <w:r w:rsidRPr="00D350E3">
        <w:rPr>
          <w:rFonts w:ascii="Consolas" w:hAnsi="Consolas"/>
          <w:color w:val="000000"/>
          <w:sz w:val="18"/>
          <w:szCs w:val="18"/>
        </w:rPr>
        <w:t>.</w:t>
      </w:r>
      <w:r w:rsidRPr="00D350E3">
        <w:rPr>
          <w:rFonts w:ascii="Consolas" w:hAnsi="Consolas"/>
          <w:color w:val="0000C0"/>
          <w:sz w:val="18"/>
          <w:szCs w:val="18"/>
        </w:rPr>
        <w:t>name</w:t>
      </w:r>
      <w:r w:rsidRPr="00D350E3">
        <w:rPr>
          <w:rFonts w:ascii="Consolas" w:hAnsi="Consolas"/>
          <w:color w:val="000000"/>
          <w:sz w:val="18"/>
          <w:szCs w:val="18"/>
        </w:rPr>
        <w:t xml:space="preserve"> = </w:t>
      </w:r>
      <w:r w:rsidRPr="00D350E3">
        <w:rPr>
          <w:rFonts w:ascii="Consolas" w:hAnsi="Consolas"/>
          <w:color w:val="6A3E3E"/>
          <w:sz w:val="18"/>
          <w:szCs w:val="18"/>
        </w:rPr>
        <w:t>name</w:t>
      </w:r>
      <w:r w:rsidRPr="00D350E3">
        <w:rPr>
          <w:rFonts w:ascii="Consolas" w:hAnsi="Consolas"/>
          <w:color w:val="000000"/>
          <w:sz w:val="18"/>
          <w:szCs w:val="18"/>
        </w:rPr>
        <w:t>;</w:t>
      </w:r>
    </w:p>
    <w:p w14:paraId="71645AA4" w14:textId="3612013C" w:rsidR="00BD5169" w:rsidRPr="00D350E3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350E3">
        <w:rPr>
          <w:rFonts w:ascii="Consolas" w:hAnsi="Consolas"/>
          <w:color w:val="000000"/>
          <w:sz w:val="18"/>
          <w:szCs w:val="18"/>
        </w:rPr>
        <w:tab/>
        <w:t>}</w:t>
      </w:r>
    </w:p>
    <w:p w14:paraId="31F634A9" w14:textId="77777777" w:rsidR="00BD5169" w:rsidRPr="00D350E3" w:rsidRDefault="00BD5169" w:rsidP="00BD516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D350E3">
        <w:rPr>
          <w:rFonts w:ascii="Consolas" w:hAnsi="Consolas"/>
          <w:color w:val="000000"/>
          <w:sz w:val="18"/>
          <w:szCs w:val="18"/>
        </w:rPr>
        <w:t>}</w:t>
      </w:r>
    </w:p>
    <w:p w14:paraId="6C18CAB1" w14:textId="77777777" w:rsidR="00BD5169" w:rsidRDefault="00BD5169" w:rsidP="00BD5169">
      <w:pPr>
        <w:rPr>
          <w:rFonts w:ascii="Baskerville Old Face" w:hAnsi="Baskerville Old Face"/>
          <w:sz w:val="24"/>
          <w:szCs w:val="24"/>
        </w:rPr>
      </w:pPr>
      <w:r w:rsidRPr="002A7882">
        <w:rPr>
          <w:rFonts w:ascii="Baskerville Old Face" w:hAnsi="Baskerville Old Face"/>
          <w:sz w:val="24"/>
          <w:szCs w:val="24"/>
        </w:rPr>
        <w:t xml:space="preserve">So in case </w:t>
      </w:r>
      <w:proofErr w:type="spellStart"/>
      <w:r w:rsidRPr="002A7882">
        <w:rPr>
          <w:rFonts w:ascii="Baskerville Old Face" w:hAnsi="Baskerville Old Face"/>
          <w:sz w:val="24"/>
          <w:szCs w:val="24"/>
        </w:rPr>
        <w:t>mappedBy</w:t>
      </w:r>
      <w:proofErr w:type="spellEnd"/>
      <w:r w:rsidRPr="002A7882">
        <w:rPr>
          <w:rFonts w:ascii="Baskerville Old Face" w:hAnsi="Baskerville Old Face"/>
          <w:sz w:val="24"/>
          <w:szCs w:val="24"/>
        </w:rPr>
        <w:t xml:space="preserve">, the variable name used in the opposite class has to be used in the class where you are declaring </w:t>
      </w:r>
      <w:proofErr w:type="spellStart"/>
      <w:r w:rsidRPr="002A7882">
        <w:rPr>
          <w:rFonts w:ascii="Baskerville Old Face" w:hAnsi="Baskerville Old Face"/>
          <w:sz w:val="24"/>
          <w:szCs w:val="24"/>
        </w:rPr>
        <w:t>mappedBy</w:t>
      </w:r>
      <w:proofErr w:type="spellEnd"/>
      <w:r w:rsidRPr="002A7882">
        <w:rPr>
          <w:rFonts w:ascii="Baskerville Old Face" w:hAnsi="Baskerville Old Face"/>
          <w:sz w:val="24"/>
          <w:szCs w:val="24"/>
        </w:rPr>
        <w:t>. It is visible from the above classes.</w:t>
      </w:r>
    </w:p>
    <w:p w14:paraId="6B5DD7D3" w14:textId="77777777" w:rsidR="00A25D11" w:rsidRPr="00A25D11" w:rsidRDefault="00A25D11" w:rsidP="00A25D11">
      <w:pPr>
        <w:rPr>
          <w:rFonts w:ascii="Baskerville Old Face" w:hAnsi="Baskerville Old Face"/>
          <w:b/>
          <w:bCs/>
          <w:sz w:val="24"/>
          <w:szCs w:val="24"/>
        </w:rPr>
      </w:pPr>
      <w:r w:rsidRPr="00A25D11">
        <w:rPr>
          <w:rFonts w:ascii="Baskerville Old Face" w:hAnsi="Baskerville Old Face"/>
          <w:b/>
          <w:bCs/>
          <w:sz w:val="24"/>
          <w:szCs w:val="24"/>
        </w:rPr>
        <w:t xml:space="preserve">Meaning of </w:t>
      </w:r>
      <w:proofErr w:type="spellStart"/>
      <w:r w:rsidRPr="00A25D11">
        <w:rPr>
          <w:rFonts w:ascii="Baskerville Old Face" w:hAnsi="Baskerville Old Face"/>
          <w:b/>
          <w:bCs/>
          <w:sz w:val="24"/>
          <w:szCs w:val="24"/>
        </w:rPr>
        <w:t>mappedBy</w:t>
      </w:r>
      <w:proofErr w:type="spellEnd"/>
    </w:p>
    <w:p w14:paraId="0A2D9B23" w14:textId="77777777" w:rsidR="00A25D11" w:rsidRPr="00A25D11" w:rsidRDefault="00A25D11" w:rsidP="00A25D11">
      <w:pPr>
        <w:numPr>
          <w:ilvl w:val="0"/>
          <w:numId w:val="2"/>
        </w:numPr>
        <w:rPr>
          <w:rFonts w:ascii="Baskerville Old Face" w:hAnsi="Baskerville Old Face"/>
          <w:sz w:val="24"/>
          <w:szCs w:val="24"/>
        </w:rPr>
      </w:pPr>
      <w:r w:rsidRPr="00A25D11">
        <w:rPr>
          <w:rFonts w:ascii="Baskerville Old Face" w:hAnsi="Baskerville Old Face"/>
          <w:sz w:val="24"/>
          <w:szCs w:val="24"/>
        </w:rPr>
        <w:t xml:space="preserve">The </w:t>
      </w:r>
      <w:proofErr w:type="spellStart"/>
      <w:r w:rsidRPr="00A25D11">
        <w:rPr>
          <w:rFonts w:ascii="Baskerville Old Face" w:hAnsi="Baskerville Old Face"/>
          <w:b/>
          <w:bCs/>
          <w:sz w:val="24"/>
          <w:szCs w:val="24"/>
        </w:rPr>
        <w:t>mappedBy</w:t>
      </w:r>
      <w:proofErr w:type="spellEnd"/>
      <w:r w:rsidRPr="00A25D11">
        <w:rPr>
          <w:rFonts w:ascii="Baskerville Old Face" w:hAnsi="Baskerville Old Face"/>
          <w:b/>
          <w:bCs/>
          <w:sz w:val="24"/>
          <w:szCs w:val="24"/>
        </w:rPr>
        <w:t xml:space="preserve"> attribute</w:t>
      </w:r>
      <w:r w:rsidRPr="00A25D11">
        <w:rPr>
          <w:rFonts w:ascii="Baskerville Old Face" w:hAnsi="Baskerville Old Face"/>
          <w:sz w:val="24"/>
          <w:szCs w:val="24"/>
        </w:rPr>
        <w:t xml:space="preserve"> is used </w:t>
      </w:r>
      <w:r w:rsidRPr="00A25D11">
        <w:rPr>
          <w:rFonts w:ascii="Baskerville Old Face" w:hAnsi="Baskerville Old Face"/>
          <w:b/>
          <w:bCs/>
          <w:sz w:val="24"/>
          <w:szCs w:val="24"/>
        </w:rPr>
        <w:t>on the inverse (non-owning) side</w:t>
      </w:r>
      <w:r w:rsidRPr="00A25D11">
        <w:rPr>
          <w:rFonts w:ascii="Baskerville Old Face" w:hAnsi="Baskerville Old Face"/>
          <w:sz w:val="24"/>
          <w:szCs w:val="24"/>
        </w:rPr>
        <w:t xml:space="preserve"> of a bidirectional relationship.</w:t>
      </w:r>
    </w:p>
    <w:p w14:paraId="12A54D55" w14:textId="77777777" w:rsidR="00A25D11" w:rsidRPr="00A25D11" w:rsidRDefault="00A25D11" w:rsidP="00A25D11">
      <w:pPr>
        <w:numPr>
          <w:ilvl w:val="0"/>
          <w:numId w:val="2"/>
        </w:numPr>
        <w:rPr>
          <w:rFonts w:ascii="Baskerville Old Face" w:hAnsi="Baskerville Old Face"/>
          <w:sz w:val="24"/>
          <w:szCs w:val="24"/>
        </w:rPr>
      </w:pPr>
      <w:r w:rsidRPr="00A25D11">
        <w:rPr>
          <w:rFonts w:ascii="Baskerville Old Face" w:hAnsi="Baskerville Old Face"/>
          <w:sz w:val="24"/>
          <w:szCs w:val="24"/>
        </w:rPr>
        <w:t xml:space="preserve">It </w:t>
      </w:r>
      <w:r w:rsidRPr="00A25D11">
        <w:rPr>
          <w:rFonts w:ascii="Baskerville Old Face" w:hAnsi="Baskerville Old Face"/>
          <w:b/>
          <w:bCs/>
          <w:sz w:val="24"/>
          <w:szCs w:val="24"/>
        </w:rPr>
        <w:t>points to the field name</w:t>
      </w:r>
      <w:r w:rsidRPr="00A25D11">
        <w:rPr>
          <w:rFonts w:ascii="Baskerville Old Face" w:hAnsi="Baskerville Old Face"/>
          <w:sz w:val="24"/>
          <w:szCs w:val="24"/>
        </w:rPr>
        <w:t xml:space="preserve"> of the </w:t>
      </w:r>
      <w:r w:rsidRPr="00A25D11">
        <w:rPr>
          <w:rFonts w:ascii="Baskerville Old Face" w:hAnsi="Baskerville Old Face"/>
          <w:b/>
          <w:bCs/>
          <w:sz w:val="24"/>
          <w:szCs w:val="24"/>
        </w:rPr>
        <w:t>owning side</w:t>
      </w:r>
      <w:r w:rsidRPr="00A25D11">
        <w:rPr>
          <w:rFonts w:ascii="Baskerville Old Face" w:hAnsi="Baskerville Old Face"/>
          <w:sz w:val="24"/>
          <w:szCs w:val="24"/>
        </w:rPr>
        <w:t xml:space="preserve"> in the other entity.</w:t>
      </w:r>
    </w:p>
    <w:p w14:paraId="72CF510E" w14:textId="7F67A7EF" w:rsidR="00E10A58" w:rsidRDefault="00A25D11" w:rsidP="00232317">
      <w:pPr>
        <w:numPr>
          <w:ilvl w:val="0"/>
          <w:numId w:val="2"/>
        </w:numPr>
      </w:pPr>
      <w:r w:rsidRPr="00A25D11">
        <w:rPr>
          <w:rFonts w:ascii="Baskerville Old Face" w:hAnsi="Baskerville Old Face"/>
          <w:sz w:val="24"/>
          <w:szCs w:val="24"/>
        </w:rPr>
        <w:t xml:space="preserve">The </w:t>
      </w:r>
      <w:r w:rsidRPr="00A25D11">
        <w:rPr>
          <w:rFonts w:ascii="Baskerville Old Face" w:hAnsi="Baskerville Old Face"/>
          <w:b/>
          <w:bCs/>
          <w:sz w:val="24"/>
          <w:szCs w:val="24"/>
        </w:rPr>
        <w:t>owning side</w:t>
      </w:r>
      <w:r w:rsidRPr="00A25D11">
        <w:rPr>
          <w:rFonts w:ascii="Baskerville Old Face" w:hAnsi="Baskerville Old Face"/>
          <w:sz w:val="24"/>
          <w:szCs w:val="24"/>
        </w:rPr>
        <w:t xml:space="preserve"> is the one that has the </w:t>
      </w:r>
      <w:r w:rsidRPr="00A25D11">
        <w:rPr>
          <w:rFonts w:ascii="Baskerville Old Face" w:hAnsi="Baskerville Old Face"/>
          <w:b/>
          <w:bCs/>
          <w:sz w:val="24"/>
          <w:szCs w:val="24"/>
        </w:rPr>
        <w:t>foreign key</w:t>
      </w:r>
      <w:r w:rsidRPr="00A25D11">
        <w:rPr>
          <w:rFonts w:ascii="Baskerville Old Face" w:hAnsi="Baskerville Old Face"/>
          <w:sz w:val="24"/>
          <w:szCs w:val="24"/>
        </w:rPr>
        <w:t xml:space="preserve"> or the @JoinColumn annotation.</w:t>
      </w:r>
      <w:r w:rsidR="00F41AED" w:rsidRPr="00F41AED">
        <w:rPr>
          <w:rFonts w:ascii="Baskerville Old Face" w:hAnsi="Baskerville Old Face"/>
          <w:sz w:val="24"/>
          <w:szCs w:val="24"/>
        </w:rPr>
        <w:t xml:space="preserve"> </w:t>
      </w:r>
    </w:p>
    <w:sectPr w:rsidR="00E10A58" w:rsidSect="002C3BC3">
      <w:footerReference w:type="default" r:id="rId31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F647E" w14:textId="77777777" w:rsidR="007B7C28" w:rsidRDefault="007B7C28" w:rsidP="00F84140">
      <w:pPr>
        <w:spacing w:after="0" w:line="240" w:lineRule="auto"/>
      </w:pPr>
      <w:r>
        <w:separator/>
      </w:r>
    </w:p>
  </w:endnote>
  <w:endnote w:type="continuationSeparator" w:id="0">
    <w:p w14:paraId="13ACFD6D" w14:textId="77777777" w:rsidR="007B7C28" w:rsidRDefault="007B7C28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96D9E5D" w14:textId="77777777" w:rsidR="00F84140" w:rsidRDefault="00F8414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610E35" w14:textId="77777777" w:rsidR="00F84140" w:rsidRDefault="00F841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3C588" w14:textId="77777777" w:rsidR="007B7C28" w:rsidRDefault="007B7C28" w:rsidP="00F84140">
      <w:pPr>
        <w:spacing w:after="0" w:line="240" w:lineRule="auto"/>
      </w:pPr>
      <w:r>
        <w:separator/>
      </w:r>
    </w:p>
  </w:footnote>
  <w:footnote w:type="continuationSeparator" w:id="0">
    <w:p w14:paraId="528183FE" w14:textId="77777777" w:rsidR="007B7C28" w:rsidRDefault="007B7C28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D7C6F"/>
    <w:multiLevelType w:val="multilevel"/>
    <w:tmpl w:val="2828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4B6123"/>
    <w:multiLevelType w:val="multilevel"/>
    <w:tmpl w:val="7FC0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868011">
    <w:abstractNumId w:val="1"/>
  </w:num>
  <w:num w:numId="2" w16cid:durableId="70583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F2"/>
    <w:rsid w:val="00000B18"/>
    <w:rsid w:val="0000674D"/>
    <w:rsid w:val="000144C2"/>
    <w:rsid w:val="00014F38"/>
    <w:rsid w:val="00016F12"/>
    <w:rsid w:val="00030077"/>
    <w:rsid w:val="0003501D"/>
    <w:rsid w:val="00043531"/>
    <w:rsid w:val="000510B7"/>
    <w:rsid w:val="00055942"/>
    <w:rsid w:val="0005597F"/>
    <w:rsid w:val="00085798"/>
    <w:rsid w:val="00091CD1"/>
    <w:rsid w:val="000A4111"/>
    <w:rsid w:val="000A4943"/>
    <w:rsid w:val="000B0C15"/>
    <w:rsid w:val="000B11C5"/>
    <w:rsid w:val="000B14E2"/>
    <w:rsid w:val="000B7D02"/>
    <w:rsid w:val="000C0998"/>
    <w:rsid w:val="000C205A"/>
    <w:rsid w:val="000C57EA"/>
    <w:rsid w:val="000C6F1A"/>
    <w:rsid w:val="000C705A"/>
    <w:rsid w:val="000D603C"/>
    <w:rsid w:val="000D7906"/>
    <w:rsid w:val="000E11E7"/>
    <w:rsid w:val="000E60DB"/>
    <w:rsid w:val="000E69FC"/>
    <w:rsid w:val="00100529"/>
    <w:rsid w:val="00101824"/>
    <w:rsid w:val="001045D9"/>
    <w:rsid w:val="00127A89"/>
    <w:rsid w:val="001342A5"/>
    <w:rsid w:val="001375C8"/>
    <w:rsid w:val="001414C5"/>
    <w:rsid w:val="00141DB7"/>
    <w:rsid w:val="00142EFE"/>
    <w:rsid w:val="00144B07"/>
    <w:rsid w:val="001636EF"/>
    <w:rsid w:val="0016485D"/>
    <w:rsid w:val="00164B06"/>
    <w:rsid w:val="00164FF8"/>
    <w:rsid w:val="0017681A"/>
    <w:rsid w:val="0018400B"/>
    <w:rsid w:val="0018775E"/>
    <w:rsid w:val="00187A67"/>
    <w:rsid w:val="0019303A"/>
    <w:rsid w:val="001937A8"/>
    <w:rsid w:val="00193B60"/>
    <w:rsid w:val="00193B95"/>
    <w:rsid w:val="001A207E"/>
    <w:rsid w:val="001D49CB"/>
    <w:rsid w:val="001E09C2"/>
    <w:rsid w:val="001E153F"/>
    <w:rsid w:val="001F62C0"/>
    <w:rsid w:val="00201626"/>
    <w:rsid w:val="002024A0"/>
    <w:rsid w:val="0020750D"/>
    <w:rsid w:val="00222507"/>
    <w:rsid w:val="00232021"/>
    <w:rsid w:val="00232317"/>
    <w:rsid w:val="002326B6"/>
    <w:rsid w:val="00232A6A"/>
    <w:rsid w:val="0023410F"/>
    <w:rsid w:val="002528F1"/>
    <w:rsid w:val="002535D4"/>
    <w:rsid w:val="002610BA"/>
    <w:rsid w:val="00261411"/>
    <w:rsid w:val="002647FC"/>
    <w:rsid w:val="00273945"/>
    <w:rsid w:val="00273AE0"/>
    <w:rsid w:val="0027620B"/>
    <w:rsid w:val="0027631B"/>
    <w:rsid w:val="00280CF9"/>
    <w:rsid w:val="002938BF"/>
    <w:rsid w:val="00297612"/>
    <w:rsid w:val="002A243B"/>
    <w:rsid w:val="002A75B8"/>
    <w:rsid w:val="002A7882"/>
    <w:rsid w:val="002A7D8D"/>
    <w:rsid w:val="002B0855"/>
    <w:rsid w:val="002C2073"/>
    <w:rsid w:val="002C3BC3"/>
    <w:rsid w:val="002C46B0"/>
    <w:rsid w:val="002C7211"/>
    <w:rsid w:val="002E0E12"/>
    <w:rsid w:val="002E6150"/>
    <w:rsid w:val="002E67CB"/>
    <w:rsid w:val="002F0331"/>
    <w:rsid w:val="002F5014"/>
    <w:rsid w:val="002F69CC"/>
    <w:rsid w:val="00310B6D"/>
    <w:rsid w:val="00324918"/>
    <w:rsid w:val="00324A20"/>
    <w:rsid w:val="00330410"/>
    <w:rsid w:val="003404C3"/>
    <w:rsid w:val="00343374"/>
    <w:rsid w:val="00352268"/>
    <w:rsid w:val="0035694B"/>
    <w:rsid w:val="0036050A"/>
    <w:rsid w:val="00364B0C"/>
    <w:rsid w:val="00376961"/>
    <w:rsid w:val="00382F77"/>
    <w:rsid w:val="003A20CA"/>
    <w:rsid w:val="003A60AB"/>
    <w:rsid w:val="003B395B"/>
    <w:rsid w:val="003B4B29"/>
    <w:rsid w:val="003C087C"/>
    <w:rsid w:val="003C18D9"/>
    <w:rsid w:val="003C1E6A"/>
    <w:rsid w:val="003C4C3C"/>
    <w:rsid w:val="003C79A5"/>
    <w:rsid w:val="003E1E29"/>
    <w:rsid w:val="003F1043"/>
    <w:rsid w:val="003F4D7F"/>
    <w:rsid w:val="003F53D8"/>
    <w:rsid w:val="00406A46"/>
    <w:rsid w:val="00423E15"/>
    <w:rsid w:val="00426124"/>
    <w:rsid w:val="00427EAF"/>
    <w:rsid w:val="00430FED"/>
    <w:rsid w:val="004322BB"/>
    <w:rsid w:val="00433297"/>
    <w:rsid w:val="00447A70"/>
    <w:rsid w:val="00450E4A"/>
    <w:rsid w:val="004555E9"/>
    <w:rsid w:val="0046047D"/>
    <w:rsid w:val="00461967"/>
    <w:rsid w:val="00465803"/>
    <w:rsid w:val="004670C2"/>
    <w:rsid w:val="004710A2"/>
    <w:rsid w:val="00472BF2"/>
    <w:rsid w:val="004800F1"/>
    <w:rsid w:val="004B40FE"/>
    <w:rsid w:val="004B62CA"/>
    <w:rsid w:val="004B7026"/>
    <w:rsid w:val="004C1924"/>
    <w:rsid w:val="004D04EE"/>
    <w:rsid w:val="004D1088"/>
    <w:rsid w:val="004D3860"/>
    <w:rsid w:val="004D7F82"/>
    <w:rsid w:val="004F3178"/>
    <w:rsid w:val="004F34E7"/>
    <w:rsid w:val="004F6CEB"/>
    <w:rsid w:val="005121D3"/>
    <w:rsid w:val="0051408A"/>
    <w:rsid w:val="005169DD"/>
    <w:rsid w:val="005206A8"/>
    <w:rsid w:val="00535A29"/>
    <w:rsid w:val="00536AB4"/>
    <w:rsid w:val="005428F6"/>
    <w:rsid w:val="00551062"/>
    <w:rsid w:val="00552405"/>
    <w:rsid w:val="00552C7D"/>
    <w:rsid w:val="00555FB3"/>
    <w:rsid w:val="0057145A"/>
    <w:rsid w:val="00573DC2"/>
    <w:rsid w:val="00580B84"/>
    <w:rsid w:val="0058580D"/>
    <w:rsid w:val="005934A9"/>
    <w:rsid w:val="00593BD4"/>
    <w:rsid w:val="005A49C1"/>
    <w:rsid w:val="005A61B1"/>
    <w:rsid w:val="005B129B"/>
    <w:rsid w:val="005B4A8A"/>
    <w:rsid w:val="005C70D8"/>
    <w:rsid w:val="005D5597"/>
    <w:rsid w:val="005D77DE"/>
    <w:rsid w:val="005E3104"/>
    <w:rsid w:val="005F12C6"/>
    <w:rsid w:val="005F273C"/>
    <w:rsid w:val="005F3558"/>
    <w:rsid w:val="005F57B7"/>
    <w:rsid w:val="005F6153"/>
    <w:rsid w:val="00601D5C"/>
    <w:rsid w:val="00605CD2"/>
    <w:rsid w:val="00606064"/>
    <w:rsid w:val="00607FDF"/>
    <w:rsid w:val="00624BDE"/>
    <w:rsid w:val="00625DC2"/>
    <w:rsid w:val="00632099"/>
    <w:rsid w:val="00632441"/>
    <w:rsid w:val="006356D8"/>
    <w:rsid w:val="00636B82"/>
    <w:rsid w:val="00641840"/>
    <w:rsid w:val="006418BA"/>
    <w:rsid w:val="00642287"/>
    <w:rsid w:val="00642D98"/>
    <w:rsid w:val="006503C7"/>
    <w:rsid w:val="0065062C"/>
    <w:rsid w:val="00656DE1"/>
    <w:rsid w:val="00660804"/>
    <w:rsid w:val="00661B9D"/>
    <w:rsid w:val="006653B6"/>
    <w:rsid w:val="0066585F"/>
    <w:rsid w:val="00665D9F"/>
    <w:rsid w:val="00666AAB"/>
    <w:rsid w:val="006760B8"/>
    <w:rsid w:val="00680733"/>
    <w:rsid w:val="00682F64"/>
    <w:rsid w:val="00686870"/>
    <w:rsid w:val="006871D9"/>
    <w:rsid w:val="00694B02"/>
    <w:rsid w:val="006A67FB"/>
    <w:rsid w:val="006A7361"/>
    <w:rsid w:val="006B1C56"/>
    <w:rsid w:val="006B264C"/>
    <w:rsid w:val="006B50FD"/>
    <w:rsid w:val="006B60A6"/>
    <w:rsid w:val="006B7F82"/>
    <w:rsid w:val="006C0B7C"/>
    <w:rsid w:val="006C0F1C"/>
    <w:rsid w:val="006C5EB8"/>
    <w:rsid w:val="006C66DB"/>
    <w:rsid w:val="006D2C77"/>
    <w:rsid w:val="006E06D2"/>
    <w:rsid w:val="006E283C"/>
    <w:rsid w:val="006E62EB"/>
    <w:rsid w:val="006F2C54"/>
    <w:rsid w:val="006F4DE2"/>
    <w:rsid w:val="00700C41"/>
    <w:rsid w:val="0070353F"/>
    <w:rsid w:val="00703A7C"/>
    <w:rsid w:val="00711F2E"/>
    <w:rsid w:val="007125DE"/>
    <w:rsid w:val="00712E4D"/>
    <w:rsid w:val="00717D58"/>
    <w:rsid w:val="00721830"/>
    <w:rsid w:val="00731B1A"/>
    <w:rsid w:val="00740840"/>
    <w:rsid w:val="00747C2C"/>
    <w:rsid w:val="0075410B"/>
    <w:rsid w:val="00755F46"/>
    <w:rsid w:val="00760D59"/>
    <w:rsid w:val="00765B52"/>
    <w:rsid w:val="0077435E"/>
    <w:rsid w:val="0077647F"/>
    <w:rsid w:val="00780F8A"/>
    <w:rsid w:val="0078683B"/>
    <w:rsid w:val="00787B65"/>
    <w:rsid w:val="00792947"/>
    <w:rsid w:val="00797EF8"/>
    <w:rsid w:val="007A66A7"/>
    <w:rsid w:val="007B5C4A"/>
    <w:rsid w:val="007B6939"/>
    <w:rsid w:val="007B7C28"/>
    <w:rsid w:val="007C28C1"/>
    <w:rsid w:val="007C7EFB"/>
    <w:rsid w:val="007D2A7D"/>
    <w:rsid w:val="007E1EB6"/>
    <w:rsid w:val="007E4BCD"/>
    <w:rsid w:val="007E7F83"/>
    <w:rsid w:val="007F0F17"/>
    <w:rsid w:val="007F59B0"/>
    <w:rsid w:val="008000DC"/>
    <w:rsid w:val="00822B39"/>
    <w:rsid w:val="0083279B"/>
    <w:rsid w:val="0084071A"/>
    <w:rsid w:val="00844FF5"/>
    <w:rsid w:val="00847D40"/>
    <w:rsid w:val="00850368"/>
    <w:rsid w:val="00851574"/>
    <w:rsid w:val="008570E3"/>
    <w:rsid w:val="00866EE7"/>
    <w:rsid w:val="00875179"/>
    <w:rsid w:val="00877F17"/>
    <w:rsid w:val="00880847"/>
    <w:rsid w:val="00881B99"/>
    <w:rsid w:val="00881F38"/>
    <w:rsid w:val="00891AEB"/>
    <w:rsid w:val="00896E8D"/>
    <w:rsid w:val="008A0108"/>
    <w:rsid w:val="008B1E67"/>
    <w:rsid w:val="008B27EA"/>
    <w:rsid w:val="008B3769"/>
    <w:rsid w:val="008B4177"/>
    <w:rsid w:val="008B6242"/>
    <w:rsid w:val="008C0B53"/>
    <w:rsid w:val="008C1642"/>
    <w:rsid w:val="008C1867"/>
    <w:rsid w:val="008C2E17"/>
    <w:rsid w:val="008D4D6F"/>
    <w:rsid w:val="008D621C"/>
    <w:rsid w:val="008E0A0D"/>
    <w:rsid w:val="008E1709"/>
    <w:rsid w:val="008E6D2A"/>
    <w:rsid w:val="008E70DB"/>
    <w:rsid w:val="008F0751"/>
    <w:rsid w:val="008F0C7B"/>
    <w:rsid w:val="008F1122"/>
    <w:rsid w:val="008F543D"/>
    <w:rsid w:val="008F79D7"/>
    <w:rsid w:val="009011BC"/>
    <w:rsid w:val="00902A4B"/>
    <w:rsid w:val="00925A82"/>
    <w:rsid w:val="009266B5"/>
    <w:rsid w:val="009300D3"/>
    <w:rsid w:val="00930E44"/>
    <w:rsid w:val="00947CBE"/>
    <w:rsid w:val="009529ED"/>
    <w:rsid w:val="009701B1"/>
    <w:rsid w:val="00984BB2"/>
    <w:rsid w:val="00984C3E"/>
    <w:rsid w:val="009909E5"/>
    <w:rsid w:val="0099100A"/>
    <w:rsid w:val="009971F2"/>
    <w:rsid w:val="00997DE3"/>
    <w:rsid w:val="009A3EEC"/>
    <w:rsid w:val="009B0967"/>
    <w:rsid w:val="009B2541"/>
    <w:rsid w:val="009B6296"/>
    <w:rsid w:val="009B661C"/>
    <w:rsid w:val="009B7BCD"/>
    <w:rsid w:val="009C0502"/>
    <w:rsid w:val="009C1548"/>
    <w:rsid w:val="009D00C8"/>
    <w:rsid w:val="009D36DF"/>
    <w:rsid w:val="009E4445"/>
    <w:rsid w:val="009E5D8C"/>
    <w:rsid w:val="009E732B"/>
    <w:rsid w:val="00A0276B"/>
    <w:rsid w:val="00A028FA"/>
    <w:rsid w:val="00A05052"/>
    <w:rsid w:val="00A22F68"/>
    <w:rsid w:val="00A23194"/>
    <w:rsid w:val="00A25D11"/>
    <w:rsid w:val="00A352C9"/>
    <w:rsid w:val="00A40C96"/>
    <w:rsid w:val="00A44700"/>
    <w:rsid w:val="00A465E9"/>
    <w:rsid w:val="00A61523"/>
    <w:rsid w:val="00A67779"/>
    <w:rsid w:val="00A73389"/>
    <w:rsid w:val="00A73831"/>
    <w:rsid w:val="00A74DEE"/>
    <w:rsid w:val="00A8253A"/>
    <w:rsid w:val="00A85A76"/>
    <w:rsid w:val="00A952F1"/>
    <w:rsid w:val="00A95DFE"/>
    <w:rsid w:val="00A96FAA"/>
    <w:rsid w:val="00AA079B"/>
    <w:rsid w:val="00AA16CC"/>
    <w:rsid w:val="00AA2C4E"/>
    <w:rsid w:val="00AB1905"/>
    <w:rsid w:val="00AB1CD1"/>
    <w:rsid w:val="00AB6EA0"/>
    <w:rsid w:val="00AB7809"/>
    <w:rsid w:val="00AC0604"/>
    <w:rsid w:val="00AC614D"/>
    <w:rsid w:val="00AD41D5"/>
    <w:rsid w:val="00AD5B8F"/>
    <w:rsid w:val="00AF3E0B"/>
    <w:rsid w:val="00AF58E1"/>
    <w:rsid w:val="00AF5D30"/>
    <w:rsid w:val="00B00246"/>
    <w:rsid w:val="00B0116C"/>
    <w:rsid w:val="00B0205D"/>
    <w:rsid w:val="00B06EAB"/>
    <w:rsid w:val="00B07F6A"/>
    <w:rsid w:val="00B14608"/>
    <w:rsid w:val="00B20E43"/>
    <w:rsid w:val="00B2285A"/>
    <w:rsid w:val="00B25FD5"/>
    <w:rsid w:val="00B2613B"/>
    <w:rsid w:val="00B27BCD"/>
    <w:rsid w:val="00B42BF0"/>
    <w:rsid w:val="00B46915"/>
    <w:rsid w:val="00B54B69"/>
    <w:rsid w:val="00B6007F"/>
    <w:rsid w:val="00B835E3"/>
    <w:rsid w:val="00B93FE4"/>
    <w:rsid w:val="00B94BA4"/>
    <w:rsid w:val="00BA0B8D"/>
    <w:rsid w:val="00BA439A"/>
    <w:rsid w:val="00BB0084"/>
    <w:rsid w:val="00BB0755"/>
    <w:rsid w:val="00BB3324"/>
    <w:rsid w:val="00BB6328"/>
    <w:rsid w:val="00BB6A1B"/>
    <w:rsid w:val="00BC6D6D"/>
    <w:rsid w:val="00BD0685"/>
    <w:rsid w:val="00BD2EA9"/>
    <w:rsid w:val="00BD3342"/>
    <w:rsid w:val="00BD5169"/>
    <w:rsid w:val="00BD72D1"/>
    <w:rsid w:val="00BD7588"/>
    <w:rsid w:val="00BF53D9"/>
    <w:rsid w:val="00C04544"/>
    <w:rsid w:val="00C108A7"/>
    <w:rsid w:val="00C220C5"/>
    <w:rsid w:val="00C227E8"/>
    <w:rsid w:val="00C26BBC"/>
    <w:rsid w:val="00C31770"/>
    <w:rsid w:val="00C414E4"/>
    <w:rsid w:val="00C4238F"/>
    <w:rsid w:val="00C45B38"/>
    <w:rsid w:val="00C46F5A"/>
    <w:rsid w:val="00C479FA"/>
    <w:rsid w:val="00C572FB"/>
    <w:rsid w:val="00C65C57"/>
    <w:rsid w:val="00C746C7"/>
    <w:rsid w:val="00C768B7"/>
    <w:rsid w:val="00C76903"/>
    <w:rsid w:val="00CA5C7C"/>
    <w:rsid w:val="00CB4664"/>
    <w:rsid w:val="00CB4D53"/>
    <w:rsid w:val="00CB7CA9"/>
    <w:rsid w:val="00CC12AA"/>
    <w:rsid w:val="00CC1E3D"/>
    <w:rsid w:val="00CC5CAC"/>
    <w:rsid w:val="00CC697F"/>
    <w:rsid w:val="00CD68DC"/>
    <w:rsid w:val="00CE03C5"/>
    <w:rsid w:val="00CE1C99"/>
    <w:rsid w:val="00CE2B15"/>
    <w:rsid w:val="00CF18BF"/>
    <w:rsid w:val="00CF7F76"/>
    <w:rsid w:val="00D03193"/>
    <w:rsid w:val="00D04DBE"/>
    <w:rsid w:val="00D11C25"/>
    <w:rsid w:val="00D249D3"/>
    <w:rsid w:val="00D25A2C"/>
    <w:rsid w:val="00D350E3"/>
    <w:rsid w:val="00D40387"/>
    <w:rsid w:val="00D4678C"/>
    <w:rsid w:val="00D53C41"/>
    <w:rsid w:val="00D55D82"/>
    <w:rsid w:val="00D57E79"/>
    <w:rsid w:val="00D65DD0"/>
    <w:rsid w:val="00D71513"/>
    <w:rsid w:val="00D73B14"/>
    <w:rsid w:val="00D74CBA"/>
    <w:rsid w:val="00D845CF"/>
    <w:rsid w:val="00D9346D"/>
    <w:rsid w:val="00DA0440"/>
    <w:rsid w:val="00DA2797"/>
    <w:rsid w:val="00DB0EFD"/>
    <w:rsid w:val="00DB3BAD"/>
    <w:rsid w:val="00DB7D59"/>
    <w:rsid w:val="00DC3407"/>
    <w:rsid w:val="00DC372E"/>
    <w:rsid w:val="00DC4A4C"/>
    <w:rsid w:val="00DD1EEE"/>
    <w:rsid w:val="00DD4CB1"/>
    <w:rsid w:val="00DD5A89"/>
    <w:rsid w:val="00DD5F54"/>
    <w:rsid w:val="00DE5DC7"/>
    <w:rsid w:val="00DE60A7"/>
    <w:rsid w:val="00DE6235"/>
    <w:rsid w:val="00DF3F61"/>
    <w:rsid w:val="00DF4E05"/>
    <w:rsid w:val="00DF51D6"/>
    <w:rsid w:val="00E02CBF"/>
    <w:rsid w:val="00E10A58"/>
    <w:rsid w:val="00E13E97"/>
    <w:rsid w:val="00E16837"/>
    <w:rsid w:val="00E25340"/>
    <w:rsid w:val="00E4554A"/>
    <w:rsid w:val="00E56DB0"/>
    <w:rsid w:val="00E6118C"/>
    <w:rsid w:val="00E62653"/>
    <w:rsid w:val="00E71DE3"/>
    <w:rsid w:val="00E84318"/>
    <w:rsid w:val="00E872D5"/>
    <w:rsid w:val="00E91E45"/>
    <w:rsid w:val="00E941B4"/>
    <w:rsid w:val="00E9460B"/>
    <w:rsid w:val="00E9784C"/>
    <w:rsid w:val="00EA14CB"/>
    <w:rsid w:val="00EA3632"/>
    <w:rsid w:val="00EA591E"/>
    <w:rsid w:val="00EB1B48"/>
    <w:rsid w:val="00EB1F63"/>
    <w:rsid w:val="00EC717B"/>
    <w:rsid w:val="00ED10B2"/>
    <w:rsid w:val="00ED1150"/>
    <w:rsid w:val="00ED1DA2"/>
    <w:rsid w:val="00EE0B05"/>
    <w:rsid w:val="00EF00A7"/>
    <w:rsid w:val="00EF1A66"/>
    <w:rsid w:val="00EF284E"/>
    <w:rsid w:val="00EF51C9"/>
    <w:rsid w:val="00F05F64"/>
    <w:rsid w:val="00F159C8"/>
    <w:rsid w:val="00F201B3"/>
    <w:rsid w:val="00F2259B"/>
    <w:rsid w:val="00F25B78"/>
    <w:rsid w:val="00F26F89"/>
    <w:rsid w:val="00F278EA"/>
    <w:rsid w:val="00F41AED"/>
    <w:rsid w:val="00F43BBA"/>
    <w:rsid w:val="00F52DD4"/>
    <w:rsid w:val="00F62D22"/>
    <w:rsid w:val="00F7025D"/>
    <w:rsid w:val="00F70AFA"/>
    <w:rsid w:val="00F74E4D"/>
    <w:rsid w:val="00F74FE4"/>
    <w:rsid w:val="00F75F56"/>
    <w:rsid w:val="00F82AB6"/>
    <w:rsid w:val="00F84140"/>
    <w:rsid w:val="00F958ED"/>
    <w:rsid w:val="00F95918"/>
    <w:rsid w:val="00FA226A"/>
    <w:rsid w:val="00FA58D6"/>
    <w:rsid w:val="00FB2B11"/>
    <w:rsid w:val="00FB42E7"/>
    <w:rsid w:val="00FB6DE6"/>
    <w:rsid w:val="00FC55B6"/>
    <w:rsid w:val="00FC5BC0"/>
    <w:rsid w:val="00FD1C12"/>
    <w:rsid w:val="00FD2C27"/>
    <w:rsid w:val="00FD5BA6"/>
    <w:rsid w:val="00FE23C5"/>
    <w:rsid w:val="00FE47A2"/>
    <w:rsid w:val="00FE5651"/>
    <w:rsid w:val="00FE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E59C0"/>
  <w15:chartTrackingRefBased/>
  <w15:docId w15:val="{7CF894BA-70C8-4BB1-97DD-27BC3C367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653"/>
  </w:style>
  <w:style w:type="paragraph" w:styleId="Heading1">
    <w:name w:val="heading 1"/>
    <w:basedOn w:val="Normal"/>
    <w:link w:val="Heading1Char"/>
    <w:uiPriority w:val="9"/>
    <w:qFormat/>
    <w:rsid w:val="00A733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D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73389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NormalWeb">
    <w:name w:val="Normal (Web)"/>
    <w:basedOn w:val="Normal"/>
    <w:uiPriority w:val="99"/>
    <w:unhideWhenUsed/>
    <w:rsid w:val="00273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table" w:styleId="TableGrid">
    <w:name w:val="Table Grid"/>
    <w:basedOn w:val="TableNormal"/>
    <w:uiPriority w:val="39"/>
    <w:rsid w:val="00430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30FE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A25D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8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3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4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6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4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9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3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3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bad\Documents\Custom%20Office%20Templates\Piku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Piku1.dotx</Template>
  <TotalTime>1108</TotalTime>
  <Pages>21</Pages>
  <Words>2692</Words>
  <Characters>15346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958</cp:revision>
  <dcterms:created xsi:type="dcterms:W3CDTF">2022-06-01T13:19:00Z</dcterms:created>
  <dcterms:modified xsi:type="dcterms:W3CDTF">2025-10-12T18:32:00Z</dcterms:modified>
</cp:coreProperties>
</file>