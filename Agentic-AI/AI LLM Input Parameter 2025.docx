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3301" w14:textId="01C77872" w:rsidR="00D05EC7" w:rsidRPr="00081849" w:rsidRDefault="00894270" w:rsidP="00C407A8">
      <w:pPr>
        <w:pStyle w:val="Title"/>
        <w:ind w:left="1440" w:firstLine="720"/>
        <w:rPr>
          <w:rFonts w:ascii="Baskerville Old Face" w:hAnsi="Baskerville Old Face"/>
          <w:u w:val="single"/>
        </w:rPr>
      </w:pPr>
      <w:r w:rsidRPr="00081849">
        <w:rPr>
          <w:rFonts w:ascii="Baskerville Old Face" w:hAnsi="Baskerville Old Face"/>
          <w:u w:val="single"/>
        </w:rPr>
        <w:t>AI LLM Input Parameter</w:t>
      </w:r>
      <w:r w:rsidR="00BB3913" w:rsidRPr="00081849">
        <w:rPr>
          <w:rFonts w:ascii="Baskerville Old Face" w:hAnsi="Baskerville Old Face"/>
          <w:u w:val="single"/>
        </w:rPr>
        <w:t xml:space="preserve"> 2025</w:t>
      </w:r>
    </w:p>
    <w:p w14:paraId="47889698" w14:textId="523C8446" w:rsidR="000C30CB" w:rsidRPr="00081849" w:rsidRDefault="000C30CB" w:rsidP="00D05EC7">
      <w:pPr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081849">
        <w:rPr>
          <w:rFonts w:ascii="Baskerville Old Face" w:hAnsi="Baskerville Old Face"/>
          <w:b/>
          <w:bCs/>
          <w:sz w:val="26"/>
          <w:szCs w:val="26"/>
          <w:u w:val="single"/>
        </w:rPr>
        <w:t>Basic Overview</w:t>
      </w:r>
    </w:p>
    <w:p w14:paraId="751C2AD2" w14:textId="77777777" w:rsidR="000C30CB" w:rsidRPr="00235B80" w:rsidRDefault="000C30CB" w:rsidP="00235B80">
      <w:pPr>
        <w:ind w:left="1440"/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235B80">
        <w:rPr>
          <w:rFonts w:ascii="Baskerville Old Face" w:hAnsi="Baskerville Old Face"/>
          <w:b/>
          <w:bCs/>
          <w:sz w:val="24"/>
          <w:szCs w:val="24"/>
          <w:u w:val="single"/>
        </w:rPr>
        <w:t>Summary</w:t>
      </w:r>
    </w:p>
    <w:tbl>
      <w:tblPr>
        <w:tblW w:w="0" w:type="auto"/>
        <w:tblCellSpacing w:w="15" w:type="dxa"/>
        <w:tblInd w:w="1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5691"/>
      </w:tblGrid>
      <w:tr w:rsidR="000C30CB" w:rsidRPr="009238DB" w14:paraId="6CB70B36" w14:textId="77777777" w:rsidTr="00231E21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14:paraId="54A3B120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Category</w:t>
            </w:r>
          </w:p>
        </w:tc>
        <w:tc>
          <w:tcPr>
            <w:tcW w:w="5646" w:type="dxa"/>
            <w:vAlign w:val="center"/>
            <w:hideMark/>
          </w:tcPr>
          <w:p w14:paraId="26CEF5C3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Parameters</w:t>
            </w:r>
          </w:p>
        </w:tc>
      </w:tr>
      <w:tr w:rsidR="000C30CB" w:rsidRPr="009238DB" w14:paraId="68DE06F4" w14:textId="77777777" w:rsidTr="00231E21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4535FA7F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Core</w:t>
            </w:r>
          </w:p>
        </w:tc>
        <w:tc>
          <w:tcPr>
            <w:tcW w:w="5646" w:type="dxa"/>
            <w:vAlign w:val="center"/>
            <w:hideMark/>
          </w:tcPr>
          <w:p w14:paraId="42D7B8EC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model, messages</w:t>
            </w:r>
          </w:p>
        </w:tc>
      </w:tr>
      <w:tr w:rsidR="000C30CB" w:rsidRPr="009238DB" w14:paraId="1D8F5A28" w14:textId="77777777" w:rsidTr="00231E21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28BDBAF3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Response control</w:t>
            </w:r>
          </w:p>
        </w:tc>
        <w:tc>
          <w:tcPr>
            <w:tcW w:w="5646" w:type="dxa"/>
            <w:vAlign w:val="center"/>
            <w:hideMark/>
          </w:tcPr>
          <w:p w14:paraId="606D81C0" w14:textId="77777777" w:rsidR="00D411E5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b/>
                <w:bCs/>
                <w:sz w:val="24"/>
                <w:szCs w:val="24"/>
              </w:rPr>
              <w:t>temperature</w:t>
            </w:r>
            <w:r w:rsidRPr="009238DB">
              <w:rPr>
                <w:rFonts w:ascii="Baskerville Old Face" w:hAnsi="Baskerville Old Face"/>
                <w:sz w:val="24"/>
                <w:szCs w:val="24"/>
              </w:rPr>
              <w:t xml:space="preserve">, </w:t>
            </w:r>
            <w:r w:rsidRPr="009238DB">
              <w:rPr>
                <w:rFonts w:ascii="Baskerville Old Face" w:hAnsi="Baskerville Old Face"/>
                <w:b/>
                <w:bCs/>
                <w:sz w:val="24"/>
                <w:szCs w:val="24"/>
              </w:rPr>
              <w:t>top_p</w:t>
            </w:r>
            <w:r w:rsidRPr="009238DB">
              <w:rPr>
                <w:rFonts w:ascii="Baskerville Old Face" w:hAnsi="Baskerville Old Face"/>
                <w:sz w:val="24"/>
                <w:szCs w:val="24"/>
              </w:rPr>
              <w:t xml:space="preserve">, </w:t>
            </w:r>
            <w:r w:rsidRPr="00FD149A">
              <w:rPr>
                <w:rFonts w:ascii="Baskerville Old Face" w:hAnsi="Baskerville Old Face"/>
                <w:b/>
                <w:bCs/>
                <w:sz w:val="24"/>
                <w:szCs w:val="24"/>
              </w:rPr>
              <w:t>max_tokens</w:t>
            </w:r>
            <w:r w:rsidRPr="009238DB">
              <w:rPr>
                <w:rFonts w:ascii="Baskerville Old Face" w:hAnsi="Baskerville Old Face"/>
                <w:sz w:val="24"/>
                <w:szCs w:val="24"/>
              </w:rPr>
              <w:t xml:space="preserve">, </w:t>
            </w:r>
          </w:p>
          <w:p w14:paraId="11B9BCDE" w14:textId="2FFEE394" w:rsidR="000C30CB" w:rsidRPr="00FD149A" w:rsidRDefault="000C30CB" w:rsidP="00231E21">
            <w:pPr>
              <w:pStyle w:val="NoSpacing"/>
              <w:rPr>
                <w:rFonts w:ascii="Baskerville Old Face" w:hAnsi="Baskerville Old Face"/>
                <w:b/>
                <w:bCs/>
                <w:sz w:val="24"/>
                <w:szCs w:val="24"/>
              </w:rPr>
            </w:pPr>
            <w:r w:rsidRPr="00FD149A">
              <w:rPr>
                <w:rFonts w:ascii="Baskerville Old Face" w:hAnsi="Baskerville Old Face"/>
                <w:b/>
                <w:bCs/>
                <w:sz w:val="24"/>
                <w:szCs w:val="24"/>
              </w:rPr>
              <w:t>presence_penalty, frequency_penalty, stop</w:t>
            </w:r>
          </w:p>
        </w:tc>
      </w:tr>
      <w:tr w:rsidR="000C30CB" w:rsidRPr="009238DB" w14:paraId="4736ABD7" w14:textId="77777777" w:rsidTr="00231E21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1F826B47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Advanced</w:t>
            </w:r>
          </w:p>
        </w:tc>
        <w:tc>
          <w:tcPr>
            <w:tcW w:w="5646" w:type="dxa"/>
            <w:vAlign w:val="center"/>
            <w:hideMark/>
          </w:tcPr>
          <w:p w14:paraId="695A45DA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stream, n, seed, logprobs</w:t>
            </w:r>
          </w:p>
        </w:tc>
      </w:tr>
      <w:tr w:rsidR="000C30CB" w:rsidRPr="009238DB" w14:paraId="349F5CC8" w14:textId="77777777" w:rsidTr="00231E21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176B234F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Structured output / tools</w:t>
            </w:r>
          </w:p>
        </w:tc>
        <w:tc>
          <w:tcPr>
            <w:tcW w:w="5646" w:type="dxa"/>
            <w:vAlign w:val="center"/>
            <w:hideMark/>
          </w:tcPr>
          <w:p w14:paraId="04365D21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response_format, tools, tool_choice</w:t>
            </w:r>
          </w:p>
        </w:tc>
      </w:tr>
      <w:tr w:rsidR="000C30CB" w:rsidRPr="009238DB" w14:paraId="01526C13" w14:textId="77777777" w:rsidTr="00231E21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60B73B6C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Other</w:t>
            </w:r>
          </w:p>
        </w:tc>
        <w:tc>
          <w:tcPr>
            <w:tcW w:w="5646" w:type="dxa"/>
            <w:vAlign w:val="center"/>
            <w:hideMark/>
          </w:tcPr>
          <w:p w14:paraId="706F851C" w14:textId="77777777" w:rsidR="000C30CB" w:rsidRPr="009238DB" w:rsidRDefault="000C30CB" w:rsidP="00231E21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metadata, logit_bias, user</w:t>
            </w:r>
          </w:p>
        </w:tc>
      </w:tr>
    </w:tbl>
    <w:p w14:paraId="38C921A4" w14:textId="77777777" w:rsidR="007A5518" w:rsidRPr="00081849" w:rsidRDefault="007A5518" w:rsidP="00D05EC7">
      <w:pPr>
        <w:rPr>
          <w:rFonts w:ascii="Baskerville Old Face" w:hAnsi="Baskerville Old Face"/>
        </w:rPr>
      </w:pPr>
    </w:p>
    <w:tbl>
      <w:tblPr>
        <w:tblpPr w:leftFromText="180" w:rightFromText="180" w:vertAnchor="text" w:horzAnchor="margin" w:tblpXSpec="center" w:tblpY="37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593"/>
        <w:gridCol w:w="964"/>
        <w:gridCol w:w="5721"/>
      </w:tblGrid>
      <w:tr w:rsidR="00235B80" w:rsidRPr="009238DB" w14:paraId="7D3FF2F3" w14:textId="77777777" w:rsidTr="00235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F607B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752168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8F5AA4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6950078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Description</w:t>
            </w:r>
          </w:p>
        </w:tc>
      </w:tr>
      <w:tr w:rsidR="00235B80" w:rsidRPr="009238DB" w14:paraId="600CC9A5" w14:textId="77777777" w:rsidTr="0023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620B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EB60CF2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1B8EA8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238DB">
              <w:rPr>
                <w:rFonts w:ascii="Baskerville Old Face" w:hAnsi="Baskerville Old Fac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3CAEDB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The name of the model to use (e.g. "gpt-4o", "gpt-5")</w:t>
            </w:r>
          </w:p>
        </w:tc>
      </w:tr>
      <w:tr w:rsidR="00235B80" w:rsidRPr="009238DB" w14:paraId="3182AF18" w14:textId="77777777" w:rsidTr="0023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A0B9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5E42B49E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0180251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238DB">
              <w:rPr>
                <w:rFonts w:ascii="Baskerville Old Face" w:hAnsi="Baskerville Old Fac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1DACFF" w14:textId="77777777" w:rsidR="00235B80" w:rsidRPr="009238DB" w:rsidRDefault="00235B80" w:rsidP="00235B8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238DB">
              <w:rPr>
                <w:rFonts w:ascii="Baskerville Old Face" w:hAnsi="Baskerville Old Face"/>
                <w:sz w:val="24"/>
                <w:szCs w:val="24"/>
              </w:rPr>
              <w:t>The conversation history, containing role and content fields</w:t>
            </w:r>
          </w:p>
        </w:tc>
      </w:tr>
    </w:tbl>
    <w:p w14:paraId="53CEA6BE" w14:textId="77777777" w:rsidR="007A5518" w:rsidRPr="00081849" w:rsidRDefault="007A5518" w:rsidP="00235B80">
      <w:pPr>
        <w:ind w:left="1440"/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081849">
        <w:rPr>
          <w:rFonts w:ascii="Baskerville Old Face" w:hAnsi="Baskerville Old Face"/>
          <w:b/>
          <w:bCs/>
          <w:sz w:val="24"/>
          <w:szCs w:val="24"/>
          <w:u w:val="single"/>
        </w:rPr>
        <w:t>Core Input Parameters</w:t>
      </w:r>
    </w:p>
    <w:p w14:paraId="3662511B" w14:textId="77777777" w:rsidR="007A5518" w:rsidRPr="00081849" w:rsidRDefault="007A5518" w:rsidP="00D05EC7">
      <w:pPr>
        <w:rPr>
          <w:rFonts w:ascii="Baskerville Old Face" w:hAnsi="Baskerville Old Face"/>
        </w:rPr>
      </w:pPr>
    </w:p>
    <w:p w14:paraId="4CBD5F80" w14:textId="1C6C1861" w:rsidR="007A5518" w:rsidRPr="00081849" w:rsidRDefault="00560168" w:rsidP="00D05EC7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Example</w:t>
      </w:r>
    </w:p>
    <w:p w14:paraId="7F37B2FC" w14:textId="77777777" w:rsidR="00560168" w:rsidRPr="00081849" w:rsidRDefault="00560168" w:rsidP="00560168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"messages": [</w:t>
      </w:r>
    </w:p>
    <w:p w14:paraId="16DA56F9" w14:textId="77777777" w:rsidR="00560168" w:rsidRPr="00081849" w:rsidRDefault="00560168" w:rsidP="00560168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{ "role": "system", "content": "You are a helpful assistant." },</w:t>
      </w:r>
    </w:p>
    <w:p w14:paraId="514757D0" w14:textId="77777777" w:rsidR="00560168" w:rsidRPr="00081849" w:rsidRDefault="00560168" w:rsidP="00560168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{ "role": "user", "content": "Explain quantum physics in simple terms." }</w:t>
      </w:r>
    </w:p>
    <w:p w14:paraId="088B5FA0" w14:textId="390099BC" w:rsidR="00560168" w:rsidRPr="00081849" w:rsidRDefault="00560168" w:rsidP="00560168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]</w:t>
      </w:r>
    </w:p>
    <w:p w14:paraId="7622F5C4" w14:textId="77777777" w:rsidR="007F7877" w:rsidRDefault="007F7877" w:rsidP="00560168">
      <w:pPr>
        <w:rPr>
          <w:rFonts w:ascii="Baskerville Old Face" w:hAnsi="Baskerville Old Face"/>
        </w:rPr>
      </w:pPr>
    </w:p>
    <w:p w14:paraId="7AF95B08" w14:textId="00C3E488" w:rsidR="00560168" w:rsidRPr="00081849" w:rsidRDefault="00560168" w:rsidP="00560168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081849">
        <w:rPr>
          <w:rFonts w:ascii="Baskerville Old Face" w:hAnsi="Baskerville Old Face"/>
          <w:b/>
          <w:bCs/>
          <w:sz w:val="24"/>
          <w:szCs w:val="24"/>
          <w:u w:val="single"/>
        </w:rPr>
        <w:t>Response Control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638"/>
        <w:gridCol w:w="1444"/>
        <w:gridCol w:w="6080"/>
      </w:tblGrid>
      <w:tr w:rsidR="00560168" w:rsidRPr="008E36C2" w14:paraId="757CFCFA" w14:textId="77777777" w:rsidTr="00FC0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63B4A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Parameter</w:t>
            </w:r>
          </w:p>
        </w:tc>
        <w:tc>
          <w:tcPr>
            <w:tcW w:w="1608" w:type="dxa"/>
            <w:vAlign w:val="center"/>
            <w:hideMark/>
          </w:tcPr>
          <w:p w14:paraId="14BD699E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Type</w:t>
            </w:r>
          </w:p>
        </w:tc>
        <w:tc>
          <w:tcPr>
            <w:tcW w:w="1414" w:type="dxa"/>
            <w:vAlign w:val="center"/>
            <w:hideMark/>
          </w:tcPr>
          <w:p w14:paraId="41897CCF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285E3B2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Description</w:t>
            </w:r>
          </w:p>
        </w:tc>
      </w:tr>
      <w:tr w:rsidR="00560168" w:rsidRPr="008E36C2" w14:paraId="036BE8CB" w14:textId="77777777" w:rsidTr="00FC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F070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temperature</w:t>
            </w:r>
          </w:p>
        </w:tc>
        <w:tc>
          <w:tcPr>
            <w:tcW w:w="1608" w:type="dxa"/>
            <w:vAlign w:val="center"/>
            <w:hideMark/>
          </w:tcPr>
          <w:p w14:paraId="0071EF01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number</w:t>
            </w:r>
          </w:p>
        </w:tc>
        <w:tc>
          <w:tcPr>
            <w:tcW w:w="1414" w:type="dxa"/>
            <w:vAlign w:val="center"/>
            <w:hideMark/>
          </w:tcPr>
          <w:p w14:paraId="2DEAA593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DDEB253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 xml:space="preserve">Controls randomness. Lower </w:t>
            </w:r>
            <w:r w:rsidRPr="008E36C2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8E36C2">
              <w:rPr>
                <w:rFonts w:ascii="Baskerville Old Face" w:hAnsi="Baskerville Old Face"/>
                <w:sz w:val="24"/>
                <w:szCs w:val="24"/>
              </w:rPr>
              <w:t xml:space="preserve"> more deterministic output. (Range: 0</w:t>
            </w:r>
            <w:r w:rsidRPr="008E36C2">
              <w:rPr>
                <w:rFonts w:ascii="Baskerville Old Face" w:hAnsi="Baskerville Old Face" w:cs="Baskerville Old Face"/>
                <w:sz w:val="24"/>
                <w:szCs w:val="24"/>
              </w:rPr>
              <w:t>–</w:t>
            </w:r>
            <w:r w:rsidRPr="008E36C2">
              <w:rPr>
                <w:rFonts w:ascii="Baskerville Old Face" w:hAnsi="Baskerville Old Face"/>
                <w:sz w:val="24"/>
                <w:szCs w:val="24"/>
              </w:rPr>
              <w:t>2)</w:t>
            </w:r>
          </w:p>
        </w:tc>
      </w:tr>
      <w:tr w:rsidR="00560168" w:rsidRPr="008E36C2" w14:paraId="254417B2" w14:textId="77777777" w:rsidTr="00FC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6C47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top_p</w:t>
            </w:r>
          </w:p>
        </w:tc>
        <w:tc>
          <w:tcPr>
            <w:tcW w:w="1608" w:type="dxa"/>
            <w:vAlign w:val="center"/>
            <w:hideMark/>
          </w:tcPr>
          <w:p w14:paraId="531CCEA6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number</w:t>
            </w:r>
          </w:p>
        </w:tc>
        <w:tc>
          <w:tcPr>
            <w:tcW w:w="1414" w:type="dxa"/>
            <w:vAlign w:val="center"/>
            <w:hideMark/>
          </w:tcPr>
          <w:p w14:paraId="13309937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A727D77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Alternative to temperature; uses nucleus sampling.</w:t>
            </w:r>
          </w:p>
        </w:tc>
      </w:tr>
      <w:tr w:rsidR="00560168" w:rsidRPr="008E36C2" w14:paraId="63502722" w14:textId="77777777" w:rsidTr="00FC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DCDC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max_tokens</w:t>
            </w:r>
          </w:p>
        </w:tc>
        <w:tc>
          <w:tcPr>
            <w:tcW w:w="1608" w:type="dxa"/>
            <w:vAlign w:val="center"/>
            <w:hideMark/>
          </w:tcPr>
          <w:p w14:paraId="061EAB8F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integer</w:t>
            </w:r>
          </w:p>
        </w:tc>
        <w:tc>
          <w:tcPr>
            <w:tcW w:w="1414" w:type="dxa"/>
            <w:vAlign w:val="center"/>
            <w:hideMark/>
          </w:tcPr>
          <w:p w14:paraId="61A832F0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(model-dependent)</w:t>
            </w:r>
          </w:p>
        </w:tc>
        <w:tc>
          <w:tcPr>
            <w:tcW w:w="0" w:type="auto"/>
            <w:vAlign w:val="center"/>
            <w:hideMark/>
          </w:tcPr>
          <w:p w14:paraId="0CB6FE8D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Limits how many tokens to generate.</w:t>
            </w:r>
          </w:p>
        </w:tc>
      </w:tr>
      <w:tr w:rsidR="00560168" w:rsidRPr="008E36C2" w14:paraId="2D198331" w14:textId="77777777" w:rsidTr="00FC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413C" w14:textId="44CDF452" w:rsidR="00560168" w:rsidRPr="008E36C2" w:rsidRDefault="00E60571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presence_penalty</w:t>
            </w:r>
          </w:p>
        </w:tc>
        <w:tc>
          <w:tcPr>
            <w:tcW w:w="1608" w:type="dxa"/>
            <w:vAlign w:val="center"/>
            <w:hideMark/>
          </w:tcPr>
          <w:p w14:paraId="5FA55444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number</w:t>
            </w:r>
          </w:p>
        </w:tc>
        <w:tc>
          <w:tcPr>
            <w:tcW w:w="1414" w:type="dxa"/>
            <w:vAlign w:val="center"/>
            <w:hideMark/>
          </w:tcPr>
          <w:p w14:paraId="649E9AC1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3A3C717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 xml:space="preserve">Penalizes </w:t>
            </w:r>
            <w:r w:rsidRPr="008E36C2">
              <w:rPr>
                <w:rFonts w:ascii="Baskerville Old Face" w:hAnsi="Baskerville Old Face"/>
                <w:i/>
                <w:iCs/>
                <w:sz w:val="24"/>
                <w:szCs w:val="24"/>
              </w:rPr>
              <w:t>new</w:t>
            </w:r>
            <w:r w:rsidRPr="008E36C2">
              <w:rPr>
                <w:rFonts w:ascii="Baskerville Old Face" w:hAnsi="Baskerville Old Face"/>
                <w:sz w:val="24"/>
                <w:szCs w:val="24"/>
              </w:rPr>
              <w:t xml:space="preserve"> topics (encourages variety). Range: -2.0 to 2.0</w:t>
            </w:r>
          </w:p>
        </w:tc>
      </w:tr>
      <w:tr w:rsidR="00560168" w:rsidRPr="008E36C2" w14:paraId="5C69DE46" w14:textId="77777777" w:rsidTr="00FC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AD5E" w14:textId="7E6CE4C5" w:rsidR="00560168" w:rsidRPr="008E36C2" w:rsidRDefault="005D5F01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frequency_penalty</w:t>
            </w:r>
          </w:p>
        </w:tc>
        <w:tc>
          <w:tcPr>
            <w:tcW w:w="1608" w:type="dxa"/>
            <w:vAlign w:val="center"/>
            <w:hideMark/>
          </w:tcPr>
          <w:p w14:paraId="6869BC53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number</w:t>
            </w:r>
          </w:p>
        </w:tc>
        <w:tc>
          <w:tcPr>
            <w:tcW w:w="1414" w:type="dxa"/>
            <w:vAlign w:val="center"/>
            <w:hideMark/>
          </w:tcPr>
          <w:p w14:paraId="3B6A9970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38D3D00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 xml:space="preserve">Penalizes </w:t>
            </w:r>
            <w:r w:rsidRPr="008E36C2">
              <w:rPr>
                <w:rFonts w:ascii="Baskerville Old Face" w:hAnsi="Baskerville Old Face"/>
                <w:i/>
                <w:iCs/>
                <w:sz w:val="24"/>
                <w:szCs w:val="24"/>
              </w:rPr>
              <w:t>repetition</w:t>
            </w:r>
            <w:r w:rsidRPr="008E36C2">
              <w:rPr>
                <w:rFonts w:ascii="Baskerville Old Face" w:hAnsi="Baskerville Old Face"/>
                <w:sz w:val="24"/>
                <w:szCs w:val="24"/>
              </w:rPr>
              <w:t xml:space="preserve"> of words. Range: -2.0 to 2.0</w:t>
            </w:r>
          </w:p>
        </w:tc>
      </w:tr>
      <w:tr w:rsidR="00560168" w:rsidRPr="008E36C2" w14:paraId="47C8EFB4" w14:textId="77777777" w:rsidTr="00FC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02E3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stop</w:t>
            </w:r>
          </w:p>
        </w:tc>
        <w:tc>
          <w:tcPr>
            <w:tcW w:w="1608" w:type="dxa"/>
            <w:vAlign w:val="center"/>
            <w:hideMark/>
          </w:tcPr>
          <w:p w14:paraId="4458A80A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string or array</w:t>
            </w:r>
          </w:p>
        </w:tc>
        <w:tc>
          <w:tcPr>
            <w:tcW w:w="1414" w:type="dxa"/>
            <w:vAlign w:val="center"/>
            <w:hideMark/>
          </w:tcPr>
          <w:p w14:paraId="18335EDA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5CA9529" w14:textId="77777777" w:rsidR="00560168" w:rsidRPr="008E36C2" w:rsidRDefault="00560168" w:rsidP="009238DB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E36C2">
              <w:rPr>
                <w:rFonts w:ascii="Baskerville Old Face" w:hAnsi="Baskerville Old Face"/>
                <w:sz w:val="24"/>
                <w:szCs w:val="24"/>
              </w:rPr>
              <w:t>When the model encounters this token/sequence, it stops generating.</w:t>
            </w:r>
          </w:p>
        </w:tc>
      </w:tr>
    </w:tbl>
    <w:p w14:paraId="25192AA9" w14:textId="44588282" w:rsidR="00595314" w:rsidRPr="00081849" w:rsidRDefault="00595314" w:rsidP="00560168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Example</w:t>
      </w:r>
    </w:p>
    <w:p w14:paraId="530125F0" w14:textId="77777777" w:rsidR="00595314" w:rsidRPr="00081849" w:rsidRDefault="00595314" w:rsidP="00595314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{</w:t>
      </w:r>
    </w:p>
    <w:p w14:paraId="6E19465F" w14:textId="77777777" w:rsidR="00595314" w:rsidRPr="00081849" w:rsidRDefault="00595314" w:rsidP="00595314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"temperature": 0.7,</w:t>
      </w:r>
    </w:p>
    <w:p w14:paraId="5AAD90B6" w14:textId="77777777" w:rsidR="00595314" w:rsidRPr="00081849" w:rsidRDefault="00595314" w:rsidP="00595314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"max_tokens": 200,</w:t>
      </w:r>
    </w:p>
    <w:p w14:paraId="4F958D07" w14:textId="77777777" w:rsidR="00595314" w:rsidRPr="00081849" w:rsidRDefault="00595314" w:rsidP="00595314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"stop": ["\n\n"]</w:t>
      </w:r>
    </w:p>
    <w:p w14:paraId="40044672" w14:textId="37502980" w:rsidR="00595314" w:rsidRDefault="00595314" w:rsidP="00595314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}</w:t>
      </w:r>
    </w:p>
    <w:p w14:paraId="65CE1E27" w14:textId="77777777" w:rsidR="008E36C2" w:rsidRPr="00081849" w:rsidRDefault="008E36C2" w:rsidP="00595314">
      <w:pPr>
        <w:rPr>
          <w:rFonts w:ascii="Baskerville Old Face" w:hAnsi="Baskerville Old Face"/>
        </w:rPr>
      </w:pPr>
    </w:p>
    <w:p w14:paraId="7188B079" w14:textId="54696D1E" w:rsidR="007D3E7C" w:rsidRPr="00081849" w:rsidRDefault="001207C9" w:rsidP="00595314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081849">
        <w:rPr>
          <w:rFonts w:ascii="Baskerville Old Face" w:hAnsi="Baskerville Old Face"/>
          <w:b/>
          <w:bCs/>
          <w:sz w:val="28"/>
          <w:szCs w:val="28"/>
          <w:u w:val="single"/>
        </w:rPr>
        <w:lastRenderedPageBreak/>
        <w:t>More Details about the above parameters</w:t>
      </w:r>
    </w:p>
    <w:p w14:paraId="1621F76F" w14:textId="77777777" w:rsidR="00AD3414" w:rsidRPr="00081849" w:rsidRDefault="00AD3414" w:rsidP="00BA2C55">
      <w:pPr>
        <w:ind w:left="3600"/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081849">
        <w:rPr>
          <w:rFonts w:ascii="Baskerville Old Face" w:hAnsi="Baskerville Old Face"/>
          <w:b/>
          <w:bCs/>
          <w:sz w:val="24"/>
          <w:szCs w:val="24"/>
          <w:u w:val="single"/>
        </w:rPr>
        <w:t>What Is Temperature?</w:t>
      </w:r>
    </w:p>
    <w:p w14:paraId="301E13F3" w14:textId="15B9CDCB" w:rsidR="00AD3414" w:rsidRPr="00C4488D" w:rsidRDefault="00AD3414" w:rsidP="00AD3414">
      <w:pPr>
        <w:rPr>
          <w:rFonts w:ascii="Baskerville Old Face" w:hAnsi="Baskerville Old Face"/>
          <w:b/>
          <w:bCs/>
          <w:sz w:val="24"/>
          <w:szCs w:val="24"/>
        </w:rPr>
      </w:pPr>
      <w:r w:rsidRPr="00C4488D">
        <w:rPr>
          <w:rFonts w:ascii="Baskerville Old Face" w:hAnsi="Baskerville Old Face"/>
          <w:b/>
          <w:bCs/>
          <w:sz w:val="24"/>
          <w:szCs w:val="24"/>
        </w:rPr>
        <w:t xml:space="preserve">Temperature in LLMs controls the </w:t>
      </w:r>
      <w:r w:rsidRPr="00C4488D">
        <w:rPr>
          <w:rFonts w:ascii="Baskerville Old Face" w:hAnsi="Baskerville Old Face"/>
          <w:b/>
          <w:bCs/>
          <w:i/>
          <w:iCs/>
          <w:sz w:val="24"/>
          <w:szCs w:val="24"/>
        </w:rPr>
        <w:t>randomness</w:t>
      </w:r>
      <w:r w:rsidRPr="00C4488D">
        <w:rPr>
          <w:rFonts w:ascii="Baskerville Old Face" w:hAnsi="Baskerville Old Face"/>
          <w:b/>
          <w:bCs/>
          <w:sz w:val="24"/>
          <w:szCs w:val="24"/>
        </w:rPr>
        <w:t xml:space="preserve"> of generated text</w:t>
      </w:r>
      <w:r w:rsidR="00942807" w:rsidRPr="00C4488D">
        <w:rPr>
          <w:rFonts w:ascii="Baskerville Old Face" w:hAnsi="Baskerville Old Face"/>
          <w:b/>
          <w:bCs/>
          <w:sz w:val="24"/>
          <w:szCs w:val="24"/>
        </w:rPr>
        <w:t xml:space="preserve"> </w:t>
      </w:r>
      <w:r w:rsidR="00942807" w:rsidRPr="00C4488D">
        <w:rPr>
          <w:rFonts w:ascii="Baskerville Old Face" w:hAnsi="Baskerville Old Face"/>
          <w:b/>
          <w:bCs/>
          <w:sz w:val="24"/>
          <w:szCs w:val="24"/>
        </w:rPr>
        <w:sym w:font="Wingdings" w:char="F0E8"/>
      </w:r>
      <w:r w:rsidR="00942807" w:rsidRPr="00C4488D">
        <w:rPr>
          <w:rFonts w:ascii="Baskerville Old Face" w:hAnsi="Baskerville Old Face"/>
          <w:b/>
          <w:bCs/>
          <w:sz w:val="24"/>
          <w:szCs w:val="24"/>
        </w:rPr>
        <w:t xml:space="preserve"> </w:t>
      </w:r>
      <w:r w:rsidRPr="00C4488D">
        <w:rPr>
          <w:rFonts w:ascii="Baskerville Old Face" w:hAnsi="Baskerville Old Face"/>
          <w:b/>
          <w:bCs/>
          <w:sz w:val="24"/>
          <w:szCs w:val="24"/>
        </w:rPr>
        <w:t>lower values make outputs more predictable, while higher values increase creativity and diversity.</w:t>
      </w:r>
    </w:p>
    <w:p w14:paraId="0CF014B7" w14:textId="77777777" w:rsidR="00AD3414" w:rsidRPr="00C4488D" w:rsidRDefault="00AD3414" w:rsidP="00AD3414">
      <w:pPr>
        <w:numPr>
          <w:ilvl w:val="0"/>
          <w:numId w:val="1"/>
        </w:numPr>
        <w:rPr>
          <w:rFonts w:ascii="Baskerville Old Face" w:hAnsi="Baskerville Old Face"/>
          <w:sz w:val="24"/>
          <w:szCs w:val="24"/>
        </w:rPr>
      </w:pPr>
      <w:r w:rsidRPr="00C4488D">
        <w:rPr>
          <w:rFonts w:ascii="Baskerville Old Face" w:hAnsi="Baskerville Old Face"/>
          <w:b/>
          <w:bCs/>
          <w:sz w:val="24"/>
          <w:szCs w:val="24"/>
        </w:rPr>
        <w:t>Low temperature (e.g., 0.0–0.3)</w:t>
      </w:r>
      <w:r w:rsidRPr="00C4488D">
        <w:rPr>
          <w:rFonts w:ascii="Baskerville Old Face" w:hAnsi="Baskerville Old Face"/>
          <w:sz w:val="24"/>
          <w:szCs w:val="24"/>
        </w:rPr>
        <w:t xml:space="preserve">: The model becomes </w:t>
      </w:r>
      <w:r w:rsidRPr="00C4488D">
        <w:rPr>
          <w:rFonts w:ascii="Baskerville Old Face" w:hAnsi="Baskerville Old Face"/>
          <w:b/>
          <w:bCs/>
          <w:sz w:val="24"/>
          <w:szCs w:val="24"/>
        </w:rPr>
        <w:t>more deterministic</w:t>
      </w:r>
      <w:r w:rsidRPr="00C4488D">
        <w:rPr>
          <w:rFonts w:ascii="Baskerville Old Face" w:hAnsi="Baskerville Old Face"/>
          <w:sz w:val="24"/>
          <w:szCs w:val="24"/>
        </w:rPr>
        <w:t>. It picks the most likely next token almost every time.</w:t>
      </w:r>
    </w:p>
    <w:p w14:paraId="7157763C" w14:textId="77777777" w:rsidR="00AD3414" w:rsidRPr="00C4488D" w:rsidRDefault="00AD3414" w:rsidP="00AD3414">
      <w:pPr>
        <w:numPr>
          <w:ilvl w:val="0"/>
          <w:numId w:val="1"/>
        </w:numPr>
        <w:rPr>
          <w:rFonts w:ascii="Baskerville Old Face" w:hAnsi="Baskerville Old Face"/>
          <w:sz w:val="24"/>
          <w:szCs w:val="24"/>
        </w:rPr>
      </w:pPr>
      <w:r w:rsidRPr="00C4488D">
        <w:rPr>
          <w:rFonts w:ascii="Baskerville Old Face" w:hAnsi="Baskerville Old Face"/>
          <w:b/>
          <w:bCs/>
          <w:sz w:val="24"/>
          <w:szCs w:val="24"/>
        </w:rPr>
        <w:t>High temperature (e.g., 0.7–1.0)</w:t>
      </w:r>
      <w:r w:rsidRPr="00C4488D">
        <w:rPr>
          <w:rFonts w:ascii="Baskerville Old Face" w:hAnsi="Baskerville Old Face"/>
          <w:sz w:val="24"/>
          <w:szCs w:val="24"/>
        </w:rPr>
        <w:t xml:space="preserve">: The model becomes </w:t>
      </w:r>
      <w:r w:rsidRPr="00C4488D">
        <w:rPr>
          <w:rFonts w:ascii="Baskerville Old Face" w:hAnsi="Baskerville Old Face"/>
          <w:b/>
          <w:bCs/>
          <w:sz w:val="24"/>
          <w:szCs w:val="24"/>
        </w:rPr>
        <w:t>more creative or diverse</w:t>
      </w:r>
      <w:r w:rsidRPr="00C4488D">
        <w:rPr>
          <w:rFonts w:ascii="Baskerville Old Face" w:hAnsi="Baskerville Old Face"/>
          <w:sz w:val="24"/>
          <w:szCs w:val="24"/>
        </w:rPr>
        <w:t>, sampling from a wider range of possible next tokens.</w:t>
      </w:r>
    </w:p>
    <w:p w14:paraId="5025D6B5" w14:textId="08E1A975" w:rsidR="00AD3414" w:rsidRPr="00C4488D" w:rsidRDefault="00AD3414" w:rsidP="00AD3414">
      <w:pPr>
        <w:rPr>
          <w:rFonts w:ascii="Baskerville Old Face" w:hAnsi="Baskerville Old Face"/>
          <w:sz w:val="24"/>
          <w:szCs w:val="24"/>
        </w:rPr>
      </w:pPr>
      <w:r w:rsidRPr="00C4488D">
        <w:rPr>
          <w:rFonts w:ascii="Baskerville Old Face" w:hAnsi="Baskerville Old Face"/>
          <w:sz w:val="24"/>
          <w:szCs w:val="24"/>
        </w:rPr>
        <w:t>Example, if the prompt is like this.</w:t>
      </w:r>
      <w:r w:rsidR="002B55DC" w:rsidRPr="00C4488D">
        <w:rPr>
          <w:rFonts w:ascii="Baskerville Old Face" w:hAnsi="Baskerville Old Face"/>
          <w:sz w:val="24"/>
          <w:szCs w:val="24"/>
        </w:rPr>
        <w:t xml:space="preserve"> </w:t>
      </w:r>
      <w:r w:rsidRPr="00C4488D">
        <w:rPr>
          <w:rFonts w:ascii="Baskerville Old Face" w:hAnsi="Baskerville Old Face"/>
          <w:sz w:val="24"/>
          <w:szCs w:val="24"/>
        </w:rPr>
        <w:t>{ "role": "user", "content": "Write a tagline for a coffee shop." }</w:t>
      </w:r>
    </w:p>
    <w:p w14:paraId="70DE9688" w14:textId="3EE0393F" w:rsidR="00AD3414" w:rsidRPr="00C4488D" w:rsidRDefault="00AD3414" w:rsidP="00AD3414">
      <w:pPr>
        <w:rPr>
          <w:rFonts w:ascii="Baskerville Old Face" w:hAnsi="Baskerville Old Face"/>
          <w:sz w:val="24"/>
          <w:szCs w:val="24"/>
        </w:rPr>
      </w:pPr>
      <w:r w:rsidRPr="00C4488D">
        <w:rPr>
          <w:rFonts w:ascii="Baskerville Old Face" w:hAnsi="Baskerville Old Face"/>
          <w:b/>
          <w:bCs/>
          <w:sz w:val="24"/>
          <w:szCs w:val="24"/>
        </w:rPr>
        <w:t>With temperature: 0.2</w:t>
      </w:r>
      <w:r w:rsidRPr="00C4488D">
        <w:rPr>
          <w:rFonts w:ascii="Baskerville Old Face" w:hAnsi="Baskerville Old Face"/>
          <w:sz w:val="24"/>
          <w:szCs w:val="24"/>
        </w:rPr>
        <w:t xml:space="preserve"> (</w:t>
      </w:r>
      <w:r w:rsidRPr="00C4488D">
        <w:rPr>
          <w:rFonts w:ascii="Baskerville Old Face" w:hAnsi="Baskerville Old Face"/>
          <w:b/>
          <w:bCs/>
          <w:sz w:val="24"/>
          <w:szCs w:val="24"/>
        </w:rPr>
        <w:t>low randomness</w:t>
      </w:r>
      <w:r w:rsidRPr="00C4488D">
        <w:rPr>
          <w:rFonts w:ascii="Baskerville Old Face" w:hAnsi="Baskerville Old Face"/>
          <w:sz w:val="24"/>
          <w:szCs w:val="24"/>
        </w:rPr>
        <w:t>):</w:t>
      </w:r>
      <w:r w:rsidR="0059076F" w:rsidRPr="00C4488D">
        <w:rPr>
          <w:rFonts w:ascii="Baskerville Old Face" w:hAnsi="Baskerville Old Face"/>
          <w:sz w:val="24"/>
          <w:szCs w:val="24"/>
        </w:rPr>
        <w:t xml:space="preserve"> </w:t>
      </w:r>
      <w:r w:rsidRPr="00C4488D">
        <w:rPr>
          <w:rFonts w:ascii="Baskerville Old Face" w:hAnsi="Baskerville Old Face"/>
          <w:sz w:val="24"/>
          <w:szCs w:val="24"/>
        </w:rPr>
        <w:t>“Fresh coffee, every morning.”</w:t>
      </w:r>
    </w:p>
    <w:p w14:paraId="0C38E07D" w14:textId="35CC7B1D" w:rsidR="00AD3414" w:rsidRPr="00C4488D" w:rsidRDefault="00AD3414" w:rsidP="00AD3414">
      <w:pPr>
        <w:rPr>
          <w:rFonts w:ascii="Baskerville Old Face" w:hAnsi="Baskerville Old Face"/>
          <w:sz w:val="24"/>
          <w:szCs w:val="24"/>
        </w:rPr>
      </w:pPr>
      <w:r w:rsidRPr="00C4488D">
        <w:rPr>
          <w:rFonts w:ascii="Baskerville Old Face" w:hAnsi="Baskerville Old Face"/>
          <w:b/>
          <w:bCs/>
          <w:sz w:val="24"/>
          <w:szCs w:val="24"/>
        </w:rPr>
        <w:t>With temperature: 0.8</w:t>
      </w:r>
      <w:r w:rsidRPr="00C4488D">
        <w:rPr>
          <w:rFonts w:ascii="Baskerville Old Face" w:hAnsi="Baskerville Old Face"/>
          <w:sz w:val="24"/>
          <w:szCs w:val="24"/>
        </w:rPr>
        <w:t xml:space="preserve"> (</w:t>
      </w:r>
      <w:r w:rsidRPr="00C4488D">
        <w:rPr>
          <w:rFonts w:ascii="Baskerville Old Face" w:hAnsi="Baskerville Old Face"/>
          <w:b/>
          <w:bCs/>
          <w:sz w:val="24"/>
          <w:szCs w:val="24"/>
        </w:rPr>
        <w:t>high randomness</w:t>
      </w:r>
      <w:r w:rsidRPr="00C4488D">
        <w:rPr>
          <w:rFonts w:ascii="Baskerville Old Face" w:hAnsi="Baskerville Old Face"/>
          <w:sz w:val="24"/>
          <w:szCs w:val="24"/>
        </w:rPr>
        <w:t>):</w:t>
      </w:r>
      <w:r w:rsidR="0059076F" w:rsidRPr="00C4488D">
        <w:rPr>
          <w:rFonts w:ascii="Baskerville Old Face" w:hAnsi="Baskerville Old Face"/>
          <w:sz w:val="24"/>
          <w:szCs w:val="24"/>
        </w:rPr>
        <w:t xml:space="preserve"> </w:t>
      </w:r>
      <w:r w:rsidRPr="00C4488D">
        <w:rPr>
          <w:rFonts w:ascii="Baskerville Old Face" w:hAnsi="Baskerville Old Face"/>
          <w:sz w:val="24"/>
          <w:szCs w:val="24"/>
        </w:rPr>
        <w:t>“Brewed awakenings in every sip.”</w:t>
      </w:r>
      <w:r w:rsidR="0003449F" w:rsidRPr="00C4488D">
        <w:rPr>
          <w:rFonts w:ascii="Baskerville Old Face" w:hAnsi="Baskerville Old Face"/>
          <w:sz w:val="24"/>
          <w:szCs w:val="24"/>
        </w:rPr>
        <w:t xml:space="preserve">, </w:t>
      </w:r>
      <w:r w:rsidRPr="00C4488D">
        <w:rPr>
          <w:rFonts w:ascii="Baskerville Old Face" w:hAnsi="Baskerville Old Face"/>
          <w:sz w:val="24"/>
          <w:szCs w:val="24"/>
        </w:rPr>
        <w:t>“Where beans meet dreams.”</w:t>
      </w:r>
      <w:r w:rsidR="00AB7BA5" w:rsidRPr="00C4488D">
        <w:rPr>
          <w:rFonts w:ascii="Baskerville Old Face" w:hAnsi="Baskerville Old Face"/>
          <w:sz w:val="24"/>
          <w:szCs w:val="24"/>
        </w:rPr>
        <w:t xml:space="preserve">, </w:t>
      </w:r>
      <w:r w:rsidRPr="00C4488D">
        <w:rPr>
          <w:rFonts w:ascii="Baskerville Old Face" w:hAnsi="Baskerville Old Face"/>
          <w:sz w:val="24"/>
          <w:szCs w:val="24"/>
        </w:rPr>
        <w:t>“Espresso yourself!”</w:t>
      </w:r>
    </w:p>
    <w:tbl>
      <w:tblPr>
        <w:tblpPr w:leftFromText="180" w:rightFromText="180" w:vertAnchor="text" w:horzAnchor="margin" w:tblpXSpec="center" w:tblpY="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881"/>
      </w:tblGrid>
      <w:tr w:rsidR="00C4488D" w:rsidRPr="00C4488D" w14:paraId="2FDACFC6" w14:textId="77777777" w:rsidTr="00C44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23B7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9201BE5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Recommended Temperature</w:t>
            </w:r>
          </w:p>
        </w:tc>
      </w:tr>
      <w:tr w:rsidR="00C4488D" w:rsidRPr="00C4488D" w14:paraId="0941AB7A" w14:textId="77777777" w:rsidTr="00C44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9F84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Factual Q&amp;A</w:t>
            </w:r>
          </w:p>
        </w:tc>
        <w:tc>
          <w:tcPr>
            <w:tcW w:w="0" w:type="auto"/>
            <w:vAlign w:val="center"/>
            <w:hideMark/>
          </w:tcPr>
          <w:p w14:paraId="54317AD2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0.0–0.3</w:t>
            </w:r>
          </w:p>
        </w:tc>
      </w:tr>
      <w:tr w:rsidR="00C4488D" w:rsidRPr="00C4488D" w14:paraId="6318EC1D" w14:textId="77777777" w:rsidTr="00C44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0AFD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611E5111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0.0–0.2</w:t>
            </w:r>
          </w:p>
        </w:tc>
      </w:tr>
      <w:tr w:rsidR="00C4488D" w:rsidRPr="00C4488D" w14:paraId="17AD6E9C" w14:textId="77777777" w:rsidTr="00C44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06CD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4A3CC063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0.7–1.0</w:t>
            </w:r>
          </w:p>
        </w:tc>
      </w:tr>
      <w:tr w:rsidR="00C4488D" w:rsidRPr="00C4488D" w14:paraId="65EE5774" w14:textId="77777777" w:rsidTr="00C44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0593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Brainstorming ideas</w:t>
            </w:r>
          </w:p>
        </w:tc>
        <w:tc>
          <w:tcPr>
            <w:tcW w:w="0" w:type="auto"/>
            <w:vAlign w:val="center"/>
            <w:hideMark/>
          </w:tcPr>
          <w:p w14:paraId="04D7CD5F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0.8–1.2</w:t>
            </w:r>
          </w:p>
        </w:tc>
      </w:tr>
      <w:tr w:rsidR="00C4488D" w:rsidRPr="00C4488D" w14:paraId="76A0A117" w14:textId="77777777" w:rsidTr="00C44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E1D9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Structured output (JSON)</w:t>
            </w:r>
          </w:p>
        </w:tc>
        <w:tc>
          <w:tcPr>
            <w:tcW w:w="0" w:type="auto"/>
            <w:vAlign w:val="center"/>
            <w:hideMark/>
          </w:tcPr>
          <w:p w14:paraId="5AEDFA1A" w14:textId="77777777" w:rsidR="00C4488D" w:rsidRPr="00C4488D" w:rsidRDefault="00C4488D" w:rsidP="00C4488D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C4488D">
              <w:rPr>
                <w:rFonts w:ascii="Baskerville Old Face" w:hAnsi="Baskerville Old Face"/>
                <w:sz w:val="24"/>
                <w:szCs w:val="24"/>
              </w:rPr>
              <w:t>0.0</w:t>
            </w:r>
          </w:p>
        </w:tc>
      </w:tr>
    </w:tbl>
    <w:p w14:paraId="7D08D939" w14:textId="44D2DA5E" w:rsidR="00AD3414" w:rsidRPr="00C4488D" w:rsidRDefault="00AD3414" w:rsidP="00AD3414">
      <w:pPr>
        <w:rPr>
          <w:rFonts w:ascii="Baskerville Old Face" w:hAnsi="Baskerville Old Face"/>
          <w:b/>
          <w:bCs/>
          <w:sz w:val="24"/>
          <w:szCs w:val="24"/>
        </w:rPr>
      </w:pPr>
      <w:r w:rsidRPr="00C4488D">
        <w:rPr>
          <w:rFonts w:ascii="Baskerville Old Face" w:hAnsi="Baskerville Old Face"/>
          <w:b/>
          <w:bCs/>
          <w:sz w:val="24"/>
          <w:szCs w:val="24"/>
        </w:rPr>
        <w:t>When To Use</w:t>
      </w:r>
      <w:r w:rsidR="00C4488D">
        <w:rPr>
          <w:rFonts w:ascii="Baskerville Old Face" w:hAnsi="Baskerville Old Face"/>
          <w:b/>
          <w:bCs/>
          <w:sz w:val="24"/>
          <w:szCs w:val="24"/>
        </w:rPr>
        <w:t xml:space="preserve"> </w:t>
      </w:r>
      <w:r w:rsidR="00C4488D" w:rsidRPr="00C4488D">
        <w:rPr>
          <w:rFonts w:ascii="Baskerville Old Face" w:hAnsi="Baskerville Old Face"/>
          <w:b/>
          <w:bCs/>
          <w:sz w:val="24"/>
          <w:szCs w:val="24"/>
        </w:rPr>
        <w:sym w:font="Wingdings" w:char="F0E8"/>
      </w:r>
    </w:p>
    <w:p w14:paraId="4B8CC189" w14:textId="77777777" w:rsidR="00AD3414" w:rsidRPr="00081849" w:rsidRDefault="00AD3414" w:rsidP="00AD3414">
      <w:pPr>
        <w:rPr>
          <w:rFonts w:ascii="Baskerville Old Face" w:hAnsi="Baskerville Old Face"/>
        </w:rPr>
      </w:pPr>
    </w:p>
    <w:p w14:paraId="3BA9CB32" w14:textId="77777777" w:rsidR="00C4488D" w:rsidRDefault="00C4488D" w:rsidP="00AB4AD4">
      <w:pPr>
        <w:ind w:left="2160" w:firstLine="720"/>
        <w:rPr>
          <w:rFonts w:ascii="Baskerville Old Face" w:hAnsi="Baskerville Old Face"/>
          <w:b/>
          <w:bCs/>
          <w:sz w:val="26"/>
          <w:szCs w:val="26"/>
          <w:u w:val="single"/>
        </w:rPr>
      </w:pPr>
    </w:p>
    <w:p w14:paraId="1E57370C" w14:textId="77777777" w:rsidR="00C4488D" w:rsidRDefault="00C4488D" w:rsidP="00AB4AD4">
      <w:pPr>
        <w:ind w:left="2160" w:firstLine="720"/>
        <w:rPr>
          <w:rFonts w:ascii="Baskerville Old Face" w:hAnsi="Baskerville Old Face"/>
          <w:b/>
          <w:bCs/>
          <w:sz w:val="26"/>
          <w:szCs w:val="26"/>
          <w:u w:val="single"/>
        </w:rPr>
      </w:pPr>
    </w:p>
    <w:p w14:paraId="5737A034" w14:textId="77777777" w:rsidR="00C4488D" w:rsidRDefault="00C4488D" w:rsidP="00AB4AD4">
      <w:pPr>
        <w:ind w:left="2160" w:firstLine="720"/>
        <w:rPr>
          <w:rFonts w:ascii="Baskerville Old Face" w:hAnsi="Baskerville Old Face"/>
          <w:b/>
          <w:bCs/>
          <w:sz w:val="26"/>
          <w:szCs w:val="26"/>
          <w:u w:val="single"/>
        </w:rPr>
      </w:pPr>
    </w:p>
    <w:p w14:paraId="04BDD07C" w14:textId="12E78720" w:rsidR="00946247" w:rsidRPr="00081849" w:rsidRDefault="00946247" w:rsidP="00AB4AD4">
      <w:pPr>
        <w:ind w:left="2160" w:firstLine="720"/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081849">
        <w:rPr>
          <w:rFonts w:ascii="Baskerville Old Face" w:hAnsi="Baskerville Old Face"/>
          <w:b/>
          <w:bCs/>
          <w:sz w:val="26"/>
          <w:szCs w:val="26"/>
          <w:u w:val="single"/>
        </w:rPr>
        <w:t>What is Top-p (nucleus sampling)</w:t>
      </w:r>
    </w:p>
    <w:p w14:paraId="00F3D621" w14:textId="6D596DC8" w:rsidR="00946247" w:rsidRPr="00081849" w:rsidRDefault="00B1473A" w:rsidP="00946247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P</w:t>
      </w:r>
      <w:r w:rsidR="001B3EFF" w:rsidRPr="00081849">
        <w:rPr>
          <w:rFonts w:ascii="Baskerville Old Face" w:hAnsi="Baskerville Old Face"/>
        </w:rPr>
        <w:t xml:space="preserve">arameter used  to control </w:t>
      </w:r>
      <w:r w:rsidR="00753D18" w:rsidRPr="00081849">
        <w:rPr>
          <w:rFonts w:ascii="Baskerville Old Face" w:hAnsi="Baskerville Old Face"/>
        </w:rPr>
        <w:t>text generation by setting a probability threshold for token selection</w:t>
      </w:r>
      <w:r w:rsidR="00BA509E" w:rsidRPr="00081849">
        <w:rPr>
          <w:rFonts w:ascii="Baskerville Old Face" w:hAnsi="Baskerville Old Face"/>
        </w:rPr>
        <w:t>,</w:t>
      </w:r>
      <w:r w:rsidR="00753D18" w:rsidRPr="00081849">
        <w:rPr>
          <w:rFonts w:ascii="Baskerville Old Face" w:hAnsi="Baskerville Old Face"/>
        </w:rPr>
        <w:t xml:space="preserve"> </w:t>
      </w:r>
      <w:r w:rsidRPr="00081849">
        <w:rPr>
          <w:rFonts w:ascii="Baskerville Old Face" w:hAnsi="Baskerville Old Face"/>
        </w:rPr>
        <w:t>whose combined probability ≥ p</w:t>
      </w:r>
    </w:p>
    <w:p w14:paraId="256A627E" w14:textId="77777777" w:rsidR="00946247" w:rsidRPr="00081849" w:rsidRDefault="00946247" w:rsidP="00946247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  Top-p (aka nucleus sampling)</w:t>
      </w:r>
      <w:r w:rsidRPr="00081849">
        <w:rPr>
          <w:rFonts w:ascii="Baskerville Old Face" w:hAnsi="Baskerville Old Face"/>
        </w:rPr>
        <w:t xml:space="preserve"> selects from the smallest set of tokens whose cumulative probability exceeds </w:t>
      </w:r>
      <w:r w:rsidRPr="00081849">
        <w:rPr>
          <w:rFonts w:ascii="Baskerville Old Face" w:hAnsi="Baskerville Old Face"/>
          <w:i/>
          <w:iCs/>
        </w:rPr>
        <w:t>p</w:t>
      </w:r>
      <w:r w:rsidRPr="00081849">
        <w:rPr>
          <w:rFonts w:ascii="Baskerville Old Face" w:hAnsi="Baskerville Old Face"/>
        </w:rPr>
        <w:t>.</w:t>
      </w:r>
    </w:p>
    <w:p w14:paraId="7D513F95" w14:textId="77777777" w:rsidR="00946247" w:rsidRPr="00081849" w:rsidRDefault="00946247" w:rsidP="00946247">
      <w:pPr>
        <w:numPr>
          <w:ilvl w:val="0"/>
          <w:numId w:val="2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Instead of choosing from all possible tokens, it narrows the pool to the most likely ones that together make up </w:t>
      </w:r>
      <w:r w:rsidRPr="00081849">
        <w:rPr>
          <w:rFonts w:ascii="Baskerville Old Face" w:hAnsi="Baskerville Old Face"/>
          <w:i/>
          <w:iCs/>
        </w:rPr>
        <w:t>p</w:t>
      </w:r>
      <w:r w:rsidRPr="00081849">
        <w:rPr>
          <w:rFonts w:ascii="Baskerville Old Face" w:hAnsi="Baskerville Old Face"/>
        </w:rPr>
        <w:t xml:space="preserve"> of the probability mass.</w:t>
      </w:r>
    </w:p>
    <w:p w14:paraId="31012B3B" w14:textId="77777777" w:rsidR="00946247" w:rsidRPr="00081849" w:rsidRDefault="00946247" w:rsidP="00946247">
      <w:pPr>
        <w:numPr>
          <w:ilvl w:val="0"/>
          <w:numId w:val="2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For example:</w:t>
      </w:r>
    </w:p>
    <w:p w14:paraId="14E44E7A" w14:textId="77777777" w:rsidR="00946247" w:rsidRPr="00081849" w:rsidRDefault="00946247" w:rsidP="00946247">
      <w:pPr>
        <w:numPr>
          <w:ilvl w:val="0"/>
          <w:numId w:val="3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Top-p = 0.9</w:t>
      </w:r>
      <w:r w:rsidRPr="00081849">
        <w:rPr>
          <w:rFonts w:ascii="Baskerville Old Face" w:hAnsi="Baskerville Old Face"/>
        </w:rPr>
        <w:t xml:space="preserve"> </w:t>
      </w:r>
      <w:r w:rsidRPr="00081849">
        <w:rPr>
          <w:rFonts w:ascii="Times New Roman" w:hAnsi="Times New Roman" w:cs="Times New Roman"/>
        </w:rPr>
        <w:t>→</w:t>
      </w:r>
      <w:r w:rsidRPr="00081849">
        <w:rPr>
          <w:rFonts w:ascii="Baskerville Old Face" w:hAnsi="Baskerville Old Face"/>
        </w:rPr>
        <w:t xml:space="preserve"> Only tokens that together account for 90% of the probability are considered.</w:t>
      </w:r>
    </w:p>
    <w:p w14:paraId="15A36235" w14:textId="77777777" w:rsidR="00946247" w:rsidRPr="00081849" w:rsidRDefault="00946247" w:rsidP="00946247">
      <w:pPr>
        <w:numPr>
          <w:ilvl w:val="0"/>
          <w:numId w:val="3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Top-p = 0.1</w:t>
      </w:r>
      <w:r w:rsidRPr="00081849">
        <w:rPr>
          <w:rFonts w:ascii="Baskerville Old Face" w:hAnsi="Baskerville Old Face"/>
        </w:rPr>
        <w:t xml:space="preserve"> </w:t>
      </w:r>
      <w:r w:rsidRPr="00081849">
        <w:rPr>
          <w:rFonts w:ascii="Times New Roman" w:hAnsi="Times New Roman" w:cs="Times New Roman"/>
        </w:rPr>
        <w:t>→</w:t>
      </w:r>
      <w:r w:rsidRPr="00081849">
        <w:rPr>
          <w:rFonts w:ascii="Baskerville Old Face" w:hAnsi="Baskerville Old Face"/>
        </w:rPr>
        <w:t xml:space="preserve"> Only the most probable tokens (top 10%) are considered.</w:t>
      </w:r>
    </w:p>
    <w:p w14:paraId="37FB5476" w14:textId="77777777" w:rsidR="00946247" w:rsidRPr="00081849" w:rsidRDefault="00946247" w:rsidP="00946247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Why Use Top-p?</w:t>
      </w:r>
    </w:p>
    <w:p w14:paraId="3FE3F81A" w14:textId="77777777" w:rsidR="00946247" w:rsidRPr="00081849" w:rsidRDefault="00946247" w:rsidP="00946247">
      <w:pPr>
        <w:numPr>
          <w:ilvl w:val="0"/>
          <w:numId w:val="4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Controls diversity</w:t>
      </w:r>
      <w:r w:rsidRPr="00081849">
        <w:rPr>
          <w:rFonts w:ascii="Baskerville Old Face" w:hAnsi="Baskerville Old Face"/>
        </w:rPr>
        <w:t>: Like temperature, it affects randomness—but in a more adaptive way.</w:t>
      </w:r>
    </w:p>
    <w:p w14:paraId="27B1D0FE" w14:textId="77777777" w:rsidR="00946247" w:rsidRPr="00081849" w:rsidRDefault="00946247" w:rsidP="00946247">
      <w:pPr>
        <w:numPr>
          <w:ilvl w:val="0"/>
          <w:numId w:val="4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Balances coherence and creativity</w:t>
      </w:r>
      <w:r w:rsidRPr="00081849">
        <w:rPr>
          <w:rFonts w:ascii="Baskerville Old Face" w:hAnsi="Baskerville Old Face"/>
        </w:rPr>
        <w:t>:</w:t>
      </w:r>
    </w:p>
    <w:p w14:paraId="6BAB680D" w14:textId="77777777" w:rsidR="00946247" w:rsidRPr="00081849" w:rsidRDefault="00946247" w:rsidP="00946247">
      <w:pPr>
        <w:numPr>
          <w:ilvl w:val="1"/>
          <w:numId w:val="4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Low top-p </w:t>
      </w:r>
      <w:r w:rsidRPr="00081849">
        <w:rPr>
          <w:rFonts w:ascii="Times New Roman" w:hAnsi="Times New Roman" w:cs="Times New Roman"/>
        </w:rPr>
        <w:t>→</w:t>
      </w:r>
      <w:r w:rsidRPr="00081849">
        <w:rPr>
          <w:rFonts w:ascii="Baskerville Old Face" w:hAnsi="Baskerville Old Face"/>
        </w:rPr>
        <w:t xml:space="preserve"> more deterministic, safe, and repetitive.</w:t>
      </w:r>
    </w:p>
    <w:p w14:paraId="29C3BB60" w14:textId="77777777" w:rsidR="00946247" w:rsidRPr="00081849" w:rsidRDefault="00946247" w:rsidP="00946247">
      <w:pPr>
        <w:numPr>
          <w:ilvl w:val="1"/>
          <w:numId w:val="4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High top-p </w:t>
      </w:r>
      <w:r w:rsidRPr="00081849">
        <w:rPr>
          <w:rFonts w:ascii="Times New Roman" w:hAnsi="Times New Roman" w:cs="Times New Roman"/>
        </w:rPr>
        <w:t>→</w:t>
      </w:r>
      <w:r w:rsidRPr="00081849">
        <w:rPr>
          <w:rFonts w:ascii="Baskerville Old Face" w:hAnsi="Baskerville Old Face"/>
        </w:rPr>
        <w:t xml:space="preserve"> more varied, surprising, and creative.</w:t>
      </w:r>
    </w:p>
    <w:p w14:paraId="54F82711" w14:textId="77777777" w:rsidR="00946247" w:rsidRPr="00081849" w:rsidRDefault="00946247" w:rsidP="00946247">
      <w:pPr>
        <w:numPr>
          <w:ilvl w:val="0"/>
          <w:numId w:val="4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Useful for tasks like</w:t>
      </w:r>
      <w:r w:rsidRPr="00081849">
        <w:rPr>
          <w:rFonts w:ascii="Baskerville Old Face" w:hAnsi="Baskerville Old Face"/>
        </w:rPr>
        <w:t>:</w:t>
      </w:r>
    </w:p>
    <w:p w14:paraId="4EFFA52C" w14:textId="77777777" w:rsidR="00946247" w:rsidRPr="00081849" w:rsidRDefault="00946247" w:rsidP="00946247">
      <w:pPr>
        <w:numPr>
          <w:ilvl w:val="0"/>
          <w:numId w:val="5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Low top-p (0.1–0.3)</w:t>
      </w:r>
      <w:r w:rsidRPr="00081849">
        <w:rPr>
          <w:rFonts w:ascii="Baskerville Old Face" w:hAnsi="Baskerville Old Face"/>
        </w:rPr>
        <w:t>: factual Q&amp;A, code generation, legal writing.</w:t>
      </w:r>
    </w:p>
    <w:p w14:paraId="6A3E7C5C" w14:textId="76976F1A" w:rsidR="00054781" w:rsidRPr="00081849" w:rsidRDefault="00946247" w:rsidP="00054781">
      <w:pPr>
        <w:pStyle w:val="ListParagraph"/>
        <w:numPr>
          <w:ilvl w:val="0"/>
          <w:numId w:val="5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High top-p (0.8–1.0)</w:t>
      </w:r>
      <w:r w:rsidRPr="00081849">
        <w:rPr>
          <w:rFonts w:ascii="Baskerville Old Face" w:hAnsi="Baskerville Old Face"/>
        </w:rPr>
        <w:t>: storytelling, brainstorming, dialogue generation.</w:t>
      </w:r>
    </w:p>
    <w:p w14:paraId="2506CE05" w14:textId="77777777" w:rsidR="002C3565" w:rsidRDefault="002C3565" w:rsidP="003A2EC5">
      <w:pPr>
        <w:spacing w:line="278" w:lineRule="auto"/>
        <w:ind w:left="1440" w:firstLine="720"/>
        <w:rPr>
          <w:rFonts w:ascii="Baskerville Old Face" w:hAnsi="Baskerville Old Face"/>
          <w:b/>
          <w:bCs/>
          <w:sz w:val="26"/>
          <w:szCs w:val="26"/>
          <w:u w:val="single"/>
        </w:rPr>
      </w:pPr>
    </w:p>
    <w:p w14:paraId="7A35C00B" w14:textId="349075DF" w:rsidR="00054781" w:rsidRPr="00081849" w:rsidRDefault="00054781" w:rsidP="003A2EC5">
      <w:pPr>
        <w:spacing w:line="278" w:lineRule="auto"/>
        <w:ind w:left="1440" w:firstLine="720"/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081849">
        <w:rPr>
          <w:rFonts w:ascii="Baskerville Old Face" w:hAnsi="Baskerville Old Face"/>
          <w:b/>
          <w:bCs/>
          <w:sz w:val="26"/>
          <w:szCs w:val="26"/>
          <w:u w:val="single"/>
        </w:rPr>
        <w:lastRenderedPageBreak/>
        <w:t>What is the difference between</w:t>
      </w:r>
      <w:r w:rsidRPr="00081849">
        <w:rPr>
          <w:rFonts w:ascii="Baskerville Old Face" w:hAnsi="Baskerville Old Face"/>
          <w:sz w:val="26"/>
          <w:szCs w:val="26"/>
          <w:u w:val="single"/>
        </w:rPr>
        <w:t xml:space="preserve"> </w:t>
      </w:r>
      <w:r w:rsidRPr="00081849">
        <w:rPr>
          <w:rFonts w:ascii="Baskerville Old Face" w:hAnsi="Baskerville Old Face"/>
          <w:b/>
          <w:bCs/>
          <w:sz w:val="26"/>
          <w:szCs w:val="26"/>
          <w:u w:val="single"/>
        </w:rPr>
        <w:t>Top-p vs Temperature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514"/>
        <w:gridCol w:w="4579"/>
        <w:gridCol w:w="2546"/>
      </w:tblGrid>
      <w:tr w:rsidR="00054781" w:rsidRPr="001B4306" w14:paraId="5EAADF3D" w14:textId="77777777" w:rsidTr="009B01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5520A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BF94722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252AED26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7AD87FC7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Best For</w:t>
            </w:r>
          </w:p>
        </w:tc>
      </w:tr>
      <w:tr w:rsidR="00054781" w:rsidRPr="001B4306" w14:paraId="37DA8F1B" w14:textId="77777777" w:rsidTr="009B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215E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663F6CE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Token probability sharpness</w:t>
            </w:r>
          </w:p>
        </w:tc>
        <w:tc>
          <w:tcPr>
            <w:tcW w:w="0" w:type="auto"/>
            <w:vAlign w:val="center"/>
            <w:hideMark/>
          </w:tcPr>
          <w:p w14:paraId="140006A5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Uniform randomness across all tokens</w:t>
            </w:r>
          </w:p>
        </w:tc>
        <w:tc>
          <w:tcPr>
            <w:tcW w:w="0" w:type="auto"/>
            <w:vAlign w:val="center"/>
            <w:hideMark/>
          </w:tcPr>
          <w:p w14:paraId="600B9832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General creativity tuning</w:t>
            </w:r>
          </w:p>
        </w:tc>
      </w:tr>
      <w:tr w:rsidR="00054781" w:rsidRPr="001B4306" w14:paraId="5156DF0D" w14:textId="77777777" w:rsidTr="009B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C996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Top-p</w:t>
            </w:r>
          </w:p>
        </w:tc>
        <w:tc>
          <w:tcPr>
            <w:tcW w:w="0" w:type="auto"/>
            <w:vAlign w:val="center"/>
            <w:hideMark/>
          </w:tcPr>
          <w:p w14:paraId="573263F8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Token pool size</w:t>
            </w:r>
          </w:p>
        </w:tc>
        <w:tc>
          <w:tcPr>
            <w:tcW w:w="0" w:type="auto"/>
            <w:vAlign w:val="center"/>
            <w:hideMark/>
          </w:tcPr>
          <w:p w14:paraId="43321130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Adaptive randomness based on cumulative probability</w:t>
            </w:r>
          </w:p>
        </w:tc>
        <w:tc>
          <w:tcPr>
            <w:tcW w:w="0" w:type="auto"/>
            <w:vAlign w:val="center"/>
            <w:hideMark/>
          </w:tcPr>
          <w:p w14:paraId="72CA2E15" w14:textId="77777777" w:rsidR="00054781" w:rsidRPr="001B4306" w:rsidRDefault="00054781" w:rsidP="001B430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1B4306">
              <w:rPr>
                <w:rFonts w:ascii="Baskerville Old Face" w:hAnsi="Baskerville Old Face"/>
                <w:sz w:val="24"/>
                <w:szCs w:val="24"/>
              </w:rPr>
              <w:t>Fine-grained diversity control</w:t>
            </w:r>
          </w:p>
        </w:tc>
      </w:tr>
    </w:tbl>
    <w:p w14:paraId="0617F128" w14:textId="5D3F4803" w:rsidR="00054781" w:rsidRPr="009A3CDE" w:rsidRDefault="00054781" w:rsidP="007E02AA">
      <w:pPr>
        <w:spacing w:line="278" w:lineRule="auto"/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sz w:val="24"/>
          <w:szCs w:val="24"/>
        </w:rPr>
        <w:t xml:space="preserve">You can use both together for nuanced control—e.g., </w:t>
      </w:r>
      <w:r w:rsidRPr="009A3CDE">
        <w:rPr>
          <w:rFonts w:ascii="Baskerville Old Face" w:hAnsi="Baskerville Old Face"/>
          <w:i/>
          <w:iCs/>
          <w:sz w:val="24"/>
          <w:szCs w:val="24"/>
        </w:rPr>
        <w:t>temperature = 0.7</w:t>
      </w:r>
      <w:r w:rsidRPr="009A3CDE">
        <w:rPr>
          <w:rFonts w:ascii="Baskerville Old Face" w:hAnsi="Baskerville Old Face"/>
          <w:sz w:val="24"/>
          <w:szCs w:val="24"/>
        </w:rPr>
        <w:t xml:space="preserve">, </w:t>
      </w:r>
      <w:r w:rsidRPr="009A3CDE">
        <w:rPr>
          <w:rFonts w:ascii="Baskerville Old Face" w:hAnsi="Baskerville Old Face"/>
          <w:i/>
          <w:iCs/>
          <w:sz w:val="24"/>
          <w:szCs w:val="24"/>
        </w:rPr>
        <w:t>top-p = 0.9</w:t>
      </w:r>
      <w:r w:rsidRPr="009A3CDE">
        <w:rPr>
          <w:rFonts w:ascii="Baskerville Old Face" w:hAnsi="Baskerville Old Face"/>
          <w:sz w:val="24"/>
          <w:szCs w:val="24"/>
        </w:rPr>
        <w:t xml:space="preserve"> for balanced creativity.</w:t>
      </w:r>
    </w:p>
    <w:p w14:paraId="1C00DF97" w14:textId="77777777" w:rsidR="00054781" w:rsidRPr="009A3CDE" w:rsidRDefault="00054781" w:rsidP="00054781">
      <w:pPr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sz w:val="24"/>
          <w:szCs w:val="24"/>
        </w:rPr>
        <w:t>Example</w:t>
      </w:r>
    </w:p>
    <w:p w14:paraId="688E693D" w14:textId="77777777" w:rsidR="00054781" w:rsidRPr="009A3CDE" w:rsidRDefault="00054781" w:rsidP="00054781">
      <w:pPr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sz w:val="24"/>
          <w:szCs w:val="24"/>
        </w:rPr>
        <w:t xml:space="preserve">Imagine the model is choosing the next word after: </w:t>
      </w:r>
      <w:r w:rsidRPr="009A3CDE">
        <w:rPr>
          <w:rFonts w:ascii="Baskerville Old Face" w:hAnsi="Baskerville Old Face"/>
          <w:i/>
          <w:iCs/>
          <w:sz w:val="24"/>
          <w:szCs w:val="24"/>
        </w:rPr>
        <w:t>“The cat sat on the…”</w:t>
      </w:r>
    </w:p>
    <w:p w14:paraId="3A682AA4" w14:textId="77777777" w:rsidR="00054781" w:rsidRPr="009A3CDE" w:rsidRDefault="00054781" w:rsidP="00054781">
      <w:pPr>
        <w:numPr>
          <w:ilvl w:val="0"/>
          <w:numId w:val="8"/>
        </w:numPr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b/>
          <w:bCs/>
          <w:sz w:val="24"/>
          <w:szCs w:val="24"/>
        </w:rPr>
        <w:t>Temperature = 0.2</w:t>
      </w:r>
      <w:r w:rsidRPr="009A3CDE">
        <w:rPr>
          <w:rFonts w:ascii="Baskerville Old Face" w:hAnsi="Baskerville Old Face"/>
          <w:sz w:val="24"/>
          <w:szCs w:val="24"/>
        </w:rPr>
        <w:t xml:space="preserve"> </w:t>
      </w:r>
      <w:r w:rsidRPr="009A3CDE">
        <w:rPr>
          <w:rFonts w:ascii="Times New Roman" w:hAnsi="Times New Roman" w:cs="Times New Roman"/>
          <w:sz w:val="24"/>
          <w:szCs w:val="24"/>
        </w:rPr>
        <w:t>→</w:t>
      </w:r>
      <w:r w:rsidRPr="009A3CDE">
        <w:rPr>
          <w:rFonts w:ascii="Baskerville Old Face" w:hAnsi="Baskerville Old Face"/>
          <w:sz w:val="24"/>
          <w:szCs w:val="24"/>
        </w:rPr>
        <w:t xml:space="preserve">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mat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  <w:r w:rsidRPr="009A3CDE">
        <w:rPr>
          <w:rFonts w:ascii="Baskerville Old Face" w:hAnsi="Baskerville Old Face"/>
          <w:sz w:val="24"/>
          <w:szCs w:val="24"/>
        </w:rPr>
        <w:t xml:space="preserve"> (most likely token)</w:t>
      </w:r>
    </w:p>
    <w:p w14:paraId="4938BB7B" w14:textId="77777777" w:rsidR="00054781" w:rsidRPr="009A3CDE" w:rsidRDefault="00054781" w:rsidP="00054781">
      <w:pPr>
        <w:numPr>
          <w:ilvl w:val="0"/>
          <w:numId w:val="8"/>
        </w:numPr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b/>
          <w:bCs/>
          <w:sz w:val="24"/>
          <w:szCs w:val="24"/>
        </w:rPr>
        <w:t>Temperature = 0.9</w:t>
      </w:r>
      <w:r w:rsidRPr="009A3CDE">
        <w:rPr>
          <w:rFonts w:ascii="Baskerville Old Face" w:hAnsi="Baskerville Old Face"/>
          <w:sz w:val="24"/>
          <w:szCs w:val="24"/>
        </w:rPr>
        <w:t xml:space="preserve"> </w:t>
      </w:r>
      <w:r w:rsidRPr="009A3CDE">
        <w:rPr>
          <w:rFonts w:ascii="Times New Roman" w:hAnsi="Times New Roman" w:cs="Times New Roman"/>
          <w:sz w:val="24"/>
          <w:szCs w:val="24"/>
        </w:rPr>
        <w:t>→</w:t>
      </w:r>
      <w:r w:rsidRPr="009A3CDE">
        <w:rPr>
          <w:rFonts w:ascii="Baskerville Old Face" w:hAnsi="Baskerville Old Face"/>
          <w:sz w:val="24"/>
          <w:szCs w:val="24"/>
        </w:rPr>
        <w:t xml:space="preserve">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roof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  <w:r w:rsidRPr="009A3CDE">
        <w:rPr>
          <w:rFonts w:ascii="Baskerville Old Face" w:hAnsi="Baskerville Old Face"/>
          <w:sz w:val="24"/>
          <w:szCs w:val="24"/>
        </w:rPr>
        <w:t xml:space="preserve">,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sofa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  <w:r w:rsidRPr="009A3CDE">
        <w:rPr>
          <w:rFonts w:ascii="Baskerville Old Face" w:hAnsi="Baskerville Old Face"/>
          <w:sz w:val="24"/>
          <w:szCs w:val="24"/>
        </w:rPr>
        <w:t xml:space="preserve">,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keyboard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  <w:r w:rsidRPr="009A3CDE">
        <w:rPr>
          <w:rFonts w:ascii="Baskerville Old Face" w:hAnsi="Baskerville Old Face"/>
          <w:sz w:val="24"/>
          <w:szCs w:val="24"/>
        </w:rPr>
        <w:t xml:space="preserve"> (more diverse)</w:t>
      </w:r>
    </w:p>
    <w:p w14:paraId="207D38B9" w14:textId="77777777" w:rsidR="00054781" w:rsidRPr="009A3CDE" w:rsidRDefault="00054781" w:rsidP="00054781">
      <w:pPr>
        <w:numPr>
          <w:ilvl w:val="0"/>
          <w:numId w:val="8"/>
        </w:numPr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b/>
          <w:bCs/>
          <w:sz w:val="24"/>
          <w:szCs w:val="24"/>
        </w:rPr>
        <w:t>Top-p = 0.9</w:t>
      </w:r>
      <w:r w:rsidRPr="009A3CDE">
        <w:rPr>
          <w:rFonts w:ascii="Baskerville Old Face" w:hAnsi="Baskerville Old Face"/>
          <w:sz w:val="24"/>
          <w:szCs w:val="24"/>
        </w:rPr>
        <w:t xml:space="preserve"> </w:t>
      </w:r>
      <w:r w:rsidRPr="009A3CDE">
        <w:rPr>
          <w:rFonts w:ascii="Times New Roman" w:hAnsi="Times New Roman" w:cs="Times New Roman"/>
          <w:sz w:val="24"/>
          <w:szCs w:val="24"/>
        </w:rPr>
        <w:t>→</w:t>
      </w:r>
      <w:r w:rsidRPr="009A3CDE">
        <w:rPr>
          <w:rFonts w:ascii="Baskerville Old Face" w:hAnsi="Baskerville Old Face"/>
          <w:sz w:val="24"/>
          <w:szCs w:val="24"/>
        </w:rPr>
        <w:t xml:space="preserve"> selects from a small pool of high-probability tokens like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mat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  <w:r w:rsidRPr="009A3CDE">
        <w:rPr>
          <w:rFonts w:ascii="Baskerville Old Face" w:hAnsi="Baskerville Old Face"/>
          <w:sz w:val="24"/>
          <w:szCs w:val="24"/>
        </w:rPr>
        <w:t xml:space="preserve">,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sofa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  <w:r w:rsidRPr="009A3CDE">
        <w:rPr>
          <w:rFonts w:ascii="Baskerville Old Face" w:hAnsi="Baskerville Old Face"/>
          <w:sz w:val="24"/>
          <w:szCs w:val="24"/>
        </w:rPr>
        <w:t xml:space="preserve">,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bed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</w:p>
    <w:p w14:paraId="7EF5DF47" w14:textId="77777777" w:rsidR="00054781" w:rsidRPr="009A3CDE" w:rsidRDefault="00054781" w:rsidP="00054781">
      <w:pPr>
        <w:numPr>
          <w:ilvl w:val="0"/>
          <w:numId w:val="8"/>
        </w:numPr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b/>
          <w:bCs/>
          <w:sz w:val="24"/>
          <w:szCs w:val="24"/>
        </w:rPr>
        <w:t>Top-p = 0.3</w:t>
      </w:r>
      <w:r w:rsidRPr="009A3CDE">
        <w:rPr>
          <w:rFonts w:ascii="Baskerville Old Face" w:hAnsi="Baskerville Old Face"/>
          <w:sz w:val="24"/>
          <w:szCs w:val="24"/>
        </w:rPr>
        <w:t xml:space="preserve"> </w:t>
      </w:r>
      <w:r w:rsidRPr="009A3CDE">
        <w:rPr>
          <w:rFonts w:ascii="Times New Roman" w:hAnsi="Times New Roman" w:cs="Times New Roman"/>
          <w:sz w:val="24"/>
          <w:szCs w:val="24"/>
        </w:rPr>
        <w:t>→</w:t>
      </w:r>
      <w:r w:rsidRPr="009A3CDE">
        <w:rPr>
          <w:rFonts w:ascii="Baskerville Old Face" w:hAnsi="Baskerville Old Face"/>
          <w:sz w:val="24"/>
          <w:szCs w:val="24"/>
        </w:rPr>
        <w:t xml:space="preserve"> only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mat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  <w:r w:rsidRPr="009A3CDE">
        <w:rPr>
          <w:rFonts w:ascii="Baskerville Old Face" w:hAnsi="Baskerville Old Face"/>
          <w:sz w:val="24"/>
          <w:szCs w:val="24"/>
        </w:rPr>
        <w:t xml:space="preserve"> and maybe </w:t>
      </w:r>
      <w:r w:rsidRPr="009A3CDE">
        <w:rPr>
          <w:rFonts w:ascii="Baskerville Old Face" w:hAnsi="Baskerville Old Face" w:cs="Baskerville Old Face"/>
          <w:sz w:val="24"/>
          <w:szCs w:val="24"/>
        </w:rPr>
        <w:t>“</w:t>
      </w:r>
      <w:r w:rsidRPr="009A3CDE">
        <w:rPr>
          <w:rFonts w:ascii="Baskerville Old Face" w:hAnsi="Baskerville Old Face"/>
          <w:sz w:val="24"/>
          <w:szCs w:val="24"/>
        </w:rPr>
        <w:t>bed</w:t>
      </w:r>
      <w:r w:rsidRPr="009A3CDE">
        <w:rPr>
          <w:rFonts w:ascii="Baskerville Old Face" w:hAnsi="Baskerville Old Face" w:cs="Baskerville Old Face"/>
          <w:sz w:val="24"/>
          <w:szCs w:val="24"/>
        </w:rPr>
        <w:t>”</w:t>
      </w:r>
      <w:r w:rsidRPr="009A3CDE">
        <w:rPr>
          <w:rFonts w:ascii="Baskerville Old Face" w:hAnsi="Baskerville Old Face"/>
          <w:sz w:val="24"/>
          <w:szCs w:val="24"/>
        </w:rPr>
        <w:t xml:space="preserve"> are considered</w:t>
      </w:r>
    </w:p>
    <w:p w14:paraId="3983B156" w14:textId="77777777" w:rsidR="00054781" w:rsidRPr="009A3CDE" w:rsidRDefault="00054781" w:rsidP="00054781">
      <w:pPr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sz w:val="24"/>
          <w:szCs w:val="24"/>
        </w:rPr>
        <w:t>Summary</w:t>
      </w:r>
    </w:p>
    <w:p w14:paraId="5C22E058" w14:textId="468836DD" w:rsidR="0080205F" w:rsidRPr="00FB7674" w:rsidRDefault="00054781" w:rsidP="0080205F">
      <w:pPr>
        <w:numPr>
          <w:ilvl w:val="0"/>
          <w:numId w:val="9"/>
        </w:numPr>
        <w:rPr>
          <w:rFonts w:ascii="Baskerville Old Face" w:hAnsi="Baskerville Old Face"/>
          <w:sz w:val="24"/>
          <w:szCs w:val="24"/>
        </w:rPr>
      </w:pPr>
      <w:r w:rsidRPr="009A3CDE">
        <w:rPr>
          <w:rFonts w:ascii="Baskerville Old Face" w:hAnsi="Baskerville Old Face"/>
          <w:sz w:val="24"/>
          <w:szCs w:val="24"/>
        </w:rPr>
        <w:t xml:space="preserve">Use </w:t>
      </w:r>
      <w:r w:rsidRPr="009A3CDE">
        <w:rPr>
          <w:rFonts w:ascii="Baskerville Old Face" w:hAnsi="Baskerville Old Face"/>
          <w:b/>
          <w:bCs/>
          <w:sz w:val="24"/>
          <w:szCs w:val="24"/>
        </w:rPr>
        <w:t>temperature</w:t>
      </w:r>
      <w:r w:rsidRPr="009A3CDE">
        <w:rPr>
          <w:rFonts w:ascii="Baskerville Old Face" w:hAnsi="Baskerville Old Face"/>
          <w:sz w:val="24"/>
          <w:szCs w:val="24"/>
        </w:rPr>
        <w:t xml:space="preserve"> to control </w:t>
      </w:r>
      <w:r w:rsidRPr="009A3CDE">
        <w:rPr>
          <w:rFonts w:ascii="Baskerville Old Face" w:hAnsi="Baskerville Old Face"/>
          <w:i/>
          <w:iCs/>
          <w:sz w:val="24"/>
          <w:szCs w:val="24"/>
        </w:rPr>
        <w:t>how random</w:t>
      </w:r>
      <w:r w:rsidRPr="009A3CDE">
        <w:rPr>
          <w:rFonts w:ascii="Baskerville Old Face" w:hAnsi="Baskerville Old Face"/>
          <w:sz w:val="24"/>
          <w:szCs w:val="24"/>
        </w:rPr>
        <w:t xml:space="preserve"> the model is.</w:t>
      </w:r>
      <w:r w:rsidR="00210D43" w:rsidRPr="009A3CDE">
        <w:rPr>
          <w:rFonts w:ascii="Baskerville Old Face" w:hAnsi="Baskerville Old Face"/>
          <w:sz w:val="24"/>
          <w:szCs w:val="24"/>
        </w:rPr>
        <w:t xml:space="preserve"> </w:t>
      </w:r>
      <w:r w:rsidRPr="009A3CDE">
        <w:rPr>
          <w:rFonts w:ascii="Baskerville Old Face" w:hAnsi="Baskerville Old Face"/>
          <w:sz w:val="24"/>
          <w:szCs w:val="24"/>
        </w:rPr>
        <w:t xml:space="preserve">Use </w:t>
      </w:r>
      <w:r w:rsidRPr="009A3CDE">
        <w:rPr>
          <w:rFonts w:ascii="Baskerville Old Face" w:hAnsi="Baskerville Old Face"/>
          <w:b/>
          <w:bCs/>
          <w:sz w:val="24"/>
          <w:szCs w:val="24"/>
        </w:rPr>
        <w:t>top-p</w:t>
      </w:r>
      <w:r w:rsidRPr="009A3CDE">
        <w:rPr>
          <w:rFonts w:ascii="Baskerville Old Face" w:hAnsi="Baskerville Old Face"/>
          <w:sz w:val="24"/>
          <w:szCs w:val="24"/>
        </w:rPr>
        <w:t xml:space="preserve"> to control </w:t>
      </w:r>
      <w:r w:rsidRPr="009A3CDE">
        <w:rPr>
          <w:rFonts w:ascii="Baskerville Old Face" w:hAnsi="Baskerville Old Face"/>
          <w:i/>
          <w:iCs/>
          <w:sz w:val="24"/>
          <w:szCs w:val="24"/>
        </w:rPr>
        <w:t>how many tokens</w:t>
      </w:r>
      <w:r w:rsidRPr="009A3CDE">
        <w:rPr>
          <w:rFonts w:ascii="Baskerville Old Face" w:hAnsi="Baskerville Old Face"/>
          <w:sz w:val="24"/>
          <w:szCs w:val="24"/>
        </w:rPr>
        <w:t xml:space="preserve"> the model considers.</w:t>
      </w:r>
    </w:p>
    <w:p w14:paraId="11269F4F" w14:textId="77777777" w:rsidR="00DD79AA" w:rsidRPr="00081849" w:rsidRDefault="00DD79AA" w:rsidP="009D31AC">
      <w:pPr>
        <w:ind w:left="720" w:firstLine="720"/>
        <w:rPr>
          <w:rFonts w:ascii="Baskerville Old Face" w:hAnsi="Baskerville Old Face"/>
          <w:b/>
          <w:bCs/>
          <w:u w:val="single"/>
        </w:rPr>
      </w:pPr>
      <w:r w:rsidRPr="00081849">
        <w:rPr>
          <w:rFonts w:ascii="Baskerville Old Face" w:hAnsi="Baskerville Old Face"/>
          <w:b/>
          <w:bCs/>
          <w:sz w:val="34"/>
          <w:szCs w:val="34"/>
          <w:u w:val="single"/>
        </w:rPr>
        <w:t>What is the use of max_tokens in LLM?</w:t>
      </w:r>
    </w:p>
    <w:p w14:paraId="11BA41B7" w14:textId="77777777" w:rsidR="00DD79AA" w:rsidRPr="00081849" w:rsidRDefault="00DD79AA" w:rsidP="00DD79AA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max_tokens sets the maximum number of tokens an LLM can generate in its response. It controls output length and helps manage cost, performance, and coherence.</w:t>
      </w:r>
    </w:p>
    <w:p w14:paraId="3177BCCF" w14:textId="77777777" w:rsidR="00DD79AA" w:rsidRPr="00081849" w:rsidRDefault="00DD79AA" w:rsidP="00DD79AA">
      <w:pPr>
        <w:rPr>
          <w:rFonts w:ascii="Baskerville Old Face" w:hAnsi="Baskerville Old Face"/>
          <w:b/>
          <w:bCs/>
        </w:rPr>
      </w:pPr>
      <w:r w:rsidRPr="00081849">
        <w:rPr>
          <w:rFonts w:ascii="Baskerville Old Face" w:hAnsi="Baskerville Old Face"/>
          <w:b/>
          <w:bCs/>
        </w:rPr>
        <w:t>What Is a Token?</w:t>
      </w:r>
    </w:p>
    <w:p w14:paraId="599314EF" w14:textId="77777777" w:rsidR="00DD79AA" w:rsidRPr="00081849" w:rsidRDefault="00DD79AA" w:rsidP="00DD79AA">
      <w:pPr>
        <w:numPr>
          <w:ilvl w:val="0"/>
          <w:numId w:val="10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A </w:t>
      </w:r>
      <w:r w:rsidRPr="00081849">
        <w:rPr>
          <w:rFonts w:ascii="Baskerville Old Face" w:hAnsi="Baskerville Old Face"/>
          <w:b/>
          <w:bCs/>
        </w:rPr>
        <w:t>token</w:t>
      </w:r>
      <w:r w:rsidRPr="00081849">
        <w:rPr>
          <w:rFonts w:ascii="Baskerville Old Face" w:hAnsi="Baskerville Old Face"/>
        </w:rPr>
        <w:t xml:space="preserve"> is a chunk of text—typically a word, part of a word, or punctuation.</w:t>
      </w:r>
    </w:p>
    <w:p w14:paraId="7A96F674" w14:textId="77777777" w:rsidR="00DD79AA" w:rsidRPr="00081849" w:rsidRDefault="00DD79AA" w:rsidP="00DD79AA">
      <w:pPr>
        <w:numPr>
          <w:ilvl w:val="1"/>
          <w:numId w:val="10"/>
        </w:numPr>
        <w:rPr>
          <w:rFonts w:ascii="Baskerville Old Face" w:hAnsi="Baskerville Old Face"/>
          <w:b/>
          <w:bCs/>
        </w:rPr>
      </w:pPr>
      <w:r w:rsidRPr="00081849">
        <w:rPr>
          <w:rFonts w:ascii="Baskerville Old Face" w:hAnsi="Baskerville Old Face"/>
          <w:b/>
          <w:bCs/>
        </w:rPr>
        <w:t xml:space="preserve">Example: “ChatGPT is amazing!” </w:t>
      </w:r>
      <w:r w:rsidRPr="00081849">
        <w:rPr>
          <w:rFonts w:ascii="Times New Roman" w:hAnsi="Times New Roman" w:cs="Times New Roman"/>
          <w:b/>
          <w:bCs/>
        </w:rPr>
        <w:t>→</w:t>
      </w:r>
      <w:r w:rsidRPr="00081849">
        <w:rPr>
          <w:rFonts w:ascii="Baskerville Old Face" w:hAnsi="Baskerville Old Face"/>
          <w:b/>
          <w:bCs/>
        </w:rPr>
        <w:t xml:space="preserve"> 5 tokens: ["Chat", "GPT", " is", " amazing", "!"]</w:t>
      </w:r>
    </w:p>
    <w:p w14:paraId="0C79B3FC" w14:textId="77777777" w:rsidR="00DD79AA" w:rsidRPr="00081849" w:rsidRDefault="00DD79AA" w:rsidP="00DD79AA">
      <w:pPr>
        <w:numPr>
          <w:ilvl w:val="0"/>
          <w:numId w:val="10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LLMs process input and output in tokens, not characters or words</w:t>
      </w:r>
      <w:r w:rsidRPr="00081849">
        <w:rPr>
          <w:rFonts w:ascii="Baskerville Old Face" w:hAnsi="Baskerville Old Face"/>
        </w:rPr>
        <w:t>.</w:t>
      </w:r>
    </w:p>
    <w:p w14:paraId="33FA7721" w14:textId="77777777" w:rsidR="00DD79AA" w:rsidRPr="008C7759" w:rsidRDefault="00DD79AA" w:rsidP="008C7759">
      <w:pPr>
        <w:ind w:left="1440" w:firstLine="720"/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8C7759">
        <w:rPr>
          <w:rFonts w:ascii="Baskerville Old Face" w:hAnsi="Baskerville Old Face"/>
          <w:b/>
          <w:bCs/>
          <w:sz w:val="28"/>
          <w:szCs w:val="28"/>
          <w:u w:val="single"/>
        </w:rPr>
        <w:t>What Does max_tokens Do?</w:t>
      </w:r>
    </w:p>
    <w:p w14:paraId="2AB909C0" w14:textId="77777777" w:rsidR="00DD79AA" w:rsidRPr="008C7759" w:rsidRDefault="00DD79AA" w:rsidP="009B5CA2">
      <w:pPr>
        <w:pStyle w:val="NoSpacing"/>
        <w:numPr>
          <w:ilvl w:val="0"/>
          <w:numId w:val="17"/>
        </w:numPr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>Limits the number of output tokens the model can generate.</w:t>
      </w:r>
    </w:p>
    <w:p w14:paraId="17B7DFA6" w14:textId="77777777" w:rsidR="00DD79AA" w:rsidRPr="008C7759" w:rsidRDefault="00DD79AA" w:rsidP="009B5CA2">
      <w:pPr>
        <w:pStyle w:val="NoSpacing"/>
        <w:numPr>
          <w:ilvl w:val="0"/>
          <w:numId w:val="17"/>
        </w:numPr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>Ensures responses don’t exceed a certain length.</w:t>
      </w:r>
    </w:p>
    <w:p w14:paraId="040B8F11" w14:textId="77777777" w:rsidR="00DD79AA" w:rsidRPr="008C7759" w:rsidRDefault="00DD79AA" w:rsidP="009B5CA2">
      <w:pPr>
        <w:pStyle w:val="NoSpacing"/>
        <w:numPr>
          <w:ilvl w:val="0"/>
          <w:numId w:val="17"/>
        </w:numPr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>Helps manage:</w:t>
      </w:r>
    </w:p>
    <w:p w14:paraId="4A7C35A6" w14:textId="77777777" w:rsidR="00DD79AA" w:rsidRPr="008C7759" w:rsidRDefault="00DD79AA" w:rsidP="009B5CA2">
      <w:pPr>
        <w:pStyle w:val="NoSpacing"/>
        <w:numPr>
          <w:ilvl w:val="0"/>
          <w:numId w:val="17"/>
        </w:numPr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>Latency: Shorter outputs are faster.</w:t>
      </w:r>
    </w:p>
    <w:p w14:paraId="1A22FD2B" w14:textId="77777777" w:rsidR="00DD79AA" w:rsidRPr="008C7759" w:rsidRDefault="00DD79AA" w:rsidP="009B5CA2">
      <w:pPr>
        <w:pStyle w:val="NoSpacing"/>
        <w:numPr>
          <w:ilvl w:val="0"/>
          <w:numId w:val="17"/>
        </w:numPr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>Cost: Fewer tokens = lower compute usage.</w:t>
      </w:r>
    </w:p>
    <w:p w14:paraId="54B7FFC6" w14:textId="5371EDE5" w:rsidR="009B5CA2" w:rsidRPr="008C7759" w:rsidRDefault="00DD79AA" w:rsidP="008C7759">
      <w:pPr>
        <w:pStyle w:val="NoSpacing"/>
        <w:numPr>
          <w:ilvl w:val="0"/>
          <w:numId w:val="17"/>
        </w:numPr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>Coherence: Prevents overly long or rambling completions.</w:t>
      </w:r>
    </w:p>
    <w:p w14:paraId="419C80CC" w14:textId="3C604807" w:rsidR="00DD79AA" w:rsidRPr="008C7759" w:rsidRDefault="00DD79AA" w:rsidP="009B5CA2">
      <w:pPr>
        <w:spacing w:line="278" w:lineRule="auto"/>
        <w:ind w:left="720" w:firstLine="720"/>
        <w:rPr>
          <w:rFonts w:ascii="Baskerville Old Face" w:hAnsi="Baskerville Old Face"/>
          <w:b/>
          <w:bCs/>
          <w:sz w:val="24"/>
          <w:szCs w:val="24"/>
        </w:rPr>
      </w:pPr>
      <w:r w:rsidRPr="008C7759">
        <w:rPr>
          <w:rFonts w:ascii="Baskerville Old Face" w:hAnsi="Baskerville Old Face"/>
          <w:b/>
          <w:bCs/>
          <w:sz w:val="24"/>
          <w:szCs w:val="24"/>
        </w:rPr>
        <w:t>Use Cases</w:t>
      </w:r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65"/>
      </w:tblGrid>
      <w:tr w:rsidR="00DD79AA" w:rsidRPr="008C7759" w14:paraId="16B4E308" w14:textId="77777777" w:rsidTr="009B5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5F1DF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B1CB0BB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Recommended max_tokens</w:t>
            </w:r>
          </w:p>
        </w:tc>
      </w:tr>
      <w:tr w:rsidR="00DD79AA" w:rsidRPr="008C7759" w14:paraId="61D67E94" w14:textId="77777777" w:rsidTr="009B5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6F5E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Short answers or summaries</w:t>
            </w:r>
          </w:p>
        </w:tc>
        <w:tc>
          <w:tcPr>
            <w:tcW w:w="0" w:type="auto"/>
            <w:vAlign w:val="center"/>
            <w:hideMark/>
          </w:tcPr>
          <w:p w14:paraId="3E9B2B3C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50–200</w:t>
            </w:r>
          </w:p>
        </w:tc>
      </w:tr>
      <w:tr w:rsidR="00DD79AA" w:rsidRPr="008C7759" w14:paraId="15FF1A5B" w14:textId="77777777" w:rsidTr="009B5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CF2D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Emails or blog posts</w:t>
            </w:r>
          </w:p>
        </w:tc>
        <w:tc>
          <w:tcPr>
            <w:tcW w:w="0" w:type="auto"/>
            <w:vAlign w:val="center"/>
            <w:hideMark/>
          </w:tcPr>
          <w:p w14:paraId="5892E243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300–800</w:t>
            </w:r>
          </w:p>
        </w:tc>
      </w:tr>
      <w:tr w:rsidR="00DD79AA" w:rsidRPr="008C7759" w14:paraId="7ABBEECF" w14:textId="77777777" w:rsidTr="009B5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CBC1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Stories or long-form text</w:t>
            </w:r>
          </w:p>
        </w:tc>
        <w:tc>
          <w:tcPr>
            <w:tcW w:w="0" w:type="auto"/>
            <w:vAlign w:val="center"/>
            <w:hideMark/>
          </w:tcPr>
          <w:p w14:paraId="5E6F9BE1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1,000+</w:t>
            </w:r>
          </w:p>
        </w:tc>
      </w:tr>
      <w:tr w:rsidR="00DD79AA" w:rsidRPr="008C7759" w14:paraId="7FEBC503" w14:textId="77777777" w:rsidTr="009B5C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86DE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32D3BC4E" w14:textId="77777777" w:rsidR="00DD79AA" w:rsidRPr="008C7759" w:rsidRDefault="00DD79AA" w:rsidP="008C7759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8C7759">
              <w:rPr>
                <w:rFonts w:ascii="Baskerville Old Face" w:hAnsi="Baskerville Old Face"/>
                <w:sz w:val="24"/>
                <w:szCs w:val="24"/>
              </w:rPr>
              <w:t>100–500</w:t>
            </w:r>
          </w:p>
        </w:tc>
      </w:tr>
    </w:tbl>
    <w:p w14:paraId="12F20BA3" w14:textId="5890C545" w:rsidR="00DD79AA" w:rsidRPr="00081849" w:rsidRDefault="00DD79AA" w:rsidP="00DD79AA">
      <w:pPr>
        <w:spacing w:line="278" w:lineRule="auto"/>
        <w:rPr>
          <w:rFonts w:ascii="Baskerville Old Face" w:hAnsi="Baskerville Old Face"/>
        </w:rPr>
      </w:pPr>
    </w:p>
    <w:p w14:paraId="6AB53651" w14:textId="7CD1FD66" w:rsidR="00DD79AA" w:rsidRPr="00081849" w:rsidRDefault="00DD79AA" w:rsidP="00DD79AA">
      <w:pPr>
        <w:spacing w:line="278" w:lineRule="auto"/>
        <w:rPr>
          <w:rFonts w:ascii="Baskerville Old Face" w:hAnsi="Baskerville Old Face"/>
          <w:b/>
          <w:bCs/>
        </w:rPr>
      </w:pPr>
      <w:r w:rsidRPr="00081849">
        <w:rPr>
          <w:rFonts w:ascii="Baskerville Old Face" w:hAnsi="Baskerville Old Face"/>
          <w:b/>
          <w:bCs/>
        </w:rPr>
        <w:lastRenderedPageBreak/>
        <w:t>Example</w:t>
      </w:r>
    </w:p>
    <w:p w14:paraId="44F1B3EB" w14:textId="77777777" w:rsidR="00DD79AA" w:rsidRPr="008C7759" w:rsidRDefault="00DD79AA" w:rsidP="008C7759">
      <w:pPr>
        <w:pStyle w:val="NoSpacing"/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>{</w:t>
      </w:r>
    </w:p>
    <w:p w14:paraId="079006D5" w14:textId="77777777" w:rsidR="00DD79AA" w:rsidRPr="008C7759" w:rsidRDefault="00DD79AA" w:rsidP="008C7759">
      <w:pPr>
        <w:pStyle w:val="NoSpacing"/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 xml:space="preserve">  "prompt": "Write a short poem about the moon.",</w:t>
      </w:r>
    </w:p>
    <w:p w14:paraId="3B62BF4B" w14:textId="77777777" w:rsidR="00DD79AA" w:rsidRPr="008C7759" w:rsidRDefault="00DD79AA" w:rsidP="008C7759">
      <w:pPr>
        <w:pStyle w:val="NoSpacing"/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 xml:space="preserve">  "max_tokens": 100</w:t>
      </w:r>
    </w:p>
    <w:p w14:paraId="565176A3" w14:textId="77777777" w:rsidR="00DD79AA" w:rsidRPr="008C7759" w:rsidRDefault="00DD79AA" w:rsidP="008C7759">
      <w:pPr>
        <w:pStyle w:val="NoSpacing"/>
        <w:rPr>
          <w:rFonts w:ascii="Baskerville Old Face" w:hAnsi="Baskerville Old Face"/>
          <w:sz w:val="24"/>
          <w:szCs w:val="24"/>
        </w:rPr>
      </w:pPr>
      <w:r w:rsidRPr="008C7759">
        <w:rPr>
          <w:rFonts w:ascii="Baskerville Old Face" w:hAnsi="Baskerville Old Face"/>
          <w:sz w:val="24"/>
          <w:szCs w:val="24"/>
        </w:rPr>
        <w:t>}</w:t>
      </w:r>
    </w:p>
    <w:p w14:paraId="33C1AAF8" w14:textId="16B7AA28" w:rsidR="00925232" w:rsidRPr="00081849" w:rsidRDefault="00DD79AA" w:rsidP="00DD79AA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This ensures the poem stays concise and doesn’t exceed 100 tokens.</w:t>
      </w:r>
    </w:p>
    <w:p w14:paraId="2C703FFF" w14:textId="77777777" w:rsidR="000668C6" w:rsidRPr="00081849" w:rsidRDefault="000668C6" w:rsidP="003D1006">
      <w:pPr>
        <w:ind w:left="1440" w:firstLine="720"/>
        <w:rPr>
          <w:rFonts w:ascii="Baskerville Old Face" w:hAnsi="Baskerville Old Face"/>
          <w:b/>
          <w:bCs/>
          <w:u w:val="single"/>
        </w:rPr>
      </w:pPr>
      <w:r w:rsidRPr="00081849">
        <w:rPr>
          <w:rFonts w:ascii="Baskerville Old Face" w:hAnsi="Baskerville Old Face"/>
          <w:b/>
          <w:bCs/>
          <w:sz w:val="30"/>
          <w:szCs w:val="30"/>
          <w:u w:val="single"/>
        </w:rPr>
        <w:t>What is presence_penalty in LLM?</w:t>
      </w:r>
    </w:p>
    <w:p w14:paraId="394F34C7" w14:textId="51E5DDB9" w:rsidR="000668C6" w:rsidRPr="00081849" w:rsidRDefault="000668C6" w:rsidP="000668C6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presence_penalty in LLMs discourages the model from repeating words or ideas it has already used, promoting novelty and diversity in output.</w:t>
      </w:r>
      <w:r w:rsidR="008F55B0">
        <w:rPr>
          <w:rFonts w:ascii="Baskerville Old Face" w:hAnsi="Baskerville Old Face"/>
          <w:b/>
          <w:bCs/>
        </w:rPr>
        <w:t xml:space="preserve"> </w:t>
      </w:r>
      <w:r w:rsidRPr="00081849">
        <w:rPr>
          <w:rFonts w:ascii="Baskerville Old Face" w:hAnsi="Baskerville Old Face"/>
        </w:rPr>
        <w:t>In simple terms:</w:t>
      </w:r>
      <w:r w:rsidR="00385A0A" w:rsidRPr="00081849">
        <w:rPr>
          <w:rFonts w:ascii="Baskerville Old Face" w:hAnsi="Baskerville Old Face"/>
        </w:rPr>
        <w:t xml:space="preserve"> </w:t>
      </w:r>
      <w:r w:rsidRPr="00081849">
        <w:rPr>
          <w:rFonts w:ascii="Baskerville Old Face" w:hAnsi="Baskerville Old Face"/>
        </w:rPr>
        <w:t xml:space="preserve">It encourages the model to </w:t>
      </w:r>
      <w:r w:rsidRPr="00081849">
        <w:rPr>
          <w:rFonts w:ascii="Baskerville Old Face" w:hAnsi="Baskerville Old Face"/>
          <w:b/>
          <w:bCs/>
        </w:rPr>
        <w:t>say new things</w:t>
      </w:r>
      <w:r w:rsidRPr="00081849">
        <w:rPr>
          <w:rFonts w:ascii="Baskerville Old Face" w:hAnsi="Baskerville Old Face"/>
        </w:rPr>
        <w:t xml:space="preserve"> instead of repeating itself.</w:t>
      </w:r>
    </w:p>
    <w:p w14:paraId="154387CB" w14:textId="013CD8EB" w:rsidR="000668C6" w:rsidRPr="00081849" w:rsidRDefault="000668C6" w:rsidP="000668C6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Example:</w:t>
      </w:r>
    </w:p>
    <w:p w14:paraId="5ABD2427" w14:textId="77777777" w:rsidR="000668C6" w:rsidRPr="00081849" w:rsidRDefault="000668C6" w:rsidP="000668C6">
      <w:pPr>
        <w:numPr>
          <w:ilvl w:val="0"/>
          <w:numId w:val="13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Without penalty</w:t>
      </w:r>
      <w:r w:rsidRPr="00081849">
        <w:rPr>
          <w:rFonts w:ascii="Baskerville Old Face" w:hAnsi="Baskerville Old Face"/>
        </w:rPr>
        <w:t>: “The dog is barking. The dog is playing. The dog is running.”</w:t>
      </w:r>
    </w:p>
    <w:p w14:paraId="2520C8DB" w14:textId="77777777" w:rsidR="000668C6" w:rsidRPr="00081849" w:rsidRDefault="000668C6" w:rsidP="000668C6">
      <w:pPr>
        <w:numPr>
          <w:ilvl w:val="0"/>
          <w:numId w:val="13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With presence penalty</w:t>
      </w:r>
      <w:r w:rsidRPr="00081849">
        <w:rPr>
          <w:rFonts w:ascii="Baskerville Old Face" w:hAnsi="Baskerville Old Face"/>
        </w:rPr>
        <w:t>: “The dog is barking. The cat is playing. The rabbit is running.”</w:t>
      </w:r>
    </w:p>
    <w:p w14:paraId="52B1364A" w14:textId="77777777" w:rsidR="000668C6" w:rsidRPr="00081849" w:rsidRDefault="000668C6" w:rsidP="000668C6">
      <w:pPr>
        <w:rPr>
          <w:rFonts w:ascii="Baskerville Old Face" w:hAnsi="Baskerville Old Face"/>
          <w:b/>
          <w:bCs/>
        </w:rPr>
      </w:pPr>
      <w:r w:rsidRPr="00081849">
        <w:rPr>
          <w:rFonts w:ascii="Baskerville Old Face" w:hAnsi="Baskerville Old Face"/>
          <w:b/>
          <w:bCs/>
        </w:rPr>
        <w:t>Example Scenario</w:t>
      </w:r>
    </w:p>
    <w:p w14:paraId="0CE39C3A" w14:textId="2CE8036D" w:rsidR="000668C6" w:rsidRPr="00081849" w:rsidRDefault="000668C6" w:rsidP="000668C6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Prompt:</w:t>
      </w:r>
      <w:r w:rsidR="009F72EE" w:rsidRPr="00081849">
        <w:rPr>
          <w:rFonts w:ascii="Baskerville Old Face" w:hAnsi="Baskerville Old Face"/>
          <w:b/>
          <w:bCs/>
        </w:rPr>
        <w:t xml:space="preserve"> </w:t>
      </w:r>
      <w:r w:rsidRPr="00081849">
        <w:rPr>
          <w:rFonts w:ascii="Baskerville Old Face" w:hAnsi="Baskerville Old Face"/>
        </w:rPr>
        <w:t>“Write three sentences about cats.”</w:t>
      </w:r>
    </w:p>
    <w:p w14:paraId="2C589442" w14:textId="77777777" w:rsidR="000668C6" w:rsidRPr="00081849" w:rsidRDefault="000668C6" w:rsidP="000668C6">
      <w:pPr>
        <w:rPr>
          <w:rFonts w:ascii="Baskerville Old Face" w:hAnsi="Baskerville Old Face"/>
          <w:b/>
          <w:bCs/>
        </w:rPr>
      </w:pPr>
      <w:r w:rsidRPr="00081849">
        <w:rPr>
          <w:rFonts w:ascii="Segoe UI Emoji" w:hAnsi="Segoe UI Emoji" w:cs="Segoe UI Emoji"/>
          <w:b/>
          <w:bCs/>
        </w:rPr>
        <w:t>🔹</w:t>
      </w:r>
      <w:r w:rsidRPr="00081849">
        <w:rPr>
          <w:rFonts w:ascii="Baskerville Old Face" w:hAnsi="Baskerville Old Face"/>
          <w:b/>
          <w:bCs/>
        </w:rPr>
        <w:t xml:space="preserve"> presence_penalty = 0.0</w:t>
      </w:r>
    </w:p>
    <w:p w14:paraId="5D3C5FCC" w14:textId="77777777" w:rsidR="000668C6" w:rsidRPr="008F55B0" w:rsidRDefault="000668C6" w:rsidP="000668C6">
      <w:pPr>
        <w:rPr>
          <w:rFonts w:ascii="Baskerville Old Face" w:hAnsi="Baskerville Old Face"/>
          <w:sz w:val="24"/>
          <w:szCs w:val="24"/>
        </w:rPr>
      </w:pPr>
      <w:r w:rsidRPr="008F55B0">
        <w:rPr>
          <w:rFonts w:ascii="Baskerville Old Face" w:hAnsi="Baskerville Old Face"/>
          <w:sz w:val="24"/>
          <w:szCs w:val="24"/>
        </w:rPr>
        <w:t>“Cats are playful animals. Cats love to chase toys. Cats enjoy sleeping in sunny spots.”</w:t>
      </w:r>
    </w:p>
    <w:p w14:paraId="7033FB4F" w14:textId="77777777" w:rsidR="000668C6" w:rsidRPr="008F55B0" w:rsidRDefault="000668C6" w:rsidP="000668C6">
      <w:pPr>
        <w:rPr>
          <w:rFonts w:ascii="Baskerville Old Face" w:hAnsi="Baskerville Old Face"/>
          <w:sz w:val="24"/>
          <w:szCs w:val="24"/>
        </w:rPr>
      </w:pPr>
      <w:r w:rsidRPr="008F55B0">
        <w:rPr>
          <w:rFonts w:ascii="Segoe UI Symbol" w:hAnsi="Segoe UI Symbol" w:cs="Segoe UI Symbol"/>
          <w:sz w:val="24"/>
          <w:szCs w:val="24"/>
        </w:rPr>
        <w:t>➡</w:t>
      </w:r>
      <w:r w:rsidRPr="008F55B0">
        <w:rPr>
          <w:rFonts w:ascii="Baskerville Old Face" w:hAnsi="Baskerville Old Face"/>
          <w:sz w:val="24"/>
          <w:szCs w:val="24"/>
        </w:rPr>
        <w:t xml:space="preserve"> The model keeps repeating “Cats…” — because repetition is not penalized.</w:t>
      </w:r>
    </w:p>
    <w:p w14:paraId="5FB3D0B3" w14:textId="77777777" w:rsidR="000668C6" w:rsidRPr="00081849" w:rsidRDefault="000668C6" w:rsidP="000668C6">
      <w:pPr>
        <w:rPr>
          <w:rFonts w:ascii="Baskerville Old Face" w:hAnsi="Baskerville Old Face"/>
          <w:b/>
          <w:bCs/>
        </w:rPr>
      </w:pPr>
      <w:r w:rsidRPr="00081849">
        <w:rPr>
          <w:rFonts w:ascii="Segoe UI Emoji" w:hAnsi="Segoe UI Emoji" w:cs="Segoe UI Emoji"/>
          <w:b/>
          <w:bCs/>
        </w:rPr>
        <w:t>🔹</w:t>
      </w:r>
      <w:r w:rsidRPr="00081849">
        <w:rPr>
          <w:rFonts w:ascii="Baskerville Old Face" w:hAnsi="Baskerville Old Face"/>
          <w:b/>
          <w:bCs/>
        </w:rPr>
        <w:t xml:space="preserve"> presence_penalty = 1.0</w:t>
      </w:r>
    </w:p>
    <w:p w14:paraId="105A4FAD" w14:textId="77777777" w:rsidR="000668C6" w:rsidRPr="008F55B0" w:rsidRDefault="000668C6" w:rsidP="000668C6">
      <w:pPr>
        <w:rPr>
          <w:rFonts w:ascii="Baskerville Old Face" w:hAnsi="Baskerville Old Face"/>
          <w:sz w:val="24"/>
          <w:szCs w:val="24"/>
        </w:rPr>
      </w:pPr>
      <w:r w:rsidRPr="008F55B0">
        <w:rPr>
          <w:rFonts w:ascii="Baskerville Old Face" w:hAnsi="Baskerville Old Face"/>
          <w:sz w:val="24"/>
          <w:szCs w:val="24"/>
        </w:rPr>
        <w:t>“Cats are playful animals. They love to chase toys. Often, these curious creatures nap in warm sunlight.”</w:t>
      </w:r>
    </w:p>
    <w:p w14:paraId="73AF61DB" w14:textId="77777777" w:rsidR="000668C6" w:rsidRPr="008F55B0" w:rsidRDefault="000668C6" w:rsidP="000668C6">
      <w:pPr>
        <w:rPr>
          <w:rFonts w:ascii="Baskerville Old Face" w:hAnsi="Baskerville Old Face"/>
          <w:sz w:val="24"/>
          <w:szCs w:val="24"/>
        </w:rPr>
      </w:pPr>
      <w:r w:rsidRPr="008F55B0">
        <w:rPr>
          <w:rFonts w:ascii="Segoe UI Symbol" w:hAnsi="Segoe UI Symbol" w:cs="Segoe UI Symbol"/>
          <w:sz w:val="24"/>
          <w:szCs w:val="24"/>
        </w:rPr>
        <w:t>➡</w:t>
      </w:r>
      <w:r w:rsidRPr="008F55B0">
        <w:rPr>
          <w:rFonts w:ascii="Baskerville Old Face" w:hAnsi="Baskerville Old Face"/>
          <w:sz w:val="24"/>
          <w:szCs w:val="24"/>
        </w:rPr>
        <w:t xml:space="preserve"> The model avoids repeating “Cats” — introduces pronouns and new phrasing.</w:t>
      </w:r>
    </w:p>
    <w:p w14:paraId="764A7ED4" w14:textId="77777777" w:rsidR="000668C6" w:rsidRPr="00081849" w:rsidRDefault="000668C6" w:rsidP="000668C6">
      <w:pPr>
        <w:rPr>
          <w:rFonts w:ascii="Baskerville Old Face" w:hAnsi="Baskerville Old Face"/>
          <w:b/>
          <w:bCs/>
        </w:rPr>
      </w:pPr>
      <w:r w:rsidRPr="00081849">
        <w:rPr>
          <w:rFonts w:ascii="Segoe UI Emoji" w:hAnsi="Segoe UI Emoji" w:cs="Segoe UI Emoji"/>
          <w:b/>
          <w:bCs/>
        </w:rPr>
        <w:t>🔹</w:t>
      </w:r>
      <w:r w:rsidRPr="00081849">
        <w:rPr>
          <w:rFonts w:ascii="Baskerville Old Face" w:hAnsi="Baskerville Old Face"/>
          <w:b/>
          <w:bCs/>
        </w:rPr>
        <w:t xml:space="preserve"> presence_penalty = 2.0</w:t>
      </w:r>
    </w:p>
    <w:p w14:paraId="22F07B8F" w14:textId="77777777" w:rsidR="000668C6" w:rsidRPr="008F55B0" w:rsidRDefault="000668C6" w:rsidP="000668C6">
      <w:pPr>
        <w:rPr>
          <w:rFonts w:ascii="Baskerville Old Face" w:hAnsi="Baskerville Old Face"/>
          <w:sz w:val="24"/>
          <w:szCs w:val="24"/>
        </w:rPr>
      </w:pPr>
      <w:r w:rsidRPr="008F55B0">
        <w:rPr>
          <w:rFonts w:ascii="Baskerville Old Face" w:hAnsi="Baskerville Old Face"/>
          <w:sz w:val="24"/>
          <w:szCs w:val="24"/>
        </w:rPr>
        <w:t>“Felines are active companions, chasing moving things. Their behavior shows curiosity and calmness.”</w:t>
      </w:r>
    </w:p>
    <w:p w14:paraId="7EC0F031" w14:textId="25F4D213" w:rsidR="000668C6" w:rsidRPr="008F55B0" w:rsidRDefault="000668C6" w:rsidP="000668C6">
      <w:pPr>
        <w:rPr>
          <w:rFonts w:ascii="Baskerville Old Face" w:hAnsi="Baskerville Old Face"/>
          <w:sz w:val="24"/>
          <w:szCs w:val="24"/>
        </w:rPr>
      </w:pPr>
      <w:r w:rsidRPr="008F55B0">
        <w:rPr>
          <w:rFonts w:ascii="Segoe UI Symbol" w:hAnsi="Segoe UI Symbol" w:cs="Segoe UI Symbol"/>
          <w:sz w:val="24"/>
          <w:szCs w:val="24"/>
        </w:rPr>
        <w:t>➡</w:t>
      </w:r>
      <w:r w:rsidRPr="008F55B0">
        <w:rPr>
          <w:rFonts w:ascii="Baskerville Old Face" w:hAnsi="Baskerville Old Face"/>
          <w:sz w:val="24"/>
          <w:szCs w:val="24"/>
        </w:rPr>
        <w:t xml:space="preserve"> High diversity — uses synonyms like “Felines,” “companions.”</w:t>
      </w:r>
      <w:r w:rsidR="00727D01" w:rsidRPr="008F55B0">
        <w:rPr>
          <w:rFonts w:ascii="Baskerville Old Face" w:hAnsi="Baskerville Old Face"/>
          <w:sz w:val="24"/>
          <w:szCs w:val="24"/>
        </w:rPr>
        <w:t xml:space="preserve"> </w:t>
      </w:r>
      <w:r w:rsidRPr="008F55B0">
        <w:rPr>
          <w:rFonts w:ascii="Baskerville Old Face" w:hAnsi="Baskerville Old Face"/>
          <w:sz w:val="24"/>
          <w:szCs w:val="24"/>
        </w:rPr>
        <w:t>Sometimes feels slightly off-topic if too high.</w:t>
      </w:r>
    </w:p>
    <w:p w14:paraId="4ACB806F" w14:textId="77777777" w:rsidR="000668C6" w:rsidRPr="00081849" w:rsidRDefault="000668C6" w:rsidP="000668C6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Example</w:t>
      </w:r>
    </w:p>
    <w:p w14:paraId="7C0B0D3E" w14:textId="77777777" w:rsidR="000668C6" w:rsidRPr="00081849" w:rsidRDefault="000668C6" w:rsidP="00A06930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{</w:t>
      </w:r>
    </w:p>
    <w:p w14:paraId="4F080B71" w14:textId="77777777" w:rsidR="000668C6" w:rsidRPr="00081849" w:rsidRDefault="000668C6" w:rsidP="00A06930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"model": "gpt-5",</w:t>
      </w:r>
    </w:p>
    <w:p w14:paraId="02ABDB13" w14:textId="77777777" w:rsidR="000668C6" w:rsidRPr="00081849" w:rsidRDefault="000668C6" w:rsidP="00A06930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"messages": [</w:t>
      </w:r>
    </w:p>
    <w:p w14:paraId="16002665" w14:textId="77777777" w:rsidR="000668C6" w:rsidRPr="00081849" w:rsidRDefault="000668C6" w:rsidP="00A06930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  { "role": "system", "content": "You are a creative writing assistant." },</w:t>
      </w:r>
    </w:p>
    <w:p w14:paraId="1ECDB6E7" w14:textId="77777777" w:rsidR="000668C6" w:rsidRPr="00081849" w:rsidRDefault="000668C6" w:rsidP="00A06930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  { "role": "user", "content": "Write a few sentences about space exploration." }</w:t>
      </w:r>
    </w:p>
    <w:p w14:paraId="54EE8DF7" w14:textId="77777777" w:rsidR="000668C6" w:rsidRPr="00081849" w:rsidRDefault="000668C6" w:rsidP="00A06930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],</w:t>
      </w:r>
    </w:p>
    <w:p w14:paraId="5EC91299" w14:textId="77777777" w:rsidR="000668C6" w:rsidRPr="00081849" w:rsidRDefault="000668C6" w:rsidP="00A06930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"presence_penalty": 0.8,</w:t>
      </w:r>
    </w:p>
    <w:p w14:paraId="62DB5790" w14:textId="77777777" w:rsidR="000668C6" w:rsidRPr="00081849" w:rsidRDefault="000668C6" w:rsidP="00A06930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  "max_tokens": 150</w:t>
      </w:r>
    </w:p>
    <w:p w14:paraId="0D4621B5" w14:textId="5E1CE55A" w:rsidR="000668C6" w:rsidRPr="00081849" w:rsidRDefault="000668C6" w:rsidP="00415894">
      <w:pPr>
        <w:pStyle w:val="NoSpacing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}</w:t>
      </w:r>
    </w:p>
    <w:tbl>
      <w:tblPr>
        <w:tblpPr w:leftFromText="180" w:rightFromText="180" w:vertAnchor="text" w:horzAnchor="page" w:tblpX="3371" w:tblpY="27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2405"/>
      </w:tblGrid>
      <w:tr w:rsidR="00817F55" w:rsidRPr="00415894" w14:paraId="19A9D118" w14:textId="77777777" w:rsidTr="00817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C168F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2CA65A2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Recommended Setting</w:t>
            </w:r>
          </w:p>
        </w:tc>
      </w:tr>
      <w:tr w:rsidR="00817F55" w:rsidRPr="00415894" w14:paraId="08D11A70" w14:textId="77777777" w:rsidTr="00817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4602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Avoid repetition</w:t>
            </w:r>
          </w:p>
        </w:tc>
        <w:tc>
          <w:tcPr>
            <w:tcW w:w="0" w:type="auto"/>
            <w:vAlign w:val="center"/>
            <w:hideMark/>
          </w:tcPr>
          <w:p w14:paraId="51D58EB8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0.5 – 1.0</w:t>
            </w:r>
          </w:p>
        </w:tc>
      </w:tr>
      <w:tr w:rsidR="00817F55" w:rsidRPr="00415894" w14:paraId="4C17514B" w14:textId="77777777" w:rsidTr="00817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FC40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Encourage fresh ideas</w:t>
            </w:r>
          </w:p>
        </w:tc>
        <w:tc>
          <w:tcPr>
            <w:tcW w:w="0" w:type="auto"/>
            <w:vAlign w:val="center"/>
            <w:hideMark/>
          </w:tcPr>
          <w:p w14:paraId="09ACFA9F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0.8 – 1.5</w:t>
            </w:r>
          </w:p>
        </w:tc>
      </w:tr>
      <w:tr w:rsidR="00817F55" w:rsidRPr="00415894" w14:paraId="1C076C4D" w14:textId="77777777" w:rsidTr="00817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988B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Maintain topic but allow flow</w:t>
            </w:r>
          </w:p>
        </w:tc>
        <w:tc>
          <w:tcPr>
            <w:tcW w:w="0" w:type="auto"/>
            <w:vAlign w:val="center"/>
            <w:hideMark/>
          </w:tcPr>
          <w:p w14:paraId="6D66CE5B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0.3 – 0.7</w:t>
            </w:r>
          </w:p>
        </w:tc>
      </w:tr>
      <w:tr w:rsidR="00817F55" w:rsidRPr="00415894" w14:paraId="7142929C" w14:textId="77777777" w:rsidTr="00817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8788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Encourage repetition (poetry, slogans)</w:t>
            </w:r>
          </w:p>
        </w:tc>
        <w:tc>
          <w:tcPr>
            <w:tcW w:w="0" w:type="auto"/>
            <w:vAlign w:val="center"/>
            <w:hideMark/>
          </w:tcPr>
          <w:p w14:paraId="1EA66A23" w14:textId="77777777" w:rsidR="00817F55" w:rsidRPr="00415894" w:rsidRDefault="00817F55" w:rsidP="00415894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15894">
              <w:rPr>
                <w:rFonts w:ascii="Baskerville Old Face" w:hAnsi="Baskerville Old Face"/>
                <w:sz w:val="24"/>
                <w:szCs w:val="24"/>
              </w:rPr>
              <w:t>Negative value (e.g. -0.5)</w:t>
            </w:r>
          </w:p>
        </w:tc>
      </w:tr>
    </w:tbl>
    <w:p w14:paraId="5687E356" w14:textId="77777777" w:rsidR="000668C6" w:rsidRPr="00081849" w:rsidRDefault="000668C6" w:rsidP="00817F55">
      <w:pPr>
        <w:ind w:left="3600" w:firstLine="720"/>
        <w:rPr>
          <w:rFonts w:ascii="Baskerville Old Face" w:hAnsi="Baskerville Old Face"/>
          <w:b/>
          <w:bCs/>
        </w:rPr>
      </w:pPr>
      <w:r w:rsidRPr="00081849">
        <w:rPr>
          <w:rFonts w:ascii="Baskerville Old Face" w:hAnsi="Baskerville Old Face"/>
          <w:b/>
          <w:bCs/>
        </w:rPr>
        <w:t>When to Use It</w:t>
      </w:r>
    </w:p>
    <w:p w14:paraId="2A4B8E3D" w14:textId="77777777" w:rsidR="000668C6" w:rsidRPr="00081849" w:rsidRDefault="000668C6" w:rsidP="000668C6">
      <w:pPr>
        <w:rPr>
          <w:rFonts w:ascii="Baskerville Old Face" w:hAnsi="Baskerville Old Face"/>
        </w:rPr>
      </w:pPr>
    </w:p>
    <w:p w14:paraId="51ADA5D4" w14:textId="77777777" w:rsidR="00817F55" w:rsidRPr="00081849" w:rsidRDefault="00817F55" w:rsidP="000668C6">
      <w:pPr>
        <w:rPr>
          <w:rFonts w:ascii="Baskerville Old Face" w:hAnsi="Baskerville Old Face"/>
        </w:rPr>
      </w:pPr>
    </w:p>
    <w:p w14:paraId="08B0F9BA" w14:textId="77777777" w:rsidR="00817F55" w:rsidRPr="00081849" w:rsidRDefault="00817F55" w:rsidP="000668C6">
      <w:pPr>
        <w:rPr>
          <w:rFonts w:ascii="Baskerville Old Face" w:hAnsi="Baskerville Old Face"/>
        </w:rPr>
      </w:pPr>
    </w:p>
    <w:p w14:paraId="3FC2AD67" w14:textId="77777777" w:rsidR="00817F55" w:rsidRPr="00081849" w:rsidRDefault="00817F55" w:rsidP="000668C6">
      <w:pPr>
        <w:rPr>
          <w:rFonts w:ascii="Baskerville Old Face" w:hAnsi="Baskerville Old Face"/>
        </w:rPr>
      </w:pPr>
    </w:p>
    <w:p w14:paraId="0469E848" w14:textId="77777777" w:rsidR="00817F55" w:rsidRPr="00081849" w:rsidRDefault="00817F55" w:rsidP="000668C6">
      <w:pPr>
        <w:rPr>
          <w:rFonts w:ascii="Baskerville Old Face" w:hAnsi="Baskerville Old Face"/>
        </w:rPr>
      </w:pPr>
    </w:p>
    <w:p w14:paraId="2F9C7342" w14:textId="25CCDF27" w:rsidR="000668C6" w:rsidRPr="00081849" w:rsidRDefault="000668C6" w:rsidP="000668C6">
      <w:pPr>
        <w:rPr>
          <w:rFonts w:ascii="Baskerville Old Face" w:hAnsi="Baskerville Old Face"/>
          <w:b/>
          <w:bCs/>
        </w:rPr>
      </w:pPr>
      <w:r w:rsidRPr="00081849">
        <w:rPr>
          <w:rFonts w:ascii="Baskerville Old Face" w:hAnsi="Baskerville Old Face"/>
          <w:b/>
          <w:bCs/>
        </w:rPr>
        <w:lastRenderedPageBreak/>
        <w:t>Comparison With frequency_penalty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3348"/>
        <w:gridCol w:w="4770"/>
      </w:tblGrid>
      <w:tr w:rsidR="000668C6" w:rsidRPr="00F22B8C" w14:paraId="2E257E86" w14:textId="77777777" w:rsidTr="006D5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E6E31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>Parameter</w:t>
            </w:r>
          </w:p>
        </w:tc>
        <w:tc>
          <w:tcPr>
            <w:tcW w:w="3318" w:type="dxa"/>
            <w:vAlign w:val="center"/>
            <w:hideMark/>
          </w:tcPr>
          <w:p w14:paraId="7ED5FEA7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>Purpose</w:t>
            </w:r>
          </w:p>
        </w:tc>
        <w:tc>
          <w:tcPr>
            <w:tcW w:w="4725" w:type="dxa"/>
            <w:vAlign w:val="center"/>
            <w:hideMark/>
          </w:tcPr>
          <w:p w14:paraId="729736FD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>Effect</w:t>
            </w:r>
          </w:p>
        </w:tc>
      </w:tr>
      <w:tr w:rsidR="000668C6" w:rsidRPr="00F22B8C" w14:paraId="63C27A16" w14:textId="77777777" w:rsidTr="006D5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A2D5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>presence_penalty</w:t>
            </w:r>
          </w:p>
        </w:tc>
        <w:tc>
          <w:tcPr>
            <w:tcW w:w="3318" w:type="dxa"/>
            <w:vAlign w:val="center"/>
            <w:hideMark/>
          </w:tcPr>
          <w:p w14:paraId="423AC282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 xml:space="preserve">Encourages new topics / discourages reuse of </w:t>
            </w:r>
            <w:r w:rsidRPr="00F22B8C">
              <w:rPr>
                <w:rFonts w:ascii="Baskerville Old Face" w:hAnsi="Baskerville Old Face"/>
                <w:i/>
                <w:iCs/>
                <w:sz w:val="24"/>
                <w:szCs w:val="24"/>
              </w:rPr>
              <w:t>any</w:t>
            </w:r>
            <w:r w:rsidRPr="00F22B8C">
              <w:rPr>
                <w:rFonts w:ascii="Baskerville Old Face" w:hAnsi="Baskerville Old Face"/>
                <w:sz w:val="24"/>
                <w:szCs w:val="24"/>
              </w:rPr>
              <w:t xml:space="preserve"> prior word</w:t>
            </w:r>
          </w:p>
        </w:tc>
        <w:tc>
          <w:tcPr>
            <w:tcW w:w="4725" w:type="dxa"/>
            <w:vAlign w:val="center"/>
            <w:hideMark/>
          </w:tcPr>
          <w:p w14:paraId="6344DC40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>Reduces likelihood of already-used words appearing again</w:t>
            </w:r>
          </w:p>
        </w:tc>
      </w:tr>
      <w:tr w:rsidR="000668C6" w:rsidRPr="00F22B8C" w14:paraId="20FC2347" w14:textId="77777777" w:rsidTr="006D5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7AFB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>frequency_penalty</w:t>
            </w:r>
          </w:p>
        </w:tc>
        <w:tc>
          <w:tcPr>
            <w:tcW w:w="3318" w:type="dxa"/>
            <w:vAlign w:val="center"/>
            <w:hideMark/>
          </w:tcPr>
          <w:p w14:paraId="43C4B29F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 xml:space="preserve">Prevents </w:t>
            </w:r>
            <w:r w:rsidRPr="00F22B8C">
              <w:rPr>
                <w:rFonts w:ascii="Baskerville Old Face" w:hAnsi="Baskerville Old Face"/>
                <w:i/>
                <w:iCs/>
                <w:sz w:val="24"/>
                <w:szCs w:val="24"/>
              </w:rPr>
              <w:t>excessive repetition</w:t>
            </w:r>
            <w:r w:rsidRPr="00F22B8C">
              <w:rPr>
                <w:rFonts w:ascii="Baskerville Old Face" w:hAnsi="Baskerville Old Face"/>
                <w:sz w:val="24"/>
                <w:szCs w:val="24"/>
              </w:rPr>
              <w:t xml:space="preserve"> of the </w:t>
            </w:r>
            <w:r w:rsidRPr="00F22B8C">
              <w:rPr>
                <w:rFonts w:ascii="Baskerville Old Face" w:hAnsi="Baskerville Old Face"/>
                <w:i/>
                <w:iCs/>
                <w:sz w:val="24"/>
                <w:szCs w:val="24"/>
              </w:rPr>
              <w:t>same</w:t>
            </w:r>
            <w:r w:rsidRPr="00F22B8C">
              <w:rPr>
                <w:rFonts w:ascii="Baskerville Old Face" w:hAnsi="Baskerville Old Face"/>
                <w:sz w:val="24"/>
                <w:szCs w:val="24"/>
              </w:rPr>
              <w:t xml:space="preserve"> words</w:t>
            </w:r>
          </w:p>
        </w:tc>
        <w:tc>
          <w:tcPr>
            <w:tcW w:w="4725" w:type="dxa"/>
            <w:vAlign w:val="center"/>
            <w:hideMark/>
          </w:tcPr>
          <w:p w14:paraId="6C054385" w14:textId="77777777" w:rsidR="000668C6" w:rsidRPr="00F22B8C" w:rsidRDefault="000668C6" w:rsidP="00F22B8C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F22B8C">
              <w:rPr>
                <w:rFonts w:ascii="Baskerville Old Face" w:hAnsi="Baskerville Old Face"/>
                <w:sz w:val="24"/>
                <w:szCs w:val="24"/>
              </w:rPr>
              <w:t>Scales based on how often a token has already appeared</w:t>
            </w:r>
          </w:p>
        </w:tc>
      </w:tr>
    </w:tbl>
    <w:p w14:paraId="03E22C3E" w14:textId="77777777" w:rsidR="000668C6" w:rsidRPr="00081849" w:rsidRDefault="000668C6" w:rsidP="000668C6">
      <w:pPr>
        <w:rPr>
          <w:rFonts w:ascii="Baskerville Old Face" w:hAnsi="Baskerville Old Face"/>
        </w:rPr>
      </w:pPr>
    </w:p>
    <w:p w14:paraId="16C80B03" w14:textId="77777777" w:rsidR="000668C6" w:rsidRPr="00081849" w:rsidRDefault="000668C6" w:rsidP="000668C6">
      <w:pPr>
        <w:rPr>
          <w:rFonts w:ascii="Baskerville Old Face" w:hAnsi="Baskerville Old Face"/>
        </w:rPr>
      </w:pPr>
      <w:r w:rsidRPr="00F22B8C">
        <w:rPr>
          <w:rFonts w:ascii="Baskerville Old Face" w:hAnsi="Baskerville Old Face"/>
          <w:b/>
          <w:bCs/>
          <w:sz w:val="24"/>
          <w:szCs w:val="24"/>
        </w:rPr>
        <w:t>In shor</w:t>
      </w:r>
      <w:r w:rsidRPr="00081849">
        <w:rPr>
          <w:rFonts w:ascii="Baskerville Old Face" w:hAnsi="Baskerville Old Face"/>
        </w:rPr>
        <w:t>t:</w:t>
      </w:r>
    </w:p>
    <w:p w14:paraId="135B2651" w14:textId="77777777" w:rsidR="000668C6" w:rsidRPr="00081849" w:rsidRDefault="000668C6" w:rsidP="000668C6">
      <w:pPr>
        <w:rPr>
          <w:rFonts w:ascii="Baskerville Old Face" w:hAnsi="Baskerville Old Face"/>
        </w:rPr>
      </w:pPr>
      <w:r w:rsidRPr="00081849">
        <w:rPr>
          <w:rFonts w:ascii="Segoe UI Emoji" w:hAnsi="Segoe UI Emoji" w:cs="Segoe UI Emoji"/>
        </w:rPr>
        <w:t>🧩</w:t>
      </w:r>
      <w:r w:rsidRPr="00081849">
        <w:rPr>
          <w:rFonts w:ascii="Baskerville Old Face" w:hAnsi="Baskerville Old Face"/>
        </w:rPr>
        <w:t xml:space="preserve"> </w:t>
      </w:r>
      <w:r w:rsidRPr="00081849">
        <w:rPr>
          <w:rFonts w:ascii="Baskerville Old Face" w:hAnsi="Baskerville Old Face"/>
          <w:b/>
          <w:bCs/>
        </w:rPr>
        <w:t>presence_penalty</w:t>
      </w:r>
      <w:r w:rsidRPr="00081849">
        <w:rPr>
          <w:rFonts w:ascii="Baskerville Old Face" w:hAnsi="Baskerville Old Face"/>
        </w:rPr>
        <w:t xml:space="preserve"> = “Avoid saying things you already said.”</w:t>
      </w:r>
      <w:r w:rsidRPr="00081849">
        <w:rPr>
          <w:rFonts w:ascii="Baskerville Old Face" w:hAnsi="Baskerville Old Face"/>
        </w:rPr>
        <w:br/>
      </w:r>
      <w:r w:rsidRPr="00081849">
        <w:rPr>
          <w:rFonts w:ascii="Segoe UI Emoji" w:hAnsi="Segoe UI Emoji" w:cs="Segoe UI Emoji"/>
        </w:rPr>
        <w:t>🧩</w:t>
      </w:r>
      <w:r w:rsidRPr="00081849">
        <w:rPr>
          <w:rFonts w:ascii="Baskerville Old Face" w:hAnsi="Baskerville Old Face"/>
        </w:rPr>
        <w:t xml:space="preserve"> </w:t>
      </w:r>
      <w:r w:rsidRPr="00081849">
        <w:rPr>
          <w:rFonts w:ascii="Baskerville Old Face" w:hAnsi="Baskerville Old Face"/>
          <w:b/>
          <w:bCs/>
        </w:rPr>
        <w:t>frequency_penalty</w:t>
      </w:r>
      <w:r w:rsidRPr="00081849">
        <w:rPr>
          <w:rFonts w:ascii="Baskerville Old Face" w:hAnsi="Baskerville Old Face"/>
        </w:rPr>
        <w:t xml:space="preserve"> = “Don’t repeat the same word too many times.”</w:t>
      </w:r>
    </w:p>
    <w:p w14:paraId="2AD9BC0E" w14:textId="77777777" w:rsidR="000668C6" w:rsidRPr="00081849" w:rsidRDefault="000668C6" w:rsidP="000668C6">
      <w:pPr>
        <w:rPr>
          <w:rFonts w:ascii="Baskerville Old Face" w:hAnsi="Baskerville Old Face"/>
          <w:b/>
          <w:bCs/>
        </w:rPr>
      </w:pPr>
      <w:r w:rsidRPr="00081849">
        <w:rPr>
          <w:rFonts w:ascii="Baskerville Old Face" w:hAnsi="Baskerville Old Face"/>
          <w:b/>
          <w:bCs/>
        </w:rPr>
        <w:t>Best Practice</w:t>
      </w:r>
    </w:p>
    <w:p w14:paraId="7E103BA0" w14:textId="77777777" w:rsidR="000668C6" w:rsidRPr="00081849" w:rsidRDefault="000668C6" w:rsidP="000668C6">
      <w:pPr>
        <w:numPr>
          <w:ilvl w:val="0"/>
          <w:numId w:val="14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Use </w:t>
      </w:r>
      <w:r w:rsidRPr="00081849">
        <w:rPr>
          <w:rFonts w:ascii="Baskerville Old Face" w:hAnsi="Baskerville Old Face"/>
          <w:b/>
          <w:bCs/>
        </w:rPr>
        <w:t>presence_penalty</w:t>
      </w:r>
      <w:r w:rsidRPr="00081849">
        <w:rPr>
          <w:rFonts w:ascii="Baskerville Old Face" w:hAnsi="Baskerville Old Face"/>
        </w:rPr>
        <w:t xml:space="preserve"> to encourage </w:t>
      </w:r>
      <w:r w:rsidRPr="00081849">
        <w:rPr>
          <w:rFonts w:ascii="Baskerville Old Face" w:hAnsi="Baskerville Old Face"/>
          <w:b/>
          <w:bCs/>
        </w:rPr>
        <w:t>diversity of ideas</w:t>
      </w:r>
      <w:r w:rsidRPr="00081849">
        <w:rPr>
          <w:rFonts w:ascii="Baskerville Old Face" w:hAnsi="Baskerville Old Face"/>
        </w:rPr>
        <w:t>.</w:t>
      </w:r>
    </w:p>
    <w:p w14:paraId="4FCC6176" w14:textId="77777777" w:rsidR="000668C6" w:rsidRPr="00081849" w:rsidRDefault="000668C6" w:rsidP="000668C6">
      <w:pPr>
        <w:numPr>
          <w:ilvl w:val="0"/>
          <w:numId w:val="14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 xml:space="preserve">Use </w:t>
      </w:r>
      <w:r w:rsidRPr="00081849">
        <w:rPr>
          <w:rFonts w:ascii="Baskerville Old Face" w:hAnsi="Baskerville Old Face"/>
          <w:b/>
          <w:bCs/>
        </w:rPr>
        <w:t>frequency_penalty</w:t>
      </w:r>
      <w:r w:rsidRPr="00081849">
        <w:rPr>
          <w:rFonts w:ascii="Baskerville Old Face" w:hAnsi="Baskerville Old Face"/>
        </w:rPr>
        <w:t xml:space="preserve"> to </w:t>
      </w:r>
      <w:r w:rsidRPr="00081849">
        <w:rPr>
          <w:rFonts w:ascii="Baskerville Old Face" w:hAnsi="Baskerville Old Face"/>
          <w:b/>
          <w:bCs/>
        </w:rPr>
        <w:t>reduce repetitive phrasing</w:t>
      </w:r>
      <w:r w:rsidRPr="00081849">
        <w:rPr>
          <w:rFonts w:ascii="Baskerville Old Face" w:hAnsi="Baskerville Old Face"/>
        </w:rPr>
        <w:t>.</w:t>
      </w:r>
    </w:p>
    <w:p w14:paraId="6EC3BAEA" w14:textId="77777777" w:rsidR="000668C6" w:rsidRPr="00081849" w:rsidRDefault="000668C6" w:rsidP="000668C6">
      <w:pPr>
        <w:numPr>
          <w:ilvl w:val="0"/>
          <w:numId w:val="14"/>
        </w:num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Keep both between 0.0 and 1.0 in most cases.</w:t>
      </w:r>
    </w:p>
    <w:p w14:paraId="639D8E3C" w14:textId="77777777" w:rsidR="009B5CA2" w:rsidRPr="00081849" w:rsidRDefault="009B5CA2" w:rsidP="00DD79AA">
      <w:pPr>
        <w:rPr>
          <w:rFonts w:ascii="Baskerville Old Face" w:hAnsi="Baskerville Old Face"/>
        </w:rPr>
      </w:pPr>
    </w:p>
    <w:p w14:paraId="52C63914" w14:textId="77777777" w:rsidR="001E53FD" w:rsidRPr="00081849" w:rsidRDefault="001E53FD" w:rsidP="00ED73C0">
      <w:pPr>
        <w:ind w:left="1440" w:firstLine="720"/>
        <w:rPr>
          <w:rFonts w:ascii="Baskerville Old Face" w:hAnsi="Baskerville Old Face"/>
          <w:b/>
          <w:bCs/>
          <w:sz w:val="30"/>
          <w:szCs w:val="30"/>
          <w:u w:val="single"/>
        </w:rPr>
      </w:pPr>
      <w:r w:rsidRPr="00081849">
        <w:rPr>
          <w:rFonts w:ascii="Baskerville Old Face" w:hAnsi="Baskerville Old Face"/>
          <w:b/>
          <w:bCs/>
          <w:sz w:val="30"/>
          <w:szCs w:val="30"/>
          <w:u w:val="single"/>
        </w:rPr>
        <w:t>What Is frequency_penalty?</w:t>
      </w:r>
    </w:p>
    <w:p w14:paraId="198883EB" w14:textId="77777777" w:rsidR="001E53FD" w:rsidRPr="00237ACD" w:rsidRDefault="001E53FD" w:rsidP="001E53FD">
      <w:p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sz w:val="24"/>
          <w:szCs w:val="24"/>
        </w:rPr>
        <w:t xml:space="preserve">frequency_penalty is a parameter that </w:t>
      </w:r>
      <w:r w:rsidRPr="00237ACD">
        <w:rPr>
          <w:rFonts w:ascii="Baskerville Old Face" w:hAnsi="Baskerville Old Face"/>
          <w:b/>
          <w:bCs/>
          <w:sz w:val="24"/>
          <w:szCs w:val="24"/>
        </w:rPr>
        <w:t>penalizes the model for repeating words or phrases too frequently</w:t>
      </w:r>
      <w:r w:rsidRPr="00237ACD">
        <w:rPr>
          <w:rFonts w:ascii="Baskerville Old Face" w:hAnsi="Baskerville Old Face"/>
          <w:sz w:val="24"/>
          <w:szCs w:val="24"/>
        </w:rPr>
        <w:t xml:space="preserve"> within its output.</w:t>
      </w:r>
    </w:p>
    <w:p w14:paraId="2AB2CDF2" w14:textId="36B4D80C" w:rsidR="001E53FD" w:rsidRPr="00237ACD" w:rsidRDefault="001E53FD" w:rsidP="001E53FD">
      <w:p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sz w:val="24"/>
          <w:szCs w:val="24"/>
        </w:rPr>
        <w:t>In simple terms:</w:t>
      </w:r>
      <w:r w:rsidR="00A921FB" w:rsidRPr="00237ACD">
        <w:rPr>
          <w:rFonts w:ascii="Baskerville Old Face" w:hAnsi="Baskerville Old Face"/>
          <w:sz w:val="24"/>
          <w:szCs w:val="24"/>
        </w:rPr>
        <w:t xml:space="preserve"> </w:t>
      </w:r>
      <w:r w:rsidRPr="00237ACD">
        <w:rPr>
          <w:rFonts w:ascii="Baskerville Old Face" w:hAnsi="Baskerville Old Face"/>
          <w:sz w:val="24"/>
          <w:szCs w:val="24"/>
        </w:rPr>
        <w:t>It tells the model: “Stop saying the same word over and over.”</w:t>
      </w:r>
    </w:p>
    <w:p w14:paraId="28937E8E" w14:textId="77777777" w:rsidR="001E53FD" w:rsidRPr="00237ACD" w:rsidRDefault="001E53FD" w:rsidP="001E53FD">
      <w:p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sz w:val="24"/>
          <w:szCs w:val="24"/>
        </w:rPr>
        <w:t>Tuning the Value</w:t>
      </w:r>
    </w:p>
    <w:p w14:paraId="3D6AC58F" w14:textId="77777777" w:rsidR="001E53FD" w:rsidRPr="00237ACD" w:rsidRDefault="001E53FD" w:rsidP="001E53FD">
      <w:pPr>
        <w:numPr>
          <w:ilvl w:val="0"/>
          <w:numId w:val="16"/>
        </w:num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b/>
          <w:bCs/>
          <w:sz w:val="24"/>
          <w:szCs w:val="24"/>
        </w:rPr>
        <w:t>Range</w:t>
      </w:r>
      <w:r w:rsidRPr="00237ACD">
        <w:rPr>
          <w:rFonts w:ascii="Baskerville Old Face" w:hAnsi="Baskerville Old Face"/>
          <w:sz w:val="24"/>
          <w:szCs w:val="24"/>
        </w:rPr>
        <w:t>: 0.0 to 2.0</w:t>
      </w:r>
    </w:p>
    <w:p w14:paraId="4429CCBA" w14:textId="77777777" w:rsidR="001E53FD" w:rsidRPr="00237ACD" w:rsidRDefault="001E53FD" w:rsidP="001E53FD">
      <w:pPr>
        <w:numPr>
          <w:ilvl w:val="1"/>
          <w:numId w:val="16"/>
        </w:num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b/>
          <w:bCs/>
          <w:sz w:val="24"/>
          <w:szCs w:val="24"/>
        </w:rPr>
        <w:t>0.0</w:t>
      </w:r>
      <w:r w:rsidRPr="00237ACD">
        <w:rPr>
          <w:rFonts w:ascii="Baskerville Old Face" w:hAnsi="Baskerville Old Face"/>
          <w:sz w:val="24"/>
          <w:szCs w:val="24"/>
        </w:rPr>
        <w:t xml:space="preserve"> </w:t>
      </w:r>
      <w:r w:rsidRPr="00237ACD">
        <w:rPr>
          <w:rFonts w:ascii="Times New Roman" w:hAnsi="Times New Roman" w:cs="Times New Roman"/>
          <w:sz w:val="24"/>
          <w:szCs w:val="24"/>
        </w:rPr>
        <w:t>→</w:t>
      </w:r>
      <w:r w:rsidRPr="00237ACD">
        <w:rPr>
          <w:rFonts w:ascii="Baskerville Old Face" w:hAnsi="Baskerville Old Face"/>
          <w:sz w:val="24"/>
          <w:szCs w:val="24"/>
        </w:rPr>
        <w:t xml:space="preserve"> No penalty (default behavior)</w:t>
      </w:r>
    </w:p>
    <w:p w14:paraId="129FC3E1" w14:textId="77777777" w:rsidR="001E53FD" w:rsidRPr="00237ACD" w:rsidRDefault="001E53FD" w:rsidP="001E53FD">
      <w:pPr>
        <w:numPr>
          <w:ilvl w:val="1"/>
          <w:numId w:val="16"/>
        </w:num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b/>
          <w:bCs/>
          <w:sz w:val="24"/>
          <w:szCs w:val="24"/>
        </w:rPr>
        <w:t>1.0+</w:t>
      </w:r>
      <w:r w:rsidRPr="00237ACD">
        <w:rPr>
          <w:rFonts w:ascii="Baskerville Old Face" w:hAnsi="Baskerville Old Face"/>
          <w:sz w:val="24"/>
          <w:szCs w:val="24"/>
        </w:rPr>
        <w:t xml:space="preserve"> </w:t>
      </w:r>
      <w:r w:rsidRPr="00237ACD">
        <w:rPr>
          <w:rFonts w:ascii="Times New Roman" w:hAnsi="Times New Roman" w:cs="Times New Roman"/>
          <w:sz w:val="24"/>
          <w:szCs w:val="24"/>
        </w:rPr>
        <w:t>→</w:t>
      </w:r>
      <w:r w:rsidRPr="00237ACD">
        <w:rPr>
          <w:rFonts w:ascii="Baskerville Old Face" w:hAnsi="Baskerville Old Face"/>
          <w:sz w:val="24"/>
          <w:szCs w:val="24"/>
        </w:rPr>
        <w:t xml:space="preserve"> Strong discouragement of repetition</w:t>
      </w:r>
    </w:p>
    <w:p w14:paraId="162A4D15" w14:textId="77777777" w:rsidR="001E53FD" w:rsidRPr="00237ACD" w:rsidRDefault="001E53FD" w:rsidP="001E53FD">
      <w:pPr>
        <w:numPr>
          <w:ilvl w:val="0"/>
          <w:numId w:val="16"/>
        </w:num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b/>
          <w:bCs/>
          <w:sz w:val="24"/>
          <w:szCs w:val="24"/>
        </w:rPr>
        <w:t>Best practice</w:t>
      </w:r>
      <w:r w:rsidRPr="00237ACD">
        <w:rPr>
          <w:rFonts w:ascii="Baskerville Old Face" w:hAnsi="Baskerville Old Face"/>
          <w:sz w:val="24"/>
          <w:szCs w:val="24"/>
        </w:rPr>
        <w:t>: Start with 0.5 and adjust based on how repetitive the output feels.</w:t>
      </w:r>
    </w:p>
    <w:p w14:paraId="5FD01F34" w14:textId="77777777" w:rsidR="001E53FD" w:rsidRPr="00237ACD" w:rsidRDefault="001E53FD" w:rsidP="001E53FD">
      <w:p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sz w:val="24"/>
          <w:szCs w:val="24"/>
        </w:rPr>
        <w:t>Example</w:t>
      </w:r>
    </w:p>
    <w:p w14:paraId="4E49EC3A" w14:textId="77777777" w:rsidR="001E53FD" w:rsidRPr="00237ACD" w:rsidRDefault="001E53FD" w:rsidP="001E53FD">
      <w:p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sz w:val="24"/>
          <w:szCs w:val="24"/>
        </w:rPr>
        <w:t xml:space="preserve">Prompt: </w:t>
      </w:r>
      <w:r w:rsidRPr="00237ACD">
        <w:rPr>
          <w:rFonts w:ascii="Baskerville Old Face" w:hAnsi="Baskerville Old Face"/>
          <w:i/>
          <w:iCs/>
          <w:sz w:val="24"/>
          <w:szCs w:val="24"/>
        </w:rPr>
        <w:t>“Describe a sunset over the ocean.”</w:t>
      </w:r>
    </w:p>
    <w:p w14:paraId="04F83ADA" w14:textId="77777777" w:rsidR="001E53FD" w:rsidRPr="00237ACD" w:rsidRDefault="001E53FD" w:rsidP="001E53FD">
      <w:pPr>
        <w:numPr>
          <w:ilvl w:val="0"/>
          <w:numId w:val="15"/>
        </w:num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b/>
          <w:bCs/>
          <w:sz w:val="24"/>
          <w:szCs w:val="24"/>
        </w:rPr>
        <w:t>No penalty</w:t>
      </w:r>
      <w:r w:rsidRPr="00237ACD">
        <w:rPr>
          <w:rFonts w:ascii="Baskerville Old Face" w:hAnsi="Baskerville Old Face"/>
          <w:sz w:val="24"/>
          <w:szCs w:val="24"/>
        </w:rPr>
        <w:t>:</w:t>
      </w:r>
    </w:p>
    <w:p w14:paraId="41F65F23" w14:textId="77777777" w:rsidR="001E53FD" w:rsidRPr="00237ACD" w:rsidRDefault="001E53FD" w:rsidP="001E53FD">
      <w:pPr>
        <w:numPr>
          <w:ilvl w:val="1"/>
          <w:numId w:val="15"/>
        </w:num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sz w:val="24"/>
          <w:szCs w:val="24"/>
        </w:rPr>
        <w:t>“The sunset was beautiful. The sunset had orange colors. The sunset reflected on the water.”</w:t>
      </w:r>
    </w:p>
    <w:p w14:paraId="23ACA66C" w14:textId="77777777" w:rsidR="001E53FD" w:rsidRPr="00237ACD" w:rsidRDefault="001E53FD" w:rsidP="001E53FD">
      <w:p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b/>
          <w:bCs/>
          <w:sz w:val="24"/>
          <w:szCs w:val="24"/>
        </w:rPr>
        <w:t>With frequency_penalty = 1.0</w:t>
      </w:r>
      <w:r w:rsidRPr="00237ACD">
        <w:rPr>
          <w:rFonts w:ascii="Baskerville Old Face" w:hAnsi="Baskerville Old Face"/>
          <w:sz w:val="24"/>
          <w:szCs w:val="24"/>
        </w:rPr>
        <w:t>:</w:t>
      </w:r>
    </w:p>
    <w:p w14:paraId="31793582" w14:textId="77777777" w:rsidR="001E53FD" w:rsidRPr="00237ACD" w:rsidRDefault="001E53FD" w:rsidP="001E53FD">
      <w:pPr>
        <w:numPr>
          <w:ilvl w:val="0"/>
          <w:numId w:val="15"/>
        </w:numPr>
        <w:rPr>
          <w:rFonts w:ascii="Baskerville Old Face" w:hAnsi="Baskerville Old Face"/>
          <w:sz w:val="24"/>
          <w:szCs w:val="24"/>
        </w:rPr>
      </w:pPr>
      <w:r w:rsidRPr="00237ACD">
        <w:rPr>
          <w:rFonts w:ascii="Baskerville Old Face" w:hAnsi="Baskerville Old Face"/>
          <w:sz w:val="24"/>
          <w:szCs w:val="24"/>
        </w:rPr>
        <w:t>“The glowing sky turned amber as waves shimmered beneath the fading light.”</w:t>
      </w:r>
    </w:p>
    <w:p w14:paraId="5C44E487" w14:textId="77777777" w:rsidR="001E53FD" w:rsidRPr="00081849" w:rsidRDefault="001E53FD" w:rsidP="00DD79AA">
      <w:pPr>
        <w:rPr>
          <w:rFonts w:ascii="Baskerville Old Face" w:hAnsi="Baskerville Old Face"/>
        </w:rPr>
      </w:pPr>
    </w:p>
    <w:p w14:paraId="21D0652D" w14:textId="77777777" w:rsidR="001E53FD" w:rsidRPr="00081849" w:rsidRDefault="001E53FD" w:rsidP="00DD79AA">
      <w:pPr>
        <w:rPr>
          <w:rFonts w:ascii="Baskerville Old Face" w:hAnsi="Baskerville Old Face"/>
        </w:rPr>
      </w:pPr>
    </w:p>
    <w:p w14:paraId="4DD486E3" w14:textId="77777777" w:rsidR="001E53FD" w:rsidRDefault="001E53FD" w:rsidP="00DD79AA">
      <w:pPr>
        <w:rPr>
          <w:rFonts w:ascii="Baskerville Old Face" w:hAnsi="Baskerville Old Face"/>
        </w:rPr>
      </w:pPr>
    </w:p>
    <w:p w14:paraId="5B46288B" w14:textId="77777777" w:rsidR="00237ACD" w:rsidRPr="00081849" w:rsidRDefault="00237ACD" w:rsidP="00DD79AA">
      <w:pPr>
        <w:rPr>
          <w:rFonts w:ascii="Baskerville Old Face" w:hAnsi="Baskerville Old Face"/>
        </w:rPr>
      </w:pPr>
    </w:p>
    <w:p w14:paraId="721C5A77" w14:textId="77777777" w:rsidR="00927AD6" w:rsidRPr="00081849" w:rsidRDefault="00927AD6" w:rsidP="00927AD6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081849">
        <w:rPr>
          <w:rFonts w:ascii="Baskerville Old Face" w:hAnsi="Baskerville Old Face"/>
          <w:b/>
          <w:bCs/>
          <w:sz w:val="24"/>
          <w:szCs w:val="24"/>
          <w:u w:val="single"/>
        </w:rPr>
        <w:lastRenderedPageBreak/>
        <w:t>Advanced Control Parameters</w:t>
      </w:r>
    </w:p>
    <w:tbl>
      <w:tblPr>
        <w:tblW w:w="0" w:type="auto"/>
        <w:tblCellSpacing w:w="15" w:type="dxa"/>
        <w:tblInd w:w="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845"/>
        <w:gridCol w:w="6516"/>
      </w:tblGrid>
      <w:tr w:rsidR="00927AD6" w:rsidRPr="007E7270" w14:paraId="2448FC70" w14:textId="77777777" w:rsidTr="007E7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78EB3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6BA5274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F9F56C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Description</w:t>
            </w:r>
          </w:p>
        </w:tc>
      </w:tr>
      <w:tr w:rsidR="00927AD6" w:rsidRPr="007E7270" w14:paraId="008A100E" w14:textId="77777777" w:rsidTr="007E7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241D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3CBB34B1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4E14111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If true, responses are streamed token-by-token (useful for chat UIs).</w:t>
            </w:r>
          </w:p>
        </w:tc>
      </w:tr>
      <w:tr w:rsidR="00927AD6" w:rsidRPr="007E7270" w14:paraId="610DDF95" w14:textId="77777777" w:rsidTr="007E7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ABB2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E45B7DC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3AB6351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Number of completions to generate for each prompt.</w:t>
            </w:r>
          </w:p>
        </w:tc>
      </w:tr>
      <w:tr w:rsidR="00927AD6" w:rsidRPr="007E7270" w14:paraId="5F1AC43D" w14:textId="77777777" w:rsidTr="007E7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4A11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logprobs</w:t>
            </w:r>
          </w:p>
        </w:tc>
        <w:tc>
          <w:tcPr>
            <w:tcW w:w="0" w:type="auto"/>
            <w:vAlign w:val="center"/>
            <w:hideMark/>
          </w:tcPr>
          <w:p w14:paraId="05F16072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80DA90B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(Completions API only) Returns the log probabilities for tokens.</w:t>
            </w:r>
          </w:p>
        </w:tc>
      </w:tr>
      <w:tr w:rsidR="00927AD6" w:rsidRPr="007E7270" w14:paraId="69CD45E5" w14:textId="77777777" w:rsidTr="007E7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4FAC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64E84875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E309B94" w14:textId="77777777" w:rsidR="00927AD6" w:rsidRPr="007E7270" w:rsidRDefault="00927AD6" w:rsidP="007E7270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7E7270">
              <w:rPr>
                <w:rFonts w:ascii="Baskerville Old Face" w:hAnsi="Baskerville Old Face"/>
                <w:sz w:val="24"/>
                <w:szCs w:val="24"/>
              </w:rPr>
              <w:t>Makes results reproducible (if supported by the model).</w:t>
            </w:r>
          </w:p>
        </w:tc>
      </w:tr>
    </w:tbl>
    <w:p w14:paraId="64D489E6" w14:textId="77777777" w:rsidR="00595314" w:rsidRPr="00081849" w:rsidRDefault="00595314" w:rsidP="00595314">
      <w:pPr>
        <w:rPr>
          <w:rFonts w:ascii="Baskerville Old Face" w:hAnsi="Baskerville Old Face"/>
        </w:rPr>
      </w:pPr>
    </w:p>
    <w:p w14:paraId="25E32AB3" w14:textId="77777777" w:rsidR="00E42533" w:rsidRPr="00081849" w:rsidRDefault="00E42533" w:rsidP="00E42533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081849">
        <w:rPr>
          <w:rFonts w:ascii="Baskerville Old Face" w:hAnsi="Baskerville Old Face"/>
          <w:b/>
          <w:bCs/>
          <w:sz w:val="24"/>
          <w:szCs w:val="24"/>
          <w:u w:val="single"/>
        </w:rPr>
        <w:t>Structured Output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231"/>
        <w:gridCol w:w="7542"/>
      </w:tblGrid>
      <w:tr w:rsidR="00E42533" w:rsidRPr="009B2F76" w14:paraId="312390DB" w14:textId="77777777" w:rsidTr="00E42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9DBEA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A6588B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9F94FE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Description</w:t>
            </w:r>
          </w:p>
        </w:tc>
      </w:tr>
      <w:tr w:rsidR="00E42533" w:rsidRPr="009B2F76" w14:paraId="074C09B8" w14:textId="77777777" w:rsidTr="00E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E2B6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response_format</w:t>
            </w:r>
          </w:p>
        </w:tc>
        <w:tc>
          <w:tcPr>
            <w:tcW w:w="0" w:type="auto"/>
            <w:vAlign w:val="center"/>
            <w:hideMark/>
          </w:tcPr>
          <w:p w14:paraId="049E2458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1E4F306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Tells the model to output in a specific format. Example: { "type": "json_object" }</w:t>
            </w:r>
          </w:p>
        </w:tc>
      </w:tr>
      <w:tr w:rsidR="00E42533" w:rsidRPr="009B2F76" w14:paraId="75F75610" w14:textId="77777777" w:rsidTr="00E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97D6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956A4DE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BFF8DFF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List of callable functions/tools (for function calling).</w:t>
            </w:r>
          </w:p>
        </w:tc>
      </w:tr>
      <w:tr w:rsidR="00E42533" w:rsidRPr="009B2F76" w14:paraId="00218B14" w14:textId="77777777" w:rsidTr="00E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8944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tool_choice</w:t>
            </w:r>
          </w:p>
        </w:tc>
        <w:tc>
          <w:tcPr>
            <w:tcW w:w="0" w:type="auto"/>
            <w:vAlign w:val="center"/>
            <w:hideMark/>
          </w:tcPr>
          <w:p w14:paraId="1877CD72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string/object</w:t>
            </w:r>
          </w:p>
        </w:tc>
        <w:tc>
          <w:tcPr>
            <w:tcW w:w="0" w:type="auto"/>
            <w:vAlign w:val="center"/>
            <w:hideMark/>
          </w:tcPr>
          <w:p w14:paraId="47115CCA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Specify which tool to call or let the model decide.</w:t>
            </w:r>
          </w:p>
        </w:tc>
      </w:tr>
      <w:tr w:rsidR="00E42533" w:rsidRPr="009B2F76" w14:paraId="0B411FAB" w14:textId="77777777" w:rsidTr="00E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1BA4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3EE1DD9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0FBE9B1" w14:textId="77777777" w:rsidR="00E42533" w:rsidRPr="009B2F76" w:rsidRDefault="00E42533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Custom key-value metadata for tracking/logging.</w:t>
            </w:r>
          </w:p>
        </w:tc>
      </w:tr>
    </w:tbl>
    <w:p w14:paraId="30E1BF56" w14:textId="77777777" w:rsidR="009B2F76" w:rsidRDefault="009B2F76" w:rsidP="00595314">
      <w:pPr>
        <w:rPr>
          <w:rFonts w:ascii="Baskerville Old Face" w:hAnsi="Baskerville Old Face"/>
        </w:rPr>
      </w:pPr>
    </w:p>
    <w:p w14:paraId="79F8C7FB" w14:textId="59CD37C7" w:rsidR="00E42533" w:rsidRPr="00081849" w:rsidRDefault="00E42533" w:rsidP="00595314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t>Example</w:t>
      </w:r>
      <w:r w:rsidR="006A3B9A" w:rsidRPr="00081849">
        <w:rPr>
          <w:rFonts w:ascii="Baskerville Old Face" w:hAnsi="Baskerville Old Face"/>
        </w:rPr>
        <w:t xml:space="preserve"> : </w:t>
      </w:r>
      <w:r w:rsidR="00D861EB" w:rsidRPr="00081849">
        <w:rPr>
          <w:rFonts w:ascii="Baskerville Old Face" w:hAnsi="Baskerville Old Face"/>
        </w:rPr>
        <w:t>"response_format": { "type": "json_object" }</w:t>
      </w:r>
    </w:p>
    <w:p w14:paraId="1B0C36CC" w14:textId="61E534D4" w:rsidR="007473CC" w:rsidRPr="00081849" w:rsidRDefault="007473CC" w:rsidP="007473CC">
      <w:pPr>
        <w:rPr>
          <w:rFonts w:ascii="Baskerville Old Face" w:hAnsi="Baskerville Old Face"/>
          <w:b/>
          <w:bCs/>
          <w:u w:val="single"/>
        </w:rPr>
      </w:pPr>
      <w:r w:rsidRPr="00081849">
        <w:rPr>
          <w:rFonts w:ascii="Baskerville Old Face" w:hAnsi="Baskerville Old Face"/>
          <w:b/>
          <w:bCs/>
          <w:sz w:val="24"/>
          <w:szCs w:val="24"/>
          <w:u w:val="single"/>
        </w:rPr>
        <w:t>Prompt Engineering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30"/>
        <w:gridCol w:w="4741"/>
      </w:tblGrid>
      <w:tr w:rsidR="007473CC" w:rsidRPr="009B2F76" w14:paraId="2F67D3E0" w14:textId="77777777" w:rsidTr="00747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EDFFD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03C95E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5120E5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Description</w:t>
            </w:r>
          </w:p>
        </w:tc>
      </w:tr>
      <w:tr w:rsidR="007473CC" w:rsidRPr="009B2F76" w14:paraId="49E48DC5" w14:textId="77777777" w:rsidTr="00747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F451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system message</w:t>
            </w:r>
          </w:p>
        </w:tc>
        <w:tc>
          <w:tcPr>
            <w:tcW w:w="0" w:type="auto"/>
            <w:vAlign w:val="center"/>
            <w:hideMark/>
          </w:tcPr>
          <w:p w14:paraId="26A4AD41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part of messages</w:t>
            </w:r>
          </w:p>
        </w:tc>
        <w:tc>
          <w:tcPr>
            <w:tcW w:w="0" w:type="auto"/>
            <w:vAlign w:val="center"/>
            <w:hideMark/>
          </w:tcPr>
          <w:p w14:paraId="16976AB0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Sets the assistant’s behavior, tone, or rules.</w:t>
            </w:r>
          </w:p>
        </w:tc>
      </w:tr>
      <w:tr w:rsidR="007473CC" w:rsidRPr="009B2F76" w14:paraId="1A3A209A" w14:textId="77777777" w:rsidTr="00747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A25F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user message</w:t>
            </w:r>
          </w:p>
        </w:tc>
        <w:tc>
          <w:tcPr>
            <w:tcW w:w="0" w:type="auto"/>
            <w:vAlign w:val="center"/>
            <w:hideMark/>
          </w:tcPr>
          <w:p w14:paraId="38A4EE41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part of messages</w:t>
            </w:r>
          </w:p>
        </w:tc>
        <w:tc>
          <w:tcPr>
            <w:tcW w:w="0" w:type="auto"/>
            <w:vAlign w:val="center"/>
            <w:hideMark/>
          </w:tcPr>
          <w:p w14:paraId="2A5501FD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Actual query or input from user.</w:t>
            </w:r>
          </w:p>
        </w:tc>
      </w:tr>
      <w:tr w:rsidR="007473CC" w:rsidRPr="009B2F76" w14:paraId="57B49CB5" w14:textId="77777777" w:rsidTr="00747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77AE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assistant message</w:t>
            </w:r>
          </w:p>
        </w:tc>
        <w:tc>
          <w:tcPr>
            <w:tcW w:w="0" w:type="auto"/>
            <w:vAlign w:val="center"/>
            <w:hideMark/>
          </w:tcPr>
          <w:p w14:paraId="2A592FD8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part of messages</w:t>
            </w:r>
          </w:p>
        </w:tc>
        <w:tc>
          <w:tcPr>
            <w:tcW w:w="0" w:type="auto"/>
            <w:vAlign w:val="center"/>
            <w:hideMark/>
          </w:tcPr>
          <w:p w14:paraId="3A8D3EF2" w14:textId="77777777" w:rsidR="007473CC" w:rsidRPr="009B2F76" w:rsidRDefault="007473CC" w:rsidP="009B2F7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9B2F76">
              <w:rPr>
                <w:rFonts w:ascii="Baskerville Old Face" w:hAnsi="Baskerville Old Face"/>
                <w:sz w:val="24"/>
                <w:szCs w:val="24"/>
              </w:rPr>
              <w:t>Optional previous responses to maintain context.</w:t>
            </w:r>
          </w:p>
        </w:tc>
      </w:tr>
    </w:tbl>
    <w:p w14:paraId="649CA4D2" w14:textId="77777777" w:rsidR="007473CC" w:rsidRPr="00081849" w:rsidRDefault="007473CC" w:rsidP="00595314">
      <w:pPr>
        <w:rPr>
          <w:rFonts w:ascii="Baskerville Old Face" w:hAnsi="Baskerville Old Face"/>
        </w:rPr>
      </w:pPr>
    </w:p>
    <w:p w14:paraId="0B806E5C" w14:textId="40D14750" w:rsidR="005E13CC" w:rsidRPr="00081849" w:rsidRDefault="005E13CC" w:rsidP="00595314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  <w:b/>
          <w:bCs/>
        </w:rPr>
        <w:t>Complete Full LLM Message Structure</w:t>
      </w:r>
      <w:r w:rsidRPr="00081849">
        <w:rPr>
          <w:rFonts w:ascii="Baskerville Old Face" w:hAnsi="Baskerville Old Face"/>
        </w:rPr>
        <w:t xml:space="preserve"> is given below.</w:t>
      </w:r>
    </w:p>
    <w:p w14:paraId="0FC0590C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>{</w:t>
      </w:r>
    </w:p>
    <w:p w14:paraId="6124D4E9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"model": "gpt-5",</w:t>
      </w:r>
    </w:p>
    <w:p w14:paraId="5D08C749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"messages": [</w:t>
      </w:r>
    </w:p>
    <w:p w14:paraId="34D210CA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  { "role": "system", "content": "You are a helpful technical assistant." },</w:t>
      </w:r>
    </w:p>
    <w:p w14:paraId="79DAE3FB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  { "role": "user", "content": "Explain the difference between REST and GraphQL." }</w:t>
      </w:r>
    </w:p>
    <w:p w14:paraId="5D6902C7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],</w:t>
      </w:r>
    </w:p>
    <w:p w14:paraId="209C6A08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"temperature": 0.7,</w:t>
      </w:r>
    </w:p>
    <w:p w14:paraId="2B9C714D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"top_p": 0.9,</w:t>
      </w:r>
    </w:p>
    <w:p w14:paraId="2BB359E3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"max_tokens": 300,</w:t>
      </w:r>
    </w:p>
    <w:p w14:paraId="1A8C14D0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"presence_penalty": 0.2,</w:t>
      </w:r>
    </w:p>
    <w:p w14:paraId="0B071DA6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"frequency_penalty": 0.1,</w:t>
      </w:r>
    </w:p>
    <w:p w14:paraId="2B09119E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"stream": false,</w:t>
      </w:r>
    </w:p>
    <w:p w14:paraId="15F5A99A" w14:textId="77777777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  "response_format": { "type": "text" }</w:t>
      </w:r>
    </w:p>
    <w:p w14:paraId="4B099B36" w14:textId="0C782C33" w:rsidR="005E13CC" w:rsidRPr="000A3C99" w:rsidRDefault="005E13CC" w:rsidP="0062116D">
      <w:pPr>
        <w:pStyle w:val="NoSpacing"/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>}</w:t>
      </w:r>
    </w:p>
    <w:p w14:paraId="3285B3A8" w14:textId="77777777" w:rsidR="001F3303" w:rsidRPr="00081849" w:rsidRDefault="001F3303" w:rsidP="005E13CC">
      <w:pPr>
        <w:rPr>
          <w:rFonts w:ascii="Baskerville Old Face" w:hAnsi="Baskerville Old Face"/>
        </w:rPr>
      </w:pPr>
    </w:p>
    <w:p w14:paraId="7644D7E3" w14:textId="48990910" w:rsidR="00451B47" w:rsidRPr="00081849" w:rsidRDefault="00451B47">
      <w:pPr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br w:type="page"/>
      </w:r>
    </w:p>
    <w:p w14:paraId="31FD88D9" w14:textId="5014C2E4" w:rsidR="00FA75A6" w:rsidRPr="00081849" w:rsidRDefault="00451B47" w:rsidP="00825A8A">
      <w:pPr>
        <w:pStyle w:val="Title"/>
        <w:ind w:left="720" w:firstLine="720"/>
        <w:rPr>
          <w:rFonts w:ascii="Baskerville Old Face" w:hAnsi="Baskerville Old Face"/>
        </w:rPr>
      </w:pPr>
      <w:r w:rsidRPr="00081849">
        <w:rPr>
          <w:rFonts w:ascii="Baskerville Old Face" w:hAnsi="Baskerville Old Face"/>
        </w:rPr>
        <w:lastRenderedPageBreak/>
        <w:t>LLM Output Response Structure</w:t>
      </w:r>
    </w:p>
    <w:p w14:paraId="3014B985" w14:textId="362473A3" w:rsidR="00451B47" w:rsidRPr="000A3C99" w:rsidRDefault="00451B47" w:rsidP="00A17248">
      <w:pPr>
        <w:rPr>
          <w:rFonts w:ascii="Baskerville Old Face" w:hAnsi="Baskerville Old Face"/>
          <w:sz w:val="24"/>
          <w:szCs w:val="24"/>
        </w:rPr>
      </w:pPr>
      <w:r w:rsidRPr="000A3C99">
        <w:rPr>
          <w:rFonts w:ascii="Baskerville Old Face" w:hAnsi="Baskerville Old Face"/>
          <w:sz w:val="24"/>
          <w:szCs w:val="24"/>
        </w:rPr>
        <w:t xml:space="preserve">When you call an </w:t>
      </w:r>
      <w:r w:rsidRPr="000A3C99">
        <w:rPr>
          <w:rFonts w:ascii="Baskerville Old Face" w:hAnsi="Baskerville Old Face"/>
          <w:b/>
          <w:bCs/>
          <w:sz w:val="24"/>
          <w:szCs w:val="24"/>
        </w:rPr>
        <w:t>LLM API</w:t>
      </w:r>
      <w:r w:rsidRPr="000A3C99">
        <w:rPr>
          <w:rFonts w:ascii="Baskerville Old Face" w:hAnsi="Baskerville Old Face"/>
          <w:sz w:val="24"/>
          <w:szCs w:val="24"/>
        </w:rPr>
        <w:t xml:space="preserve"> (like OpenAI’s /chat/completions or /completions endpoint), the </w:t>
      </w:r>
      <w:r w:rsidRPr="000A3C99">
        <w:rPr>
          <w:rFonts w:ascii="Baskerville Old Face" w:hAnsi="Baskerville Old Face"/>
          <w:b/>
          <w:bCs/>
          <w:sz w:val="24"/>
          <w:szCs w:val="24"/>
        </w:rPr>
        <w:t>output response</w:t>
      </w:r>
      <w:r w:rsidRPr="000A3C99">
        <w:rPr>
          <w:rFonts w:ascii="Baskerville Old Face" w:hAnsi="Baskerville Old Face"/>
          <w:sz w:val="24"/>
          <w:szCs w:val="24"/>
        </w:rPr>
        <w:t xml:space="preserve"> comes back as a </w:t>
      </w:r>
      <w:r w:rsidRPr="000A3C99">
        <w:rPr>
          <w:rFonts w:ascii="Baskerville Old Face" w:hAnsi="Baskerville Old Face"/>
          <w:b/>
          <w:bCs/>
          <w:sz w:val="24"/>
          <w:szCs w:val="24"/>
        </w:rPr>
        <w:t>JSON object</w:t>
      </w:r>
      <w:r w:rsidRPr="000A3C99">
        <w:rPr>
          <w:rFonts w:ascii="Baskerville Old Face" w:hAnsi="Baskerville Old Face"/>
          <w:sz w:val="24"/>
          <w:szCs w:val="24"/>
        </w:rPr>
        <w:t xml:space="preserve"> with specific fields that contain the model’s answer, metadata, and usage info.</w:t>
      </w:r>
    </w:p>
    <w:p w14:paraId="54F7346B" w14:textId="77777777" w:rsidR="007132BF" w:rsidRPr="000A3C99" w:rsidRDefault="007132BF" w:rsidP="007132BF">
      <w:pPr>
        <w:rPr>
          <w:rFonts w:ascii="Baskerville Old Face" w:hAnsi="Baskerville Old Face"/>
          <w:b/>
          <w:bCs/>
          <w:sz w:val="24"/>
          <w:szCs w:val="24"/>
        </w:rPr>
      </w:pPr>
      <w:r w:rsidRPr="000A3C99">
        <w:rPr>
          <w:rFonts w:ascii="Baskerville Old Face" w:hAnsi="Baskerville Old Face"/>
          <w:b/>
          <w:bCs/>
          <w:sz w:val="24"/>
          <w:szCs w:val="24"/>
        </w:rPr>
        <w:t>Typical Response Structure</w:t>
      </w:r>
    </w:p>
    <w:p w14:paraId="189EDA28" w14:textId="77777777" w:rsidR="00C97DD8" w:rsidRPr="000A3C99" w:rsidRDefault="00C97DD8" w:rsidP="00AA2A9E">
      <w:pPr>
        <w:pStyle w:val="NoSpacing"/>
      </w:pPr>
      <w:r w:rsidRPr="000A3C99">
        <w:t>{</w:t>
      </w:r>
    </w:p>
    <w:p w14:paraId="2123F564" w14:textId="77777777" w:rsidR="00C97DD8" w:rsidRPr="000A3C99" w:rsidRDefault="00C97DD8" w:rsidP="00AA2A9E">
      <w:pPr>
        <w:pStyle w:val="NoSpacing"/>
      </w:pPr>
      <w:r w:rsidRPr="000A3C99">
        <w:t xml:space="preserve">  "id": "chatcmpl-9aZxTqQ1Hj20pVdEz",</w:t>
      </w:r>
    </w:p>
    <w:p w14:paraId="7B89D464" w14:textId="77777777" w:rsidR="00C97DD8" w:rsidRPr="000A3C99" w:rsidRDefault="00C97DD8" w:rsidP="00AA2A9E">
      <w:pPr>
        <w:pStyle w:val="NoSpacing"/>
      </w:pPr>
      <w:r w:rsidRPr="000A3C99">
        <w:t xml:space="preserve">  "object": "chat.completion",</w:t>
      </w:r>
    </w:p>
    <w:p w14:paraId="71A60313" w14:textId="77777777" w:rsidR="00C97DD8" w:rsidRPr="000A3C99" w:rsidRDefault="00C97DD8" w:rsidP="00AA2A9E">
      <w:pPr>
        <w:pStyle w:val="NoSpacing"/>
      </w:pPr>
      <w:r w:rsidRPr="000A3C99">
        <w:t xml:space="preserve">  "created": 1731178465,</w:t>
      </w:r>
    </w:p>
    <w:p w14:paraId="08D0EEC2" w14:textId="77777777" w:rsidR="00C97DD8" w:rsidRPr="000A3C99" w:rsidRDefault="00C97DD8" w:rsidP="00AA2A9E">
      <w:pPr>
        <w:pStyle w:val="NoSpacing"/>
      </w:pPr>
      <w:r w:rsidRPr="000A3C99">
        <w:t xml:space="preserve">  "model": "gpt-5",</w:t>
      </w:r>
    </w:p>
    <w:p w14:paraId="52644FE2" w14:textId="77777777" w:rsidR="00C97DD8" w:rsidRPr="000A3C99" w:rsidRDefault="00C97DD8" w:rsidP="00AA2A9E">
      <w:pPr>
        <w:pStyle w:val="NoSpacing"/>
      </w:pPr>
      <w:r w:rsidRPr="000A3C99">
        <w:t xml:space="preserve">  "choices": [</w:t>
      </w:r>
    </w:p>
    <w:p w14:paraId="6D596EE9" w14:textId="77777777" w:rsidR="00C97DD8" w:rsidRPr="000A3C99" w:rsidRDefault="00C97DD8" w:rsidP="00AA2A9E">
      <w:pPr>
        <w:pStyle w:val="NoSpacing"/>
      </w:pPr>
      <w:r w:rsidRPr="000A3C99">
        <w:t xml:space="preserve">    {</w:t>
      </w:r>
    </w:p>
    <w:p w14:paraId="1B00CA5F" w14:textId="77777777" w:rsidR="00C97DD8" w:rsidRPr="000A3C99" w:rsidRDefault="00C97DD8" w:rsidP="00AA2A9E">
      <w:pPr>
        <w:pStyle w:val="NoSpacing"/>
      </w:pPr>
      <w:r w:rsidRPr="000A3C99">
        <w:t xml:space="preserve">      "index": 0,</w:t>
      </w:r>
    </w:p>
    <w:p w14:paraId="08605D61" w14:textId="77777777" w:rsidR="00C97DD8" w:rsidRPr="000A3C99" w:rsidRDefault="00C97DD8" w:rsidP="00AA2A9E">
      <w:pPr>
        <w:pStyle w:val="NoSpacing"/>
      </w:pPr>
      <w:r w:rsidRPr="000A3C99">
        <w:t xml:space="preserve">      "message": {</w:t>
      </w:r>
    </w:p>
    <w:p w14:paraId="73EB14EC" w14:textId="77777777" w:rsidR="00C97DD8" w:rsidRPr="000A3C99" w:rsidRDefault="00C97DD8" w:rsidP="00AA2A9E">
      <w:pPr>
        <w:pStyle w:val="NoSpacing"/>
      </w:pPr>
      <w:r w:rsidRPr="000A3C99">
        <w:t xml:space="preserve">        "role": "assistant",</w:t>
      </w:r>
    </w:p>
    <w:p w14:paraId="1C8E94E7" w14:textId="77777777" w:rsidR="00C97DD8" w:rsidRPr="000A3C99" w:rsidRDefault="00C97DD8" w:rsidP="00AA2A9E">
      <w:pPr>
        <w:pStyle w:val="NoSpacing"/>
      </w:pPr>
      <w:r w:rsidRPr="000A3C99">
        <w:t xml:space="preserve">        "content": "Hello! How can I help you today?"</w:t>
      </w:r>
    </w:p>
    <w:p w14:paraId="24F31C70" w14:textId="77777777" w:rsidR="00C97DD8" w:rsidRPr="000A3C99" w:rsidRDefault="00C97DD8" w:rsidP="00AA2A9E">
      <w:pPr>
        <w:pStyle w:val="NoSpacing"/>
      </w:pPr>
      <w:r w:rsidRPr="000A3C99">
        <w:t xml:space="preserve">      },</w:t>
      </w:r>
    </w:p>
    <w:p w14:paraId="1D96C936" w14:textId="77777777" w:rsidR="00C97DD8" w:rsidRPr="000A3C99" w:rsidRDefault="00C97DD8" w:rsidP="00AA2A9E">
      <w:pPr>
        <w:pStyle w:val="NoSpacing"/>
      </w:pPr>
      <w:r w:rsidRPr="000A3C99">
        <w:t xml:space="preserve">      "finish_reason": "stop"</w:t>
      </w:r>
    </w:p>
    <w:p w14:paraId="3CB1CBE6" w14:textId="77777777" w:rsidR="00C97DD8" w:rsidRPr="000A3C99" w:rsidRDefault="00C97DD8" w:rsidP="00AA2A9E">
      <w:pPr>
        <w:pStyle w:val="NoSpacing"/>
      </w:pPr>
      <w:r w:rsidRPr="000A3C99">
        <w:t xml:space="preserve">    }</w:t>
      </w:r>
    </w:p>
    <w:p w14:paraId="0BE801A3" w14:textId="77777777" w:rsidR="00C97DD8" w:rsidRPr="000A3C99" w:rsidRDefault="00C97DD8" w:rsidP="00AA2A9E">
      <w:pPr>
        <w:pStyle w:val="NoSpacing"/>
      </w:pPr>
      <w:r w:rsidRPr="000A3C99">
        <w:t xml:space="preserve">  ],</w:t>
      </w:r>
    </w:p>
    <w:p w14:paraId="5E937DD7" w14:textId="77777777" w:rsidR="00C97DD8" w:rsidRPr="000A3C99" w:rsidRDefault="00C97DD8" w:rsidP="00AA2A9E">
      <w:pPr>
        <w:pStyle w:val="NoSpacing"/>
      </w:pPr>
      <w:r w:rsidRPr="000A3C99">
        <w:t xml:space="preserve">  "usage": {</w:t>
      </w:r>
    </w:p>
    <w:p w14:paraId="5B4F80B6" w14:textId="77777777" w:rsidR="00C97DD8" w:rsidRPr="000A3C99" w:rsidRDefault="00C97DD8" w:rsidP="00AA2A9E">
      <w:pPr>
        <w:pStyle w:val="NoSpacing"/>
      </w:pPr>
      <w:r w:rsidRPr="000A3C99">
        <w:t xml:space="preserve">    "prompt_tokens": 15,</w:t>
      </w:r>
    </w:p>
    <w:p w14:paraId="1409BDA1" w14:textId="77777777" w:rsidR="00C97DD8" w:rsidRPr="000A3C99" w:rsidRDefault="00C97DD8" w:rsidP="00AA2A9E">
      <w:pPr>
        <w:pStyle w:val="NoSpacing"/>
      </w:pPr>
      <w:r w:rsidRPr="000A3C99">
        <w:t xml:space="preserve">    "completion_tokens": 9,</w:t>
      </w:r>
    </w:p>
    <w:p w14:paraId="54BC9876" w14:textId="77777777" w:rsidR="00C97DD8" w:rsidRPr="000A3C99" w:rsidRDefault="00C97DD8" w:rsidP="00AA2A9E">
      <w:pPr>
        <w:pStyle w:val="NoSpacing"/>
      </w:pPr>
      <w:r w:rsidRPr="000A3C99">
        <w:t xml:space="preserve">    "total_tokens": 24</w:t>
      </w:r>
    </w:p>
    <w:p w14:paraId="6231D1F0" w14:textId="77777777" w:rsidR="00C97DD8" w:rsidRPr="000A3C99" w:rsidRDefault="00C97DD8" w:rsidP="00AA2A9E">
      <w:pPr>
        <w:pStyle w:val="NoSpacing"/>
      </w:pPr>
      <w:r w:rsidRPr="000A3C99">
        <w:t xml:space="preserve">  },</w:t>
      </w:r>
    </w:p>
    <w:p w14:paraId="2C4FD3AF" w14:textId="77777777" w:rsidR="00C97DD8" w:rsidRPr="000A3C99" w:rsidRDefault="00C97DD8" w:rsidP="00AA2A9E">
      <w:pPr>
        <w:pStyle w:val="NoSpacing"/>
      </w:pPr>
      <w:r w:rsidRPr="000A3C99">
        <w:t xml:space="preserve">  "system_fingerprint": "fp_2fe9aa8901"</w:t>
      </w:r>
    </w:p>
    <w:p w14:paraId="30941A9C" w14:textId="0D789ED8" w:rsidR="00451B47" w:rsidRPr="000A3C99" w:rsidRDefault="00C97DD8" w:rsidP="00AA2A9E">
      <w:pPr>
        <w:pStyle w:val="NoSpacing"/>
      </w:pPr>
      <w:r w:rsidRPr="000A3C99">
        <w:t>}</w:t>
      </w:r>
    </w:p>
    <w:p w14:paraId="429E6CE3" w14:textId="77777777" w:rsidR="00E03C78" w:rsidRDefault="00E03C78" w:rsidP="00C97DD8">
      <w:pPr>
        <w:rPr>
          <w:rFonts w:ascii="Baskerville Old Face" w:hAnsi="Baskerville Old Face"/>
        </w:rPr>
      </w:pPr>
    </w:p>
    <w:p w14:paraId="3D29A377" w14:textId="77777777" w:rsidR="00DC1B73" w:rsidRPr="00081849" w:rsidRDefault="00DC1B73" w:rsidP="00DC1B73">
      <w:pPr>
        <w:rPr>
          <w:rFonts w:ascii="Baskerville Old Face" w:hAnsi="Baskerville Old Face"/>
          <w:b/>
          <w:bCs/>
        </w:rPr>
      </w:pPr>
      <w:r w:rsidRPr="00081849">
        <w:rPr>
          <w:rFonts w:ascii="Baskerville Old Face" w:hAnsi="Baskerville Old Face"/>
          <w:b/>
          <w:bCs/>
        </w:rPr>
        <w:t>Response Field Breakdown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8456"/>
      </w:tblGrid>
      <w:tr w:rsidR="00DC1B73" w:rsidRPr="00495426" w14:paraId="29C7DE53" w14:textId="77777777" w:rsidTr="00DC1B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0D6D3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EE1C7D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Description</w:t>
            </w:r>
          </w:p>
        </w:tc>
      </w:tr>
      <w:tr w:rsidR="00DC1B73" w:rsidRPr="00495426" w14:paraId="658CD9F1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DF34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87D1EA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Unique identifier for the API call — useful for logs/tracing.</w:t>
            </w:r>
          </w:p>
        </w:tc>
      </w:tr>
      <w:tr w:rsidR="00DC1B73" w:rsidRPr="00495426" w14:paraId="4AC2C084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EDE1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45FD030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Type of response object (chat.completion, text_completion, etc).</w:t>
            </w:r>
          </w:p>
        </w:tc>
      </w:tr>
      <w:tr w:rsidR="00DC1B73" w:rsidRPr="00495426" w14:paraId="0BF670C4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6431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08F07648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Unix timestamp (seconds since epoch) of when the completion was generated.</w:t>
            </w:r>
          </w:p>
        </w:tc>
      </w:tr>
      <w:tr w:rsidR="00DC1B73" w:rsidRPr="00495426" w14:paraId="4A29EEF2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C30F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D57BE3D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Model name used (e.g. gpt-4o, gpt-5, gpt-3.5-turbo).</w:t>
            </w:r>
          </w:p>
        </w:tc>
      </w:tr>
      <w:tr w:rsidR="00DC1B73" w:rsidRPr="00495426" w14:paraId="495B469F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8A03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choices</w:t>
            </w:r>
          </w:p>
        </w:tc>
        <w:tc>
          <w:tcPr>
            <w:tcW w:w="0" w:type="auto"/>
            <w:vAlign w:val="center"/>
            <w:hideMark/>
          </w:tcPr>
          <w:p w14:paraId="067B759A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Array containing one or more generated completions. Each completion has an index, a message object, and finish_reason.</w:t>
            </w:r>
          </w:p>
        </w:tc>
      </w:tr>
      <w:tr w:rsidR="00DC1B73" w:rsidRPr="00495426" w14:paraId="076680D9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2C02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choices[].message.role</w:t>
            </w:r>
          </w:p>
        </w:tc>
        <w:tc>
          <w:tcPr>
            <w:tcW w:w="0" w:type="auto"/>
            <w:vAlign w:val="center"/>
            <w:hideMark/>
          </w:tcPr>
          <w:p w14:paraId="20F2384C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Who produced the message — can be assistant, system, or user.</w:t>
            </w:r>
          </w:p>
        </w:tc>
      </w:tr>
      <w:tr w:rsidR="00DC1B73" w:rsidRPr="00495426" w14:paraId="26BED717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B205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choices[].message.content</w:t>
            </w:r>
          </w:p>
        </w:tc>
        <w:tc>
          <w:tcPr>
            <w:tcW w:w="0" w:type="auto"/>
            <w:vAlign w:val="center"/>
            <w:hideMark/>
          </w:tcPr>
          <w:p w14:paraId="2BDF0B3C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The generated text content (the main output you want).</w:t>
            </w:r>
          </w:p>
        </w:tc>
      </w:tr>
      <w:tr w:rsidR="00DC1B73" w:rsidRPr="00495426" w14:paraId="0E2AA271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531E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choices[].finish_reason</w:t>
            </w:r>
          </w:p>
        </w:tc>
        <w:tc>
          <w:tcPr>
            <w:tcW w:w="0" w:type="auto"/>
            <w:vAlign w:val="center"/>
            <w:hideMark/>
          </w:tcPr>
          <w:p w14:paraId="11D75D80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Indicates why generation stopped — e.g. "stop", "length", "content_filter", "tool_calls".</w:t>
            </w:r>
          </w:p>
        </w:tc>
      </w:tr>
      <w:tr w:rsidR="00DC1B73" w:rsidRPr="00495426" w14:paraId="5D1927CD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703E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02CADEC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Token usage summary. Useful for cost and quota tracking.</w:t>
            </w:r>
          </w:p>
        </w:tc>
      </w:tr>
      <w:tr w:rsidR="00DC1B73" w:rsidRPr="00495426" w14:paraId="482F8554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C0FC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usage.prompt_tokens</w:t>
            </w:r>
          </w:p>
        </w:tc>
        <w:tc>
          <w:tcPr>
            <w:tcW w:w="0" w:type="auto"/>
            <w:vAlign w:val="center"/>
            <w:hideMark/>
          </w:tcPr>
          <w:p w14:paraId="35B05166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Tokens consumed by your input.</w:t>
            </w:r>
          </w:p>
        </w:tc>
      </w:tr>
      <w:tr w:rsidR="00DC1B73" w:rsidRPr="00495426" w14:paraId="6C3CC67B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C819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usage.completion_tokens</w:t>
            </w:r>
          </w:p>
        </w:tc>
        <w:tc>
          <w:tcPr>
            <w:tcW w:w="0" w:type="auto"/>
            <w:vAlign w:val="center"/>
            <w:hideMark/>
          </w:tcPr>
          <w:p w14:paraId="387B4618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Tokens generated in the response.</w:t>
            </w:r>
          </w:p>
        </w:tc>
      </w:tr>
      <w:tr w:rsidR="00DC1B73" w:rsidRPr="00495426" w14:paraId="50F30FA5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4CA0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usage.total_tokens</w:t>
            </w:r>
          </w:p>
        </w:tc>
        <w:tc>
          <w:tcPr>
            <w:tcW w:w="0" w:type="auto"/>
            <w:vAlign w:val="center"/>
            <w:hideMark/>
          </w:tcPr>
          <w:p w14:paraId="31637E5A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Sum of input + output tokens.</w:t>
            </w:r>
          </w:p>
        </w:tc>
      </w:tr>
      <w:tr w:rsidR="00DC1B73" w:rsidRPr="00495426" w14:paraId="12DCEF67" w14:textId="77777777" w:rsidTr="00DC1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1BB0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system_fingerprint</w:t>
            </w:r>
          </w:p>
        </w:tc>
        <w:tc>
          <w:tcPr>
            <w:tcW w:w="0" w:type="auto"/>
            <w:vAlign w:val="center"/>
            <w:hideMark/>
          </w:tcPr>
          <w:p w14:paraId="40AEF43F" w14:textId="77777777" w:rsidR="00DC1B73" w:rsidRPr="00495426" w:rsidRDefault="00DC1B73" w:rsidP="00495426">
            <w:pPr>
              <w:pStyle w:val="NoSpacing"/>
              <w:rPr>
                <w:rFonts w:ascii="Baskerville Old Face" w:hAnsi="Baskerville Old Face"/>
                <w:sz w:val="24"/>
                <w:szCs w:val="24"/>
              </w:rPr>
            </w:pPr>
            <w:r w:rsidRPr="00495426">
              <w:rPr>
                <w:rFonts w:ascii="Baskerville Old Face" w:hAnsi="Baskerville Old Face"/>
                <w:sz w:val="24"/>
                <w:szCs w:val="24"/>
              </w:rPr>
              <w:t>Unique fingerprint for the model version (for reproducibility).</w:t>
            </w:r>
          </w:p>
        </w:tc>
      </w:tr>
    </w:tbl>
    <w:p w14:paraId="18D00F7B" w14:textId="77777777" w:rsidR="008C54C5" w:rsidRPr="00081849" w:rsidRDefault="008C54C5" w:rsidP="00C97DD8">
      <w:pPr>
        <w:rPr>
          <w:rFonts w:ascii="Baskerville Old Face" w:hAnsi="Baskerville Old Face"/>
        </w:rPr>
      </w:pPr>
    </w:p>
    <w:sectPr w:rsidR="008C54C5" w:rsidRPr="00081849" w:rsidSect="00803396">
      <w:footerReference w:type="default" r:id="rId7"/>
      <w:pgSz w:w="11906" w:h="16838" w:code="9"/>
      <w:pgMar w:top="450" w:right="450" w:bottom="144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390F" w14:textId="77777777" w:rsidR="004E772B" w:rsidRDefault="004E772B" w:rsidP="000B68C6">
      <w:pPr>
        <w:spacing w:after="0" w:line="240" w:lineRule="auto"/>
      </w:pPr>
      <w:r>
        <w:separator/>
      </w:r>
    </w:p>
  </w:endnote>
  <w:endnote w:type="continuationSeparator" w:id="0">
    <w:p w14:paraId="3D0CD65A" w14:textId="77777777" w:rsidR="004E772B" w:rsidRDefault="004E772B" w:rsidP="000B6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18769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6EA201D" w14:textId="77777777" w:rsidR="000B68C6" w:rsidRDefault="000B68C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DED05A" w14:textId="77777777" w:rsidR="000B68C6" w:rsidRDefault="000B6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57945" w14:textId="77777777" w:rsidR="004E772B" w:rsidRDefault="004E772B" w:rsidP="000B68C6">
      <w:pPr>
        <w:spacing w:after="0" w:line="240" w:lineRule="auto"/>
      </w:pPr>
      <w:r>
        <w:separator/>
      </w:r>
    </w:p>
  </w:footnote>
  <w:footnote w:type="continuationSeparator" w:id="0">
    <w:p w14:paraId="21D0AFD2" w14:textId="77777777" w:rsidR="004E772B" w:rsidRDefault="004E772B" w:rsidP="000B6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7A1E"/>
    <w:multiLevelType w:val="multilevel"/>
    <w:tmpl w:val="39B6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C64CF"/>
    <w:multiLevelType w:val="multilevel"/>
    <w:tmpl w:val="6DE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20186"/>
    <w:multiLevelType w:val="multilevel"/>
    <w:tmpl w:val="3250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60A56"/>
    <w:multiLevelType w:val="multilevel"/>
    <w:tmpl w:val="784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253D0"/>
    <w:multiLevelType w:val="multilevel"/>
    <w:tmpl w:val="313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B33E1"/>
    <w:multiLevelType w:val="multilevel"/>
    <w:tmpl w:val="E20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4072D"/>
    <w:multiLevelType w:val="multilevel"/>
    <w:tmpl w:val="D41E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04168"/>
    <w:multiLevelType w:val="multilevel"/>
    <w:tmpl w:val="E44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51C82"/>
    <w:multiLevelType w:val="multilevel"/>
    <w:tmpl w:val="AC6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54A11"/>
    <w:multiLevelType w:val="multilevel"/>
    <w:tmpl w:val="515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75EAD"/>
    <w:multiLevelType w:val="multilevel"/>
    <w:tmpl w:val="9AA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01F9E"/>
    <w:multiLevelType w:val="hybridMultilevel"/>
    <w:tmpl w:val="49C0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97386"/>
    <w:multiLevelType w:val="multilevel"/>
    <w:tmpl w:val="7278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206D6"/>
    <w:multiLevelType w:val="multilevel"/>
    <w:tmpl w:val="EFA2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520F8"/>
    <w:multiLevelType w:val="multilevel"/>
    <w:tmpl w:val="E840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331AC"/>
    <w:multiLevelType w:val="multilevel"/>
    <w:tmpl w:val="A86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45EAC"/>
    <w:multiLevelType w:val="multilevel"/>
    <w:tmpl w:val="669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20274">
    <w:abstractNumId w:val="3"/>
  </w:num>
  <w:num w:numId="2" w16cid:durableId="2133353831">
    <w:abstractNumId w:val="16"/>
  </w:num>
  <w:num w:numId="3" w16cid:durableId="2016766114">
    <w:abstractNumId w:val="12"/>
  </w:num>
  <w:num w:numId="4" w16cid:durableId="926499505">
    <w:abstractNumId w:val="0"/>
  </w:num>
  <w:num w:numId="5" w16cid:durableId="1987080038">
    <w:abstractNumId w:val="6"/>
  </w:num>
  <w:num w:numId="6" w16cid:durableId="448667195">
    <w:abstractNumId w:val="4"/>
  </w:num>
  <w:num w:numId="7" w16cid:durableId="179123720">
    <w:abstractNumId w:val="15"/>
  </w:num>
  <w:num w:numId="8" w16cid:durableId="1449815321">
    <w:abstractNumId w:val="9"/>
  </w:num>
  <w:num w:numId="9" w16cid:durableId="976226015">
    <w:abstractNumId w:val="10"/>
  </w:num>
  <w:num w:numId="10" w16cid:durableId="35276619">
    <w:abstractNumId w:val="5"/>
  </w:num>
  <w:num w:numId="11" w16cid:durableId="2115779557">
    <w:abstractNumId w:val="2"/>
  </w:num>
  <w:num w:numId="12" w16cid:durableId="1931500292">
    <w:abstractNumId w:val="14"/>
  </w:num>
  <w:num w:numId="13" w16cid:durableId="931006605">
    <w:abstractNumId w:val="13"/>
  </w:num>
  <w:num w:numId="14" w16cid:durableId="92748756">
    <w:abstractNumId w:val="8"/>
  </w:num>
  <w:num w:numId="15" w16cid:durableId="697900205">
    <w:abstractNumId w:val="7"/>
  </w:num>
  <w:num w:numId="16" w16cid:durableId="1328358512">
    <w:abstractNumId w:val="1"/>
  </w:num>
  <w:num w:numId="17" w16cid:durableId="1905026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70"/>
    <w:rsid w:val="0003449F"/>
    <w:rsid w:val="0004710E"/>
    <w:rsid w:val="00051496"/>
    <w:rsid w:val="00054781"/>
    <w:rsid w:val="00057511"/>
    <w:rsid w:val="000601E3"/>
    <w:rsid w:val="000638B2"/>
    <w:rsid w:val="000656BD"/>
    <w:rsid w:val="000668C6"/>
    <w:rsid w:val="00081849"/>
    <w:rsid w:val="00083D7E"/>
    <w:rsid w:val="0008665D"/>
    <w:rsid w:val="000A0163"/>
    <w:rsid w:val="000A3C99"/>
    <w:rsid w:val="000B5B70"/>
    <w:rsid w:val="000B68C6"/>
    <w:rsid w:val="000C30CB"/>
    <w:rsid w:val="000C377D"/>
    <w:rsid w:val="000F4BAB"/>
    <w:rsid w:val="0010434A"/>
    <w:rsid w:val="001207C9"/>
    <w:rsid w:val="00140BA6"/>
    <w:rsid w:val="001833EA"/>
    <w:rsid w:val="001B1FAA"/>
    <w:rsid w:val="001B3EFF"/>
    <w:rsid w:val="001B4306"/>
    <w:rsid w:val="001C2831"/>
    <w:rsid w:val="001E53FD"/>
    <w:rsid w:val="001F3303"/>
    <w:rsid w:val="00210D43"/>
    <w:rsid w:val="00212648"/>
    <w:rsid w:val="00226466"/>
    <w:rsid w:val="0023094B"/>
    <w:rsid w:val="00231E21"/>
    <w:rsid w:val="00235B80"/>
    <w:rsid w:val="00237ACD"/>
    <w:rsid w:val="00282499"/>
    <w:rsid w:val="002B55DC"/>
    <w:rsid w:val="002C2331"/>
    <w:rsid w:val="002C3565"/>
    <w:rsid w:val="002E56E5"/>
    <w:rsid w:val="003010D8"/>
    <w:rsid w:val="00334F30"/>
    <w:rsid w:val="0034663A"/>
    <w:rsid w:val="0034783D"/>
    <w:rsid w:val="00354124"/>
    <w:rsid w:val="003767F9"/>
    <w:rsid w:val="00384E5E"/>
    <w:rsid w:val="00385A0A"/>
    <w:rsid w:val="003907A6"/>
    <w:rsid w:val="003A2EC5"/>
    <w:rsid w:val="003C4138"/>
    <w:rsid w:val="003D1006"/>
    <w:rsid w:val="003D4106"/>
    <w:rsid w:val="003E7390"/>
    <w:rsid w:val="003E770D"/>
    <w:rsid w:val="003F0248"/>
    <w:rsid w:val="00415894"/>
    <w:rsid w:val="0042286C"/>
    <w:rsid w:val="00451B47"/>
    <w:rsid w:val="004644AB"/>
    <w:rsid w:val="004943FF"/>
    <w:rsid w:val="00495426"/>
    <w:rsid w:val="004E772B"/>
    <w:rsid w:val="004F1BE0"/>
    <w:rsid w:val="00505088"/>
    <w:rsid w:val="005151BF"/>
    <w:rsid w:val="005304E7"/>
    <w:rsid w:val="00555194"/>
    <w:rsid w:val="00560168"/>
    <w:rsid w:val="0056319C"/>
    <w:rsid w:val="0059076F"/>
    <w:rsid w:val="00595314"/>
    <w:rsid w:val="0059609E"/>
    <w:rsid w:val="005B19A2"/>
    <w:rsid w:val="005D5F01"/>
    <w:rsid w:val="005D7626"/>
    <w:rsid w:val="005E13CC"/>
    <w:rsid w:val="0062116D"/>
    <w:rsid w:val="0063173E"/>
    <w:rsid w:val="006513B4"/>
    <w:rsid w:val="00661507"/>
    <w:rsid w:val="00665A87"/>
    <w:rsid w:val="00671846"/>
    <w:rsid w:val="00671C6A"/>
    <w:rsid w:val="006801F9"/>
    <w:rsid w:val="00681D12"/>
    <w:rsid w:val="006A3B9A"/>
    <w:rsid w:val="006A3C34"/>
    <w:rsid w:val="006B0644"/>
    <w:rsid w:val="006D09B4"/>
    <w:rsid w:val="006D5821"/>
    <w:rsid w:val="006E3DDF"/>
    <w:rsid w:val="007132BF"/>
    <w:rsid w:val="00727D01"/>
    <w:rsid w:val="00743F2E"/>
    <w:rsid w:val="007473CC"/>
    <w:rsid w:val="00753D18"/>
    <w:rsid w:val="00791BA9"/>
    <w:rsid w:val="007A5518"/>
    <w:rsid w:val="007D3E7C"/>
    <w:rsid w:val="007E02AA"/>
    <w:rsid w:val="007E7270"/>
    <w:rsid w:val="007F7877"/>
    <w:rsid w:val="0080205F"/>
    <w:rsid w:val="00802E06"/>
    <w:rsid w:val="00803396"/>
    <w:rsid w:val="00803567"/>
    <w:rsid w:val="00817F55"/>
    <w:rsid w:val="00825A8A"/>
    <w:rsid w:val="00890432"/>
    <w:rsid w:val="00894270"/>
    <w:rsid w:val="008C54C5"/>
    <w:rsid w:val="008C7759"/>
    <w:rsid w:val="008E36C2"/>
    <w:rsid w:val="008F55B0"/>
    <w:rsid w:val="008F58E9"/>
    <w:rsid w:val="00900FD9"/>
    <w:rsid w:val="009238DB"/>
    <w:rsid w:val="00925232"/>
    <w:rsid w:val="009257F2"/>
    <w:rsid w:val="00927AD6"/>
    <w:rsid w:val="00942807"/>
    <w:rsid w:val="00946247"/>
    <w:rsid w:val="0096377C"/>
    <w:rsid w:val="009805BE"/>
    <w:rsid w:val="009A3CDE"/>
    <w:rsid w:val="009A3D5E"/>
    <w:rsid w:val="009A6B22"/>
    <w:rsid w:val="009B2F76"/>
    <w:rsid w:val="009B5CA2"/>
    <w:rsid w:val="009D31AC"/>
    <w:rsid w:val="009F72EE"/>
    <w:rsid w:val="00A06930"/>
    <w:rsid w:val="00A17248"/>
    <w:rsid w:val="00A921FB"/>
    <w:rsid w:val="00AA2A9E"/>
    <w:rsid w:val="00AA7FB4"/>
    <w:rsid w:val="00AB0A6E"/>
    <w:rsid w:val="00AB4AD4"/>
    <w:rsid w:val="00AB7BA5"/>
    <w:rsid w:val="00AC26A7"/>
    <w:rsid w:val="00AC579D"/>
    <w:rsid w:val="00AD3414"/>
    <w:rsid w:val="00AD61E3"/>
    <w:rsid w:val="00AE2545"/>
    <w:rsid w:val="00AE55AA"/>
    <w:rsid w:val="00AE69A8"/>
    <w:rsid w:val="00B1257E"/>
    <w:rsid w:val="00B1473A"/>
    <w:rsid w:val="00B358EE"/>
    <w:rsid w:val="00B40C67"/>
    <w:rsid w:val="00B468F1"/>
    <w:rsid w:val="00B80647"/>
    <w:rsid w:val="00B86784"/>
    <w:rsid w:val="00BA2C55"/>
    <w:rsid w:val="00BA509E"/>
    <w:rsid w:val="00BB3913"/>
    <w:rsid w:val="00BD471E"/>
    <w:rsid w:val="00C01A73"/>
    <w:rsid w:val="00C407A8"/>
    <w:rsid w:val="00C4488D"/>
    <w:rsid w:val="00C53233"/>
    <w:rsid w:val="00C72DC1"/>
    <w:rsid w:val="00C76C48"/>
    <w:rsid w:val="00C97DD8"/>
    <w:rsid w:val="00CC5DD0"/>
    <w:rsid w:val="00D05723"/>
    <w:rsid w:val="00D05EC7"/>
    <w:rsid w:val="00D411E5"/>
    <w:rsid w:val="00D85575"/>
    <w:rsid w:val="00D861EB"/>
    <w:rsid w:val="00DA47B7"/>
    <w:rsid w:val="00DC1B73"/>
    <w:rsid w:val="00DD79AA"/>
    <w:rsid w:val="00DE059E"/>
    <w:rsid w:val="00DF1728"/>
    <w:rsid w:val="00E03C78"/>
    <w:rsid w:val="00E0402C"/>
    <w:rsid w:val="00E164F7"/>
    <w:rsid w:val="00E42533"/>
    <w:rsid w:val="00E60571"/>
    <w:rsid w:val="00E825AD"/>
    <w:rsid w:val="00EB61C0"/>
    <w:rsid w:val="00EC1E4F"/>
    <w:rsid w:val="00ED73C0"/>
    <w:rsid w:val="00F22B8C"/>
    <w:rsid w:val="00F37CB9"/>
    <w:rsid w:val="00F519D4"/>
    <w:rsid w:val="00F5221C"/>
    <w:rsid w:val="00F865DB"/>
    <w:rsid w:val="00F86DA5"/>
    <w:rsid w:val="00FA75A6"/>
    <w:rsid w:val="00FB7674"/>
    <w:rsid w:val="00FC001E"/>
    <w:rsid w:val="00FC3F32"/>
    <w:rsid w:val="00FD149A"/>
    <w:rsid w:val="00FE3CA7"/>
    <w:rsid w:val="00FE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BF81C"/>
  <w15:chartTrackingRefBased/>
  <w15:docId w15:val="{72CD4404-790C-4482-86BD-A3187733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8C6"/>
  </w:style>
  <w:style w:type="paragraph" w:styleId="Footer">
    <w:name w:val="footer"/>
    <w:basedOn w:val="Normal"/>
    <w:link w:val="FooterChar"/>
    <w:uiPriority w:val="99"/>
    <w:unhideWhenUsed/>
    <w:rsid w:val="000B6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8C6"/>
  </w:style>
  <w:style w:type="table" w:styleId="TableGrid">
    <w:name w:val="Table Grid"/>
    <w:basedOn w:val="TableNormal"/>
    <w:uiPriority w:val="39"/>
    <w:rsid w:val="000A0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A01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802E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OneDrive\Documents\Custom%20Office%20Templates\Piku-Template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Piku-Template-1.dotx</Template>
  <TotalTime>302</TotalTime>
  <Pages>7</Pages>
  <Words>1733</Words>
  <Characters>9688</Characters>
  <Application>Microsoft Office Word</Application>
  <DocSecurity>0</DocSecurity>
  <Lines>387</Lines>
  <Paragraphs>326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284</cp:revision>
  <dcterms:created xsi:type="dcterms:W3CDTF">2025-11-09T12:26:00Z</dcterms:created>
  <dcterms:modified xsi:type="dcterms:W3CDTF">2025-11-15T18:53:00Z</dcterms:modified>
</cp:coreProperties>
</file>